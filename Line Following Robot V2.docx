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22F663" w14:textId="77777777" w:rsidR="00C47BE8" w:rsidRPr="00C47BE8" w:rsidRDefault="00C47BE8" w:rsidP="00B4263D">
      <w:r>
        <w:br w:type="page"/>
      </w:r>
      <w:r w:rsidR="00385595">
        <mc:AlternateContent>
          <mc:Choice Requires="wpg">
            <w:drawing>
              <wp:anchor distT="0" distB="0" distL="114300" distR="114300" simplePos="0" relativeHeight="251658240" behindDoc="0" locked="0" layoutInCell="1" allowOverlap="1" wp14:anchorId="54591C64" wp14:editId="79A2FD85">
                <wp:simplePos x="0" y="0"/>
                <wp:positionH relativeFrom="column">
                  <wp:posOffset>-900430</wp:posOffset>
                </wp:positionH>
                <wp:positionV relativeFrom="paragraph">
                  <wp:posOffset>-900430</wp:posOffset>
                </wp:positionV>
                <wp:extent cx="7560000" cy="10692000"/>
                <wp:effectExtent l="0" t="0" r="3175" b="0"/>
                <wp:wrapNone/>
                <wp:docPr id="1943360407" name="Frontcover"/>
                <wp:cNvGraphicFramePr/>
                <a:graphic xmlns:a="http://schemas.openxmlformats.org/drawingml/2006/main">
                  <a:graphicData uri="http://schemas.microsoft.com/office/word/2010/wordprocessingGroup">
                    <wpg:wgp>
                      <wpg:cNvGrpSpPr/>
                      <wpg:grpSpPr>
                        <a:xfrm>
                          <a:off x="0" y="0"/>
                          <a:ext cx="7560000" cy="10692000"/>
                          <a:chOff x="0" y="0"/>
                          <a:chExt cx="7560000" cy="10692000"/>
                        </a:xfrm>
                      </wpg:grpSpPr>
                      <wps:wsp>
                        <wps:cNvPr id="1088626977" name="Achtergrondvlak (wit)"/>
                        <wps:cNvSpPr>
                          <a:spLocks noChangeAspect="1"/>
                        </wps:cNvSpPr>
                        <wps:spPr>
                          <a:xfrm>
                            <a:off x="0" y="0"/>
                            <a:ext cx="7560000" cy="10692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87951674" name="Patroon - zigzag"/>
                        <wpg:cNvGrpSpPr/>
                        <wpg:grpSpPr>
                          <a:xfrm>
                            <a:off x="3390900" y="361950"/>
                            <a:ext cx="3807698" cy="9974540"/>
                            <a:chOff x="0" y="0"/>
                            <a:chExt cx="3807698" cy="9974540"/>
                          </a:xfrm>
                        </wpg:grpSpPr>
                        <wps:wsp>
                          <wps:cNvPr id="487709685" name="Vrije vorm: vorm 487709685"/>
                          <wps:cNvSpPr/>
                          <wps:spPr>
                            <a:xfrm>
                              <a:off x="3129472" y="7593074"/>
                              <a:ext cx="241960" cy="2204764"/>
                            </a:xfrm>
                            <a:custGeom>
                              <a:avLst/>
                              <a:gdLst>
                                <a:gd name="connsiteX0" fmla="*/ 92641 w 241960"/>
                                <a:gd name="connsiteY0" fmla="*/ 1293947 h 2204764"/>
                                <a:gd name="connsiteX1" fmla="*/ 241960 w 241960"/>
                                <a:gd name="connsiteY1" fmla="*/ 736785 h 2204764"/>
                                <a:gd name="connsiteX2" fmla="*/ 92641 w 241960"/>
                                <a:gd name="connsiteY2" fmla="*/ 179623 h 2204764"/>
                                <a:gd name="connsiteX3" fmla="*/ 125428 w 241960"/>
                                <a:gd name="connsiteY3" fmla="*/ 57419 h 2204764"/>
                                <a:gd name="connsiteX4" fmla="*/ 48163 w 241960"/>
                                <a:gd name="connsiteY4" fmla="*/ 0 h 2204764"/>
                                <a:gd name="connsiteX5" fmla="*/ 0 w 241960"/>
                                <a:gd name="connsiteY5" fmla="*/ 179623 h 2204764"/>
                                <a:gd name="connsiteX6" fmla="*/ 149319 w 241960"/>
                                <a:gd name="connsiteY6" fmla="*/ 736785 h 2204764"/>
                                <a:gd name="connsiteX7" fmla="*/ 0 w 241960"/>
                                <a:gd name="connsiteY7" fmla="*/ 1293947 h 2204764"/>
                                <a:gd name="connsiteX8" fmla="*/ 149319 w 241960"/>
                                <a:gd name="connsiteY8" fmla="*/ 1851109 h 2204764"/>
                                <a:gd name="connsiteX9" fmla="*/ 63540 w 241960"/>
                                <a:gd name="connsiteY9" fmla="*/ 2171102 h 2204764"/>
                                <a:gd name="connsiteX10" fmla="*/ 147159 w 241960"/>
                                <a:gd name="connsiteY10" fmla="*/ 2204765 h 2204764"/>
                                <a:gd name="connsiteX11" fmla="*/ 241960 w 241960"/>
                                <a:gd name="connsiteY11" fmla="*/ 1850981 h 2204764"/>
                                <a:gd name="connsiteX12" fmla="*/ 92641 w 241960"/>
                                <a:gd name="connsiteY12" fmla="*/ 1293947 h 2204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764">
                                  <a:moveTo>
                                    <a:pt x="92641" y="1293947"/>
                                  </a:moveTo>
                                  <a:lnTo>
                                    <a:pt x="241960" y="736785"/>
                                  </a:lnTo>
                                  <a:lnTo>
                                    <a:pt x="92641" y="179623"/>
                                  </a:lnTo>
                                  <a:lnTo>
                                    <a:pt x="125428" y="57419"/>
                                  </a:lnTo>
                                  <a:cubicBezTo>
                                    <a:pt x="99377" y="38618"/>
                                    <a:pt x="73579" y="19436"/>
                                    <a:pt x="48163" y="0"/>
                                  </a:cubicBezTo>
                                  <a:lnTo>
                                    <a:pt x="0" y="179623"/>
                                  </a:lnTo>
                                  <a:lnTo>
                                    <a:pt x="149319" y="736785"/>
                                  </a:lnTo>
                                  <a:lnTo>
                                    <a:pt x="0" y="1293947"/>
                                  </a:lnTo>
                                  <a:lnTo>
                                    <a:pt x="149319" y="1851109"/>
                                  </a:lnTo>
                                  <a:lnTo>
                                    <a:pt x="63540" y="2171102"/>
                                  </a:lnTo>
                                  <a:cubicBezTo>
                                    <a:pt x="91244" y="2182534"/>
                                    <a:pt x="119201" y="2193713"/>
                                    <a:pt x="147159" y="2204765"/>
                                  </a:cubicBezTo>
                                  <a:lnTo>
                                    <a:pt x="241960" y="1850981"/>
                                  </a:lnTo>
                                  <a:lnTo>
                                    <a:pt x="92641" y="12939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4057710" name="Vrije vorm: vorm 364057710"/>
                          <wps:cNvSpPr/>
                          <wps:spPr>
                            <a:xfrm>
                              <a:off x="1289099" y="1346918"/>
                              <a:ext cx="290250" cy="7280195"/>
                            </a:xfrm>
                            <a:custGeom>
                              <a:avLst/>
                              <a:gdLst>
                                <a:gd name="connsiteX0" fmla="*/ 140932 w 290250"/>
                                <a:gd name="connsiteY0" fmla="*/ 6425906 h 7280195"/>
                                <a:gd name="connsiteX1" fmla="*/ 290251 w 290250"/>
                                <a:gd name="connsiteY1" fmla="*/ 5868745 h 7280195"/>
                                <a:gd name="connsiteX2" fmla="*/ 140932 w 290250"/>
                                <a:gd name="connsiteY2" fmla="*/ 5311583 h 7280195"/>
                                <a:gd name="connsiteX3" fmla="*/ 290251 w 290250"/>
                                <a:gd name="connsiteY3" fmla="*/ 4754421 h 7280195"/>
                                <a:gd name="connsiteX4" fmla="*/ 140932 w 290250"/>
                                <a:gd name="connsiteY4" fmla="*/ 4197260 h 7280195"/>
                                <a:gd name="connsiteX5" fmla="*/ 290251 w 290250"/>
                                <a:gd name="connsiteY5" fmla="*/ 3640098 h 7280195"/>
                                <a:gd name="connsiteX6" fmla="*/ 140932 w 290250"/>
                                <a:gd name="connsiteY6" fmla="*/ 3082936 h 7280195"/>
                                <a:gd name="connsiteX7" fmla="*/ 290251 w 290250"/>
                                <a:gd name="connsiteY7" fmla="*/ 2525774 h 7280195"/>
                                <a:gd name="connsiteX8" fmla="*/ 140932 w 290250"/>
                                <a:gd name="connsiteY8" fmla="*/ 1968613 h 7280195"/>
                                <a:gd name="connsiteX9" fmla="*/ 290251 w 290250"/>
                                <a:gd name="connsiteY9" fmla="*/ 1411451 h 7280195"/>
                                <a:gd name="connsiteX10" fmla="*/ 140932 w 290250"/>
                                <a:gd name="connsiteY10" fmla="*/ 854289 h 7280195"/>
                                <a:gd name="connsiteX11" fmla="*/ 290251 w 290250"/>
                                <a:gd name="connsiteY11" fmla="*/ 297127 h 7280195"/>
                                <a:gd name="connsiteX12" fmla="*/ 210572 w 290250"/>
                                <a:gd name="connsiteY12" fmla="*/ 0 h 7280195"/>
                                <a:gd name="connsiteX13" fmla="*/ 100393 w 290250"/>
                                <a:gd name="connsiteY13" fmla="*/ 114710 h 7280195"/>
                                <a:gd name="connsiteX14" fmla="*/ 149319 w 290250"/>
                                <a:gd name="connsiteY14" fmla="*/ 297127 h 7280195"/>
                                <a:gd name="connsiteX15" fmla="*/ 0 w 290250"/>
                                <a:gd name="connsiteY15" fmla="*/ 854289 h 7280195"/>
                                <a:gd name="connsiteX16" fmla="*/ 149319 w 290250"/>
                                <a:gd name="connsiteY16" fmla="*/ 1411451 h 7280195"/>
                                <a:gd name="connsiteX17" fmla="*/ 0 w 290250"/>
                                <a:gd name="connsiteY17" fmla="*/ 1968613 h 7280195"/>
                                <a:gd name="connsiteX18" fmla="*/ 149319 w 290250"/>
                                <a:gd name="connsiteY18" fmla="*/ 2525774 h 7280195"/>
                                <a:gd name="connsiteX19" fmla="*/ 0 w 290250"/>
                                <a:gd name="connsiteY19" fmla="*/ 3082936 h 7280195"/>
                                <a:gd name="connsiteX20" fmla="*/ 149319 w 290250"/>
                                <a:gd name="connsiteY20" fmla="*/ 3640098 h 7280195"/>
                                <a:gd name="connsiteX21" fmla="*/ 0 w 290250"/>
                                <a:gd name="connsiteY21" fmla="*/ 4197260 h 7280195"/>
                                <a:gd name="connsiteX22" fmla="*/ 149319 w 290250"/>
                                <a:gd name="connsiteY22" fmla="*/ 4754421 h 7280195"/>
                                <a:gd name="connsiteX23" fmla="*/ 0 w 290250"/>
                                <a:gd name="connsiteY23" fmla="*/ 5311583 h 7280195"/>
                                <a:gd name="connsiteX24" fmla="*/ 149319 w 290250"/>
                                <a:gd name="connsiteY24" fmla="*/ 5868745 h 7280195"/>
                                <a:gd name="connsiteX25" fmla="*/ 0 w 290250"/>
                                <a:gd name="connsiteY25" fmla="*/ 6425906 h 7280195"/>
                                <a:gd name="connsiteX26" fmla="*/ 149319 w 290250"/>
                                <a:gd name="connsiteY26" fmla="*/ 6983068 h 7280195"/>
                                <a:gd name="connsiteX27" fmla="*/ 100393 w 290250"/>
                                <a:gd name="connsiteY27" fmla="*/ 7165485 h 7280195"/>
                                <a:gd name="connsiteX28" fmla="*/ 210572 w 290250"/>
                                <a:gd name="connsiteY28" fmla="*/ 7280195 h 7280195"/>
                                <a:gd name="connsiteX29" fmla="*/ 290251 w 290250"/>
                                <a:gd name="connsiteY29" fmla="*/ 6983068 h 7280195"/>
                                <a:gd name="connsiteX30" fmla="*/ 140932 w 290250"/>
                                <a:gd name="connsiteY30" fmla="*/ 6425906 h 72801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90250" h="7280195">
                                  <a:moveTo>
                                    <a:pt x="140932" y="6425906"/>
                                  </a:moveTo>
                                  <a:lnTo>
                                    <a:pt x="290251" y="5868745"/>
                                  </a:lnTo>
                                  <a:lnTo>
                                    <a:pt x="140932" y="5311583"/>
                                  </a:lnTo>
                                  <a:lnTo>
                                    <a:pt x="290251" y="4754421"/>
                                  </a:lnTo>
                                  <a:lnTo>
                                    <a:pt x="140932" y="4197260"/>
                                  </a:lnTo>
                                  <a:lnTo>
                                    <a:pt x="290251" y="3640098"/>
                                  </a:lnTo>
                                  <a:lnTo>
                                    <a:pt x="140932" y="3082936"/>
                                  </a:lnTo>
                                  <a:lnTo>
                                    <a:pt x="290251" y="2525774"/>
                                  </a:lnTo>
                                  <a:lnTo>
                                    <a:pt x="140932" y="1968613"/>
                                  </a:lnTo>
                                  <a:lnTo>
                                    <a:pt x="290251" y="1411451"/>
                                  </a:lnTo>
                                  <a:lnTo>
                                    <a:pt x="140932" y="854289"/>
                                  </a:lnTo>
                                  <a:lnTo>
                                    <a:pt x="290251" y="297127"/>
                                  </a:lnTo>
                                  <a:lnTo>
                                    <a:pt x="210572" y="0"/>
                                  </a:lnTo>
                                  <a:cubicBezTo>
                                    <a:pt x="173210" y="37601"/>
                                    <a:pt x="136611" y="75965"/>
                                    <a:pt x="100393" y="114710"/>
                                  </a:cubicBezTo>
                                  <a:lnTo>
                                    <a:pt x="149319" y="297127"/>
                                  </a:lnTo>
                                  <a:lnTo>
                                    <a:pt x="0" y="854289"/>
                                  </a:lnTo>
                                  <a:lnTo>
                                    <a:pt x="149319" y="1411451"/>
                                  </a:lnTo>
                                  <a:lnTo>
                                    <a:pt x="0" y="1968613"/>
                                  </a:lnTo>
                                  <a:lnTo>
                                    <a:pt x="149319" y="2525774"/>
                                  </a:lnTo>
                                  <a:lnTo>
                                    <a:pt x="0" y="3082936"/>
                                  </a:lnTo>
                                  <a:lnTo>
                                    <a:pt x="149319" y="3640098"/>
                                  </a:lnTo>
                                  <a:lnTo>
                                    <a:pt x="0" y="4197260"/>
                                  </a:lnTo>
                                  <a:lnTo>
                                    <a:pt x="149319" y="4754421"/>
                                  </a:lnTo>
                                  <a:lnTo>
                                    <a:pt x="0" y="5311583"/>
                                  </a:lnTo>
                                  <a:lnTo>
                                    <a:pt x="149319" y="5868745"/>
                                  </a:lnTo>
                                  <a:lnTo>
                                    <a:pt x="0" y="6425906"/>
                                  </a:lnTo>
                                  <a:lnTo>
                                    <a:pt x="149319" y="6983068"/>
                                  </a:lnTo>
                                  <a:lnTo>
                                    <a:pt x="100393" y="7165485"/>
                                  </a:lnTo>
                                  <a:cubicBezTo>
                                    <a:pt x="136611" y="7204231"/>
                                    <a:pt x="173210" y="7242467"/>
                                    <a:pt x="210572" y="7280195"/>
                                  </a:cubicBezTo>
                                  <a:lnTo>
                                    <a:pt x="290251" y="6983068"/>
                                  </a:lnTo>
                                  <a:lnTo>
                                    <a:pt x="140932" y="642590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8302151" name="Vrije vorm: vorm 398302151"/>
                          <wps:cNvSpPr/>
                          <wps:spPr>
                            <a:xfrm>
                              <a:off x="2209158" y="6492216"/>
                              <a:ext cx="266232" cy="2897850"/>
                            </a:xfrm>
                            <a:custGeom>
                              <a:avLst/>
                              <a:gdLst>
                                <a:gd name="connsiteX0" fmla="*/ 266233 w 266232"/>
                                <a:gd name="connsiteY0" fmla="*/ 1837770 h 2897850"/>
                                <a:gd name="connsiteX1" fmla="*/ 116914 w 266232"/>
                                <a:gd name="connsiteY1" fmla="*/ 1280608 h 2897850"/>
                                <a:gd name="connsiteX2" fmla="*/ 266233 w 266232"/>
                                <a:gd name="connsiteY2" fmla="*/ 723447 h 2897850"/>
                                <a:gd name="connsiteX3" fmla="*/ 116914 w 266232"/>
                                <a:gd name="connsiteY3" fmla="*/ 166284 h 2897850"/>
                                <a:gd name="connsiteX4" fmla="*/ 123141 w 266232"/>
                                <a:gd name="connsiteY4" fmla="*/ 142911 h 2897850"/>
                                <a:gd name="connsiteX5" fmla="*/ 44605 w 266232"/>
                                <a:gd name="connsiteY5" fmla="*/ 0 h 2897850"/>
                                <a:gd name="connsiteX6" fmla="*/ 0 w 266232"/>
                                <a:gd name="connsiteY6" fmla="*/ 166284 h 2897850"/>
                                <a:gd name="connsiteX7" fmla="*/ 149319 w 266232"/>
                                <a:gd name="connsiteY7" fmla="*/ 723447 h 2897850"/>
                                <a:gd name="connsiteX8" fmla="*/ 0 w 266232"/>
                                <a:gd name="connsiteY8" fmla="*/ 1280608 h 2897850"/>
                                <a:gd name="connsiteX9" fmla="*/ 149319 w 266232"/>
                                <a:gd name="connsiteY9" fmla="*/ 1837770 h 2897850"/>
                                <a:gd name="connsiteX10" fmla="*/ 0 w 266232"/>
                                <a:gd name="connsiteY10" fmla="*/ 2394931 h 2897850"/>
                                <a:gd name="connsiteX11" fmla="*/ 110560 w 266232"/>
                                <a:gd name="connsiteY11" fmla="*/ 2807531 h 2897850"/>
                                <a:gd name="connsiteX12" fmla="*/ 251618 w 266232"/>
                                <a:gd name="connsiteY12" fmla="*/ 2897851 h 2897850"/>
                                <a:gd name="connsiteX13" fmla="*/ 116787 w 266232"/>
                                <a:gd name="connsiteY13" fmla="*/ 2394805 h 2897850"/>
                                <a:gd name="connsiteX14" fmla="*/ 266233 w 266232"/>
                                <a:gd name="connsiteY14" fmla="*/ 1837770 h 289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850">
                                  <a:moveTo>
                                    <a:pt x="266233" y="1837770"/>
                                  </a:moveTo>
                                  <a:lnTo>
                                    <a:pt x="116914" y="1280608"/>
                                  </a:lnTo>
                                  <a:lnTo>
                                    <a:pt x="266233" y="723447"/>
                                  </a:lnTo>
                                  <a:lnTo>
                                    <a:pt x="116914" y="166284"/>
                                  </a:lnTo>
                                  <a:lnTo>
                                    <a:pt x="123141" y="142911"/>
                                  </a:lnTo>
                                  <a:cubicBezTo>
                                    <a:pt x="95818" y="96036"/>
                                    <a:pt x="69640" y="48272"/>
                                    <a:pt x="44605" y="0"/>
                                  </a:cubicBezTo>
                                  <a:lnTo>
                                    <a:pt x="0" y="166284"/>
                                  </a:lnTo>
                                  <a:lnTo>
                                    <a:pt x="149319" y="723447"/>
                                  </a:lnTo>
                                  <a:lnTo>
                                    <a:pt x="0" y="1280608"/>
                                  </a:lnTo>
                                  <a:lnTo>
                                    <a:pt x="149319" y="1837770"/>
                                  </a:lnTo>
                                  <a:lnTo>
                                    <a:pt x="0" y="2394931"/>
                                  </a:lnTo>
                                  <a:lnTo>
                                    <a:pt x="110560" y="2807531"/>
                                  </a:lnTo>
                                  <a:cubicBezTo>
                                    <a:pt x="157071" y="2838273"/>
                                    <a:pt x="203963" y="2868633"/>
                                    <a:pt x="251618" y="2897851"/>
                                  </a:cubicBezTo>
                                  <a:lnTo>
                                    <a:pt x="116787" y="2394805"/>
                                  </a:lnTo>
                                  <a:lnTo>
                                    <a:pt x="266233" y="183777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822574" name="Vrije vorm: vorm 24822574"/>
                          <wps:cNvSpPr/>
                          <wps:spPr>
                            <a:xfrm>
                              <a:off x="1979271" y="6172350"/>
                              <a:ext cx="272205" cy="3037585"/>
                            </a:xfrm>
                            <a:custGeom>
                              <a:avLst/>
                              <a:gdLst>
                                <a:gd name="connsiteX0" fmla="*/ 272205 w 272205"/>
                                <a:gd name="connsiteY0" fmla="*/ 2157636 h 3037585"/>
                                <a:gd name="connsiteX1" fmla="*/ 122886 w 272205"/>
                                <a:gd name="connsiteY1" fmla="*/ 1600474 h 3037585"/>
                                <a:gd name="connsiteX2" fmla="*/ 272205 w 272205"/>
                                <a:gd name="connsiteY2" fmla="*/ 1043313 h 3037585"/>
                                <a:gd name="connsiteX3" fmla="*/ 122886 w 272205"/>
                                <a:gd name="connsiteY3" fmla="*/ 486150 h 3037585"/>
                                <a:gd name="connsiteX4" fmla="*/ 205488 w 272205"/>
                                <a:gd name="connsiteY4" fmla="*/ 177845 h 3037585"/>
                                <a:gd name="connsiteX5" fmla="*/ 130257 w 272205"/>
                                <a:gd name="connsiteY5" fmla="*/ 0 h 3037585"/>
                                <a:gd name="connsiteX6" fmla="*/ 0 w 272205"/>
                                <a:gd name="connsiteY6" fmla="*/ 486024 h 3037585"/>
                                <a:gd name="connsiteX7" fmla="*/ 149319 w 272205"/>
                                <a:gd name="connsiteY7" fmla="*/ 1043185 h 3037585"/>
                                <a:gd name="connsiteX8" fmla="*/ 0 w 272205"/>
                                <a:gd name="connsiteY8" fmla="*/ 1600347 h 3037585"/>
                                <a:gd name="connsiteX9" fmla="*/ 149319 w 272205"/>
                                <a:gd name="connsiteY9" fmla="*/ 2157509 h 3037585"/>
                                <a:gd name="connsiteX10" fmla="*/ 0 w 272205"/>
                                <a:gd name="connsiteY10" fmla="*/ 2714671 h 3037585"/>
                                <a:gd name="connsiteX11" fmla="*/ 56551 w 272205"/>
                                <a:gd name="connsiteY11" fmla="*/ 2925416 h 3037585"/>
                                <a:gd name="connsiteX12" fmla="*/ 209428 w 272205"/>
                                <a:gd name="connsiteY12" fmla="*/ 3037586 h 3037585"/>
                                <a:gd name="connsiteX13" fmla="*/ 122886 w 272205"/>
                                <a:gd name="connsiteY13" fmla="*/ 2714544 h 3037585"/>
                                <a:gd name="connsiteX14" fmla="*/ 272205 w 272205"/>
                                <a:gd name="connsiteY14" fmla="*/ 2157636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205" h="3037585">
                                  <a:moveTo>
                                    <a:pt x="272205" y="2157636"/>
                                  </a:moveTo>
                                  <a:lnTo>
                                    <a:pt x="122886" y="1600474"/>
                                  </a:lnTo>
                                  <a:lnTo>
                                    <a:pt x="272205" y="1043313"/>
                                  </a:lnTo>
                                  <a:lnTo>
                                    <a:pt x="122886" y="486150"/>
                                  </a:lnTo>
                                  <a:lnTo>
                                    <a:pt x="205488" y="177845"/>
                                  </a:lnTo>
                                  <a:cubicBezTo>
                                    <a:pt x="178802" y="119410"/>
                                    <a:pt x="153640" y="60213"/>
                                    <a:pt x="130257" y="0"/>
                                  </a:cubicBezTo>
                                  <a:lnTo>
                                    <a:pt x="0" y="486024"/>
                                  </a:lnTo>
                                  <a:lnTo>
                                    <a:pt x="149319" y="1043185"/>
                                  </a:lnTo>
                                  <a:lnTo>
                                    <a:pt x="0" y="1600347"/>
                                  </a:lnTo>
                                  <a:lnTo>
                                    <a:pt x="149319" y="2157509"/>
                                  </a:lnTo>
                                  <a:lnTo>
                                    <a:pt x="0" y="2714671"/>
                                  </a:lnTo>
                                  <a:lnTo>
                                    <a:pt x="56551" y="2925416"/>
                                  </a:lnTo>
                                  <a:cubicBezTo>
                                    <a:pt x="106747" y="2963780"/>
                                    <a:pt x="157833" y="3001128"/>
                                    <a:pt x="209428" y="3037586"/>
                                  </a:cubicBezTo>
                                  <a:lnTo>
                                    <a:pt x="122886" y="2714544"/>
                                  </a:lnTo>
                                  <a:lnTo>
                                    <a:pt x="272205" y="215763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5798400" name="Vrije vorm: vorm 1685798400"/>
                          <wps:cNvSpPr/>
                          <wps:spPr>
                            <a:xfrm>
                              <a:off x="1058957" y="1532258"/>
                              <a:ext cx="296350" cy="6910532"/>
                            </a:xfrm>
                            <a:custGeom>
                              <a:avLst/>
                              <a:gdLst>
                                <a:gd name="connsiteX0" fmla="*/ 147032 w 296350"/>
                                <a:gd name="connsiteY0" fmla="*/ 6240567 h 6910532"/>
                                <a:gd name="connsiteX1" fmla="*/ 296351 w 296350"/>
                                <a:gd name="connsiteY1" fmla="*/ 5683405 h 6910532"/>
                                <a:gd name="connsiteX2" fmla="*/ 147032 w 296350"/>
                                <a:gd name="connsiteY2" fmla="*/ 5126370 h 6910532"/>
                                <a:gd name="connsiteX3" fmla="*/ 296351 w 296350"/>
                                <a:gd name="connsiteY3" fmla="*/ 4569209 h 6910532"/>
                                <a:gd name="connsiteX4" fmla="*/ 147032 w 296350"/>
                                <a:gd name="connsiteY4" fmla="*/ 4012047 h 6910532"/>
                                <a:gd name="connsiteX5" fmla="*/ 296351 w 296350"/>
                                <a:gd name="connsiteY5" fmla="*/ 3454885 h 6910532"/>
                                <a:gd name="connsiteX6" fmla="*/ 147032 w 296350"/>
                                <a:gd name="connsiteY6" fmla="*/ 2897850 h 6910532"/>
                                <a:gd name="connsiteX7" fmla="*/ 296351 w 296350"/>
                                <a:gd name="connsiteY7" fmla="*/ 2340689 h 6910532"/>
                                <a:gd name="connsiteX8" fmla="*/ 147032 w 296350"/>
                                <a:gd name="connsiteY8" fmla="*/ 1783654 h 6910532"/>
                                <a:gd name="connsiteX9" fmla="*/ 296351 w 296350"/>
                                <a:gd name="connsiteY9" fmla="*/ 1226492 h 6910532"/>
                                <a:gd name="connsiteX10" fmla="*/ 147032 w 296350"/>
                                <a:gd name="connsiteY10" fmla="*/ 669458 h 6910532"/>
                                <a:gd name="connsiteX11" fmla="*/ 296351 w 296350"/>
                                <a:gd name="connsiteY11" fmla="*/ 112296 h 6910532"/>
                                <a:gd name="connsiteX12" fmla="*/ 266233 w 296350"/>
                                <a:gd name="connsiteY12" fmla="*/ 0 h 6910532"/>
                                <a:gd name="connsiteX13" fmla="*/ 140678 w 296350"/>
                                <a:gd name="connsiteY13" fmla="*/ 144689 h 6910532"/>
                                <a:gd name="connsiteX14" fmla="*/ 0 w 296350"/>
                                <a:gd name="connsiteY14" fmla="*/ 669458 h 6910532"/>
                                <a:gd name="connsiteX15" fmla="*/ 149319 w 296350"/>
                                <a:gd name="connsiteY15" fmla="*/ 1226619 h 6910532"/>
                                <a:gd name="connsiteX16" fmla="*/ 0 w 296350"/>
                                <a:gd name="connsiteY16" fmla="*/ 1783781 h 6910532"/>
                                <a:gd name="connsiteX17" fmla="*/ 149319 w 296350"/>
                                <a:gd name="connsiteY17" fmla="*/ 2340943 h 6910532"/>
                                <a:gd name="connsiteX18" fmla="*/ 0 w 296350"/>
                                <a:gd name="connsiteY18" fmla="*/ 2898105 h 6910532"/>
                                <a:gd name="connsiteX19" fmla="*/ 149319 w 296350"/>
                                <a:gd name="connsiteY19" fmla="*/ 3455266 h 6910532"/>
                                <a:gd name="connsiteX20" fmla="*/ 0 w 296350"/>
                                <a:gd name="connsiteY20" fmla="*/ 4012428 h 6910532"/>
                                <a:gd name="connsiteX21" fmla="*/ 149319 w 296350"/>
                                <a:gd name="connsiteY21" fmla="*/ 4569590 h 6910532"/>
                                <a:gd name="connsiteX22" fmla="*/ 0 w 296350"/>
                                <a:gd name="connsiteY22" fmla="*/ 5126752 h 6910532"/>
                                <a:gd name="connsiteX23" fmla="*/ 149319 w 296350"/>
                                <a:gd name="connsiteY23" fmla="*/ 5683913 h 6910532"/>
                                <a:gd name="connsiteX24" fmla="*/ 0 w 296350"/>
                                <a:gd name="connsiteY24" fmla="*/ 6241075 h 6910532"/>
                                <a:gd name="connsiteX25" fmla="*/ 140678 w 296350"/>
                                <a:gd name="connsiteY25" fmla="*/ 6765843 h 6910532"/>
                                <a:gd name="connsiteX26" fmla="*/ 266233 w 296350"/>
                                <a:gd name="connsiteY26" fmla="*/ 6910533 h 6910532"/>
                                <a:gd name="connsiteX27" fmla="*/ 296351 w 296350"/>
                                <a:gd name="connsiteY27" fmla="*/ 6798237 h 6910532"/>
                                <a:gd name="connsiteX28" fmla="*/ 147032 w 296350"/>
                                <a:gd name="connsiteY28" fmla="*/ 6240567 h 6910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296350" h="6910532">
                                  <a:moveTo>
                                    <a:pt x="147032" y="6240567"/>
                                  </a:moveTo>
                                  <a:lnTo>
                                    <a:pt x="296351" y="5683405"/>
                                  </a:lnTo>
                                  <a:lnTo>
                                    <a:pt x="147032" y="5126370"/>
                                  </a:lnTo>
                                  <a:lnTo>
                                    <a:pt x="296351" y="4569209"/>
                                  </a:lnTo>
                                  <a:lnTo>
                                    <a:pt x="147032" y="4012047"/>
                                  </a:lnTo>
                                  <a:lnTo>
                                    <a:pt x="296351" y="3454885"/>
                                  </a:lnTo>
                                  <a:lnTo>
                                    <a:pt x="147032" y="2897850"/>
                                  </a:lnTo>
                                  <a:lnTo>
                                    <a:pt x="296351" y="2340689"/>
                                  </a:lnTo>
                                  <a:lnTo>
                                    <a:pt x="147032" y="1783654"/>
                                  </a:lnTo>
                                  <a:lnTo>
                                    <a:pt x="296351" y="1226492"/>
                                  </a:lnTo>
                                  <a:lnTo>
                                    <a:pt x="147032" y="669458"/>
                                  </a:lnTo>
                                  <a:lnTo>
                                    <a:pt x="296351" y="112296"/>
                                  </a:lnTo>
                                  <a:lnTo>
                                    <a:pt x="266233" y="0"/>
                                  </a:lnTo>
                                  <a:cubicBezTo>
                                    <a:pt x="223534" y="47383"/>
                                    <a:pt x="181724" y="95655"/>
                                    <a:pt x="140678" y="144689"/>
                                  </a:cubicBezTo>
                                  <a:lnTo>
                                    <a:pt x="0" y="669458"/>
                                  </a:lnTo>
                                  <a:lnTo>
                                    <a:pt x="149319" y="1226619"/>
                                  </a:lnTo>
                                  <a:lnTo>
                                    <a:pt x="0" y="1783781"/>
                                  </a:lnTo>
                                  <a:lnTo>
                                    <a:pt x="149319" y="2340943"/>
                                  </a:lnTo>
                                  <a:lnTo>
                                    <a:pt x="0" y="2898105"/>
                                  </a:lnTo>
                                  <a:lnTo>
                                    <a:pt x="149319" y="3455266"/>
                                  </a:lnTo>
                                  <a:lnTo>
                                    <a:pt x="0" y="4012428"/>
                                  </a:lnTo>
                                  <a:lnTo>
                                    <a:pt x="149319" y="4569590"/>
                                  </a:lnTo>
                                  <a:lnTo>
                                    <a:pt x="0" y="5126752"/>
                                  </a:lnTo>
                                  <a:lnTo>
                                    <a:pt x="149319" y="5683913"/>
                                  </a:lnTo>
                                  <a:lnTo>
                                    <a:pt x="0" y="6241075"/>
                                  </a:lnTo>
                                  <a:lnTo>
                                    <a:pt x="140678" y="6765843"/>
                                  </a:lnTo>
                                  <a:cubicBezTo>
                                    <a:pt x="181597" y="6814878"/>
                                    <a:pt x="223534" y="6863023"/>
                                    <a:pt x="266233" y="6910533"/>
                                  </a:cubicBezTo>
                                  <a:lnTo>
                                    <a:pt x="296351" y="6798237"/>
                                  </a:lnTo>
                                  <a:lnTo>
                                    <a:pt x="147032" y="624056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3782769" name="Vrije vorm: vorm 1223782769"/>
                          <wps:cNvSpPr/>
                          <wps:spPr>
                            <a:xfrm>
                              <a:off x="3589628" y="7877244"/>
                              <a:ext cx="218069" cy="2062489"/>
                            </a:xfrm>
                            <a:custGeom>
                              <a:avLst/>
                              <a:gdLst>
                                <a:gd name="connsiteX0" fmla="*/ 218069 w 218069"/>
                                <a:gd name="connsiteY0" fmla="*/ 1522731 h 2062489"/>
                                <a:gd name="connsiteX1" fmla="*/ 80569 w 218069"/>
                                <a:gd name="connsiteY1" fmla="*/ 1009777 h 2062489"/>
                                <a:gd name="connsiteX2" fmla="*/ 218069 w 218069"/>
                                <a:gd name="connsiteY2" fmla="*/ 496822 h 2062489"/>
                                <a:gd name="connsiteX3" fmla="*/ 218069 w 218069"/>
                                <a:gd name="connsiteY3" fmla="*/ 408408 h 2062489"/>
                                <a:gd name="connsiteX4" fmla="*/ 121616 w 218069"/>
                                <a:gd name="connsiteY4" fmla="*/ 48526 h 2062489"/>
                                <a:gd name="connsiteX5" fmla="*/ 27958 w 218069"/>
                                <a:gd name="connsiteY5" fmla="*/ 0 h 2062489"/>
                                <a:gd name="connsiteX6" fmla="*/ 149319 w 218069"/>
                                <a:gd name="connsiteY6" fmla="*/ 452615 h 2062489"/>
                                <a:gd name="connsiteX7" fmla="*/ 0 w 218069"/>
                                <a:gd name="connsiteY7" fmla="*/ 1009777 h 2062489"/>
                                <a:gd name="connsiteX8" fmla="*/ 149319 w 218069"/>
                                <a:gd name="connsiteY8" fmla="*/ 1566938 h 2062489"/>
                                <a:gd name="connsiteX9" fmla="*/ 22620 w 218069"/>
                                <a:gd name="connsiteY9" fmla="*/ 2039623 h 2062489"/>
                                <a:gd name="connsiteX10" fmla="*/ 97089 w 218069"/>
                                <a:gd name="connsiteY10" fmla="*/ 2062490 h 2062489"/>
                                <a:gd name="connsiteX11" fmla="*/ 218069 w 218069"/>
                                <a:gd name="connsiteY11" fmla="*/ 1611145 h 2062489"/>
                                <a:gd name="connsiteX12" fmla="*/ 218069 w 218069"/>
                                <a:gd name="connsiteY12" fmla="*/ 1522731 h 20624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069" h="2062489">
                                  <a:moveTo>
                                    <a:pt x="218069" y="1522731"/>
                                  </a:moveTo>
                                  <a:lnTo>
                                    <a:pt x="80569" y="1009777"/>
                                  </a:lnTo>
                                  <a:lnTo>
                                    <a:pt x="218069" y="496822"/>
                                  </a:lnTo>
                                  <a:lnTo>
                                    <a:pt x="218069" y="408408"/>
                                  </a:lnTo>
                                  <a:lnTo>
                                    <a:pt x="121616" y="48526"/>
                                  </a:lnTo>
                                  <a:cubicBezTo>
                                    <a:pt x="90100" y="32902"/>
                                    <a:pt x="58965" y="16641"/>
                                    <a:pt x="27958" y="0"/>
                                  </a:cubicBezTo>
                                  <a:lnTo>
                                    <a:pt x="149319" y="452615"/>
                                  </a:lnTo>
                                  <a:lnTo>
                                    <a:pt x="0" y="1009777"/>
                                  </a:lnTo>
                                  <a:lnTo>
                                    <a:pt x="149319" y="1566938"/>
                                  </a:lnTo>
                                  <a:lnTo>
                                    <a:pt x="22620" y="2039623"/>
                                  </a:lnTo>
                                  <a:cubicBezTo>
                                    <a:pt x="47401" y="2047373"/>
                                    <a:pt x="72181" y="2054995"/>
                                    <a:pt x="97089" y="2062490"/>
                                  </a:cubicBezTo>
                                  <a:lnTo>
                                    <a:pt x="218069" y="1611145"/>
                                  </a:lnTo>
                                  <a:lnTo>
                                    <a:pt x="218069" y="152273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35549296" name="Vrije vorm: vorm 635549296"/>
                          <wps:cNvSpPr/>
                          <wps:spPr>
                            <a:xfrm>
                              <a:off x="1519241" y="1175933"/>
                              <a:ext cx="284150" cy="7622165"/>
                            </a:xfrm>
                            <a:custGeom>
                              <a:avLst/>
                              <a:gdLst>
                                <a:gd name="connsiteX0" fmla="*/ 134832 w 284150"/>
                                <a:gd name="connsiteY0" fmla="*/ 6596891 h 7622165"/>
                                <a:gd name="connsiteX1" fmla="*/ 284151 w 284150"/>
                                <a:gd name="connsiteY1" fmla="*/ 6039730 h 7622165"/>
                                <a:gd name="connsiteX2" fmla="*/ 134832 w 284150"/>
                                <a:gd name="connsiteY2" fmla="*/ 5482567 h 7622165"/>
                                <a:gd name="connsiteX3" fmla="*/ 284151 w 284150"/>
                                <a:gd name="connsiteY3" fmla="*/ 4925406 h 7622165"/>
                                <a:gd name="connsiteX4" fmla="*/ 134832 w 284150"/>
                                <a:gd name="connsiteY4" fmla="*/ 4368244 h 7622165"/>
                                <a:gd name="connsiteX5" fmla="*/ 284151 w 284150"/>
                                <a:gd name="connsiteY5" fmla="*/ 3811082 h 7622165"/>
                                <a:gd name="connsiteX6" fmla="*/ 134832 w 284150"/>
                                <a:gd name="connsiteY6" fmla="*/ 3253921 h 7622165"/>
                                <a:gd name="connsiteX7" fmla="*/ 284151 w 284150"/>
                                <a:gd name="connsiteY7" fmla="*/ 2696759 h 7622165"/>
                                <a:gd name="connsiteX8" fmla="*/ 134832 w 284150"/>
                                <a:gd name="connsiteY8" fmla="*/ 2139598 h 7622165"/>
                                <a:gd name="connsiteX9" fmla="*/ 284151 w 284150"/>
                                <a:gd name="connsiteY9" fmla="*/ 1582436 h 7622165"/>
                                <a:gd name="connsiteX10" fmla="*/ 134832 w 284150"/>
                                <a:gd name="connsiteY10" fmla="*/ 1025274 h 7622165"/>
                                <a:gd name="connsiteX11" fmla="*/ 284151 w 284150"/>
                                <a:gd name="connsiteY11" fmla="*/ 468112 h 7622165"/>
                                <a:gd name="connsiteX12" fmla="*/ 158723 w 284150"/>
                                <a:gd name="connsiteY12" fmla="*/ 0 h 7622165"/>
                                <a:gd name="connsiteX13" fmla="*/ 50959 w 284150"/>
                                <a:gd name="connsiteY13" fmla="*/ 101371 h 7622165"/>
                                <a:gd name="connsiteX14" fmla="*/ 149319 w 284150"/>
                                <a:gd name="connsiteY14" fmla="*/ 468112 h 7622165"/>
                                <a:gd name="connsiteX15" fmla="*/ 0 w 284150"/>
                                <a:gd name="connsiteY15" fmla="*/ 1025274 h 7622165"/>
                                <a:gd name="connsiteX16" fmla="*/ 149319 w 284150"/>
                                <a:gd name="connsiteY16" fmla="*/ 1582436 h 7622165"/>
                                <a:gd name="connsiteX17" fmla="*/ 0 w 284150"/>
                                <a:gd name="connsiteY17" fmla="*/ 2139598 h 7622165"/>
                                <a:gd name="connsiteX18" fmla="*/ 149319 w 284150"/>
                                <a:gd name="connsiteY18" fmla="*/ 2696759 h 7622165"/>
                                <a:gd name="connsiteX19" fmla="*/ 0 w 284150"/>
                                <a:gd name="connsiteY19" fmla="*/ 3253921 h 7622165"/>
                                <a:gd name="connsiteX20" fmla="*/ 149319 w 284150"/>
                                <a:gd name="connsiteY20" fmla="*/ 3811082 h 7622165"/>
                                <a:gd name="connsiteX21" fmla="*/ 0 w 284150"/>
                                <a:gd name="connsiteY21" fmla="*/ 4368244 h 7622165"/>
                                <a:gd name="connsiteX22" fmla="*/ 149319 w 284150"/>
                                <a:gd name="connsiteY22" fmla="*/ 4925406 h 7622165"/>
                                <a:gd name="connsiteX23" fmla="*/ 0 w 284150"/>
                                <a:gd name="connsiteY23" fmla="*/ 5482567 h 7622165"/>
                                <a:gd name="connsiteX24" fmla="*/ 149319 w 284150"/>
                                <a:gd name="connsiteY24" fmla="*/ 6039730 h 7622165"/>
                                <a:gd name="connsiteX25" fmla="*/ 0 w 284150"/>
                                <a:gd name="connsiteY25" fmla="*/ 6596891 h 7622165"/>
                                <a:gd name="connsiteX26" fmla="*/ 149319 w 284150"/>
                                <a:gd name="connsiteY26" fmla="*/ 7154053 h 7622165"/>
                                <a:gd name="connsiteX27" fmla="*/ 50959 w 284150"/>
                                <a:gd name="connsiteY27" fmla="*/ 7520794 h 7622165"/>
                                <a:gd name="connsiteX28" fmla="*/ 158723 w 284150"/>
                                <a:gd name="connsiteY28" fmla="*/ 7622165 h 7622165"/>
                                <a:gd name="connsiteX29" fmla="*/ 284151 w 284150"/>
                                <a:gd name="connsiteY29" fmla="*/ 7154053 h 7622165"/>
                                <a:gd name="connsiteX30" fmla="*/ 134832 w 284150"/>
                                <a:gd name="connsiteY30" fmla="*/ 6596891 h 7622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84150" h="7622165">
                                  <a:moveTo>
                                    <a:pt x="134832" y="6596891"/>
                                  </a:moveTo>
                                  <a:lnTo>
                                    <a:pt x="284151" y="6039730"/>
                                  </a:lnTo>
                                  <a:lnTo>
                                    <a:pt x="134832" y="5482567"/>
                                  </a:lnTo>
                                  <a:lnTo>
                                    <a:pt x="284151" y="4925406"/>
                                  </a:lnTo>
                                  <a:lnTo>
                                    <a:pt x="134832" y="4368244"/>
                                  </a:lnTo>
                                  <a:lnTo>
                                    <a:pt x="284151" y="3811082"/>
                                  </a:lnTo>
                                  <a:lnTo>
                                    <a:pt x="134832" y="3253921"/>
                                  </a:lnTo>
                                  <a:lnTo>
                                    <a:pt x="284151" y="2696759"/>
                                  </a:lnTo>
                                  <a:lnTo>
                                    <a:pt x="134832" y="2139598"/>
                                  </a:lnTo>
                                  <a:lnTo>
                                    <a:pt x="284151" y="1582436"/>
                                  </a:lnTo>
                                  <a:lnTo>
                                    <a:pt x="134832" y="1025274"/>
                                  </a:lnTo>
                                  <a:lnTo>
                                    <a:pt x="284151" y="468112"/>
                                  </a:lnTo>
                                  <a:lnTo>
                                    <a:pt x="158723" y="0"/>
                                  </a:lnTo>
                                  <a:cubicBezTo>
                                    <a:pt x="122378" y="33282"/>
                                    <a:pt x="86414" y="66946"/>
                                    <a:pt x="50959" y="101371"/>
                                  </a:cubicBezTo>
                                  <a:lnTo>
                                    <a:pt x="149319" y="468112"/>
                                  </a:lnTo>
                                  <a:lnTo>
                                    <a:pt x="0" y="1025274"/>
                                  </a:lnTo>
                                  <a:lnTo>
                                    <a:pt x="149319" y="1582436"/>
                                  </a:lnTo>
                                  <a:lnTo>
                                    <a:pt x="0" y="2139598"/>
                                  </a:lnTo>
                                  <a:lnTo>
                                    <a:pt x="149319" y="2696759"/>
                                  </a:lnTo>
                                  <a:lnTo>
                                    <a:pt x="0" y="3253921"/>
                                  </a:lnTo>
                                  <a:lnTo>
                                    <a:pt x="149319" y="3811082"/>
                                  </a:lnTo>
                                  <a:lnTo>
                                    <a:pt x="0" y="4368244"/>
                                  </a:lnTo>
                                  <a:lnTo>
                                    <a:pt x="149319" y="4925406"/>
                                  </a:lnTo>
                                  <a:lnTo>
                                    <a:pt x="0" y="5482567"/>
                                  </a:lnTo>
                                  <a:lnTo>
                                    <a:pt x="149319" y="6039730"/>
                                  </a:lnTo>
                                  <a:lnTo>
                                    <a:pt x="0" y="6596891"/>
                                  </a:lnTo>
                                  <a:lnTo>
                                    <a:pt x="149319" y="7154053"/>
                                  </a:lnTo>
                                  <a:lnTo>
                                    <a:pt x="50959" y="7520794"/>
                                  </a:lnTo>
                                  <a:cubicBezTo>
                                    <a:pt x="86287" y="7555092"/>
                                    <a:pt x="122378" y="7588756"/>
                                    <a:pt x="158723" y="7622165"/>
                                  </a:cubicBezTo>
                                  <a:lnTo>
                                    <a:pt x="284151" y="7154053"/>
                                  </a:lnTo>
                                  <a:lnTo>
                                    <a:pt x="134832" y="659689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8911947" name="Vrije vorm: vorm 188911947"/>
                          <wps:cNvSpPr/>
                          <wps:spPr>
                            <a:xfrm>
                              <a:off x="2439300" y="6898972"/>
                              <a:ext cx="260132" cy="2618506"/>
                            </a:xfrm>
                            <a:custGeom>
                              <a:avLst/>
                              <a:gdLst>
                                <a:gd name="connsiteX0" fmla="*/ 110814 w 260132"/>
                                <a:gd name="connsiteY0" fmla="*/ 1988048 h 2618506"/>
                                <a:gd name="connsiteX1" fmla="*/ 260133 w 260132"/>
                                <a:gd name="connsiteY1" fmla="*/ 1430886 h 2618506"/>
                                <a:gd name="connsiteX2" fmla="*/ 110814 w 260132"/>
                                <a:gd name="connsiteY2" fmla="*/ 873725 h 2618506"/>
                                <a:gd name="connsiteX3" fmla="*/ 260133 w 260132"/>
                                <a:gd name="connsiteY3" fmla="*/ 316563 h 2618506"/>
                                <a:gd name="connsiteX4" fmla="*/ 232811 w 260132"/>
                                <a:gd name="connsiteY4" fmla="*/ 214811 h 2618506"/>
                                <a:gd name="connsiteX5" fmla="*/ 64430 w 260132"/>
                                <a:gd name="connsiteY5" fmla="*/ 0 h 2618506"/>
                                <a:gd name="connsiteX6" fmla="*/ 149319 w 260132"/>
                                <a:gd name="connsiteY6" fmla="*/ 316563 h 2618506"/>
                                <a:gd name="connsiteX7" fmla="*/ 0 w 260132"/>
                                <a:gd name="connsiteY7" fmla="*/ 873725 h 2618506"/>
                                <a:gd name="connsiteX8" fmla="*/ 149319 w 260132"/>
                                <a:gd name="connsiteY8" fmla="*/ 1430886 h 2618506"/>
                                <a:gd name="connsiteX9" fmla="*/ 0 w 260132"/>
                                <a:gd name="connsiteY9" fmla="*/ 1988048 h 2618506"/>
                                <a:gd name="connsiteX10" fmla="*/ 149319 w 260132"/>
                                <a:gd name="connsiteY10" fmla="*/ 2545210 h 2618506"/>
                                <a:gd name="connsiteX11" fmla="*/ 144236 w 260132"/>
                                <a:gd name="connsiteY11" fmla="*/ 2564138 h 2618506"/>
                                <a:gd name="connsiteX12" fmla="*/ 240435 w 260132"/>
                                <a:gd name="connsiteY12" fmla="*/ 2618507 h 2618506"/>
                                <a:gd name="connsiteX13" fmla="*/ 260006 w 260132"/>
                                <a:gd name="connsiteY13" fmla="*/ 2545337 h 2618506"/>
                                <a:gd name="connsiteX14" fmla="*/ 110814 w 260132"/>
                                <a:gd name="connsiteY14" fmla="*/ 1988048 h 26185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506">
                                  <a:moveTo>
                                    <a:pt x="110814" y="1988048"/>
                                  </a:moveTo>
                                  <a:lnTo>
                                    <a:pt x="260133" y="1430886"/>
                                  </a:lnTo>
                                  <a:lnTo>
                                    <a:pt x="110814" y="873725"/>
                                  </a:lnTo>
                                  <a:lnTo>
                                    <a:pt x="260133" y="316563"/>
                                  </a:lnTo>
                                  <a:lnTo>
                                    <a:pt x="232811" y="214811"/>
                                  </a:lnTo>
                                  <a:cubicBezTo>
                                    <a:pt x="173846" y="145705"/>
                                    <a:pt x="117676" y="73932"/>
                                    <a:pt x="64430" y="0"/>
                                  </a:cubicBezTo>
                                  <a:lnTo>
                                    <a:pt x="149319" y="316563"/>
                                  </a:lnTo>
                                  <a:lnTo>
                                    <a:pt x="0" y="873725"/>
                                  </a:lnTo>
                                  <a:lnTo>
                                    <a:pt x="149319" y="1430886"/>
                                  </a:lnTo>
                                  <a:lnTo>
                                    <a:pt x="0" y="1988048"/>
                                  </a:lnTo>
                                  <a:lnTo>
                                    <a:pt x="149319" y="2545210"/>
                                  </a:lnTo>
                                  <a:lnTo>
                                    <a:pt x="144236" y="2564138"/>
                                  </a:lnTo>
                                  <a:cubicBezTo>
                                    <a:pt x="176133" y="2582557"/>
                                    <a:pt x="208157" y="2600723"/>
                                    <a:pt x="240435" y="2618507"/>
                                  </a:cubicBezTo>
                                  <a:lnTo>
                                    <a:pt x="260006" y="2545337"/>
                                  </a:lnTo>
                                  <a:lnTo>
                                    <a:pt x="110814" y="198804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9168666" name="Vrije vorm: vorm 1139168666"/>
                          <wps:cNvSpPr/>
                          <wps:spPr>
                            <a:xfrm>
                              <a:off x="1749383" y="5022966"/>
                              <a:ext cx="278050" cy="3973302"/>
                            </a:xfrm>
                            <a:custGeom>
                              <a:avLst/>
                              <a:gdLst>
                                <a:gd name="connsiteX0" fmla="*/ 278051 w 278050"/>
                                <a:gd name="connsiteY0" fmla="*/ 3307020 h 3973302"/>
                                <a:gd name="connsiteX1" fmla="*/ 128732 w 278050"/>
                                <a:gd name="connsiteY1" fmla="*/ 2749859 h 3973302"/>
                                <a:gd name="connsiteX2" fmla="*/ 278051 w 278050"/>
                                <a:gd name="connsiteY2" fmla="*/ 2192697 h 3973302"/>
                                <a:gd name="connsiteX3" fmla="*/ 128732 w 278050"/>
                                <a:gd name="connsiteY3" fmla="*/ 1635535 h 3973302"/>
                                <a:gd name="connsiteX4" fmla="*/ 278051 w 278050"/>
                                <a:gd name="connsiteY4" fmla="*/ 1078373 h 3973302"/>
                                <a:gd name="connsiteX5" fmla="*/ 128732 w 278050"/>
                                <a:gd name="connsiteY5" fmla="*/ 521212 h 3973302"/>
                                <a:gd name="connsiteX6" fmla="*/ 165839 w 278050"/>
                                <a:gd name="connsiteY6" fmla="*/ 382874 h 3973302"/>
                                <a:gd name="connsiteX7" fmla="*/ 139661 w 278050"/>
                                <a:gd name="connsiteY7" fmla="*/ 0 h 3973302"/>
                                <a:gd name="connsiteX8" fmla="*/ 0 w 278050"/>
                                <a:gd name="connsiteY8" fmla="*/ 521212 h 3973302"/>
                                <a:gd name="connsiteX9" fmla="*/ 149319 w 278050"/>
                                <a:gd name="connsiteY9" fmla="*/ 1078373 h 3973302"/>
                                <a:gd name="connsiteX10" fmla="*/ 0 w 278050"/>
                                <a:gd name="connsiteY10" fmla="*/ 1635535 h 3973302"/>
                                <a:gd name="connsiteX11" fmla="*/ 149319 w 278050"/>
                                <a:gd name="connsiteY11" fmla="*/ 2192697 h 3973302"/>
                                <a:gd name="connsiteX12" fmla="*/ 0 w 278050"/>
                                <a:gd name="connsiteY12" fmla="*/ 2749859 h 3973302"/>
                                <a:gd name="connsiteX13" fmla="*/ 149319 w 278050"/>
                                <a:gd name="connsiteY13" fmla="*/ 3307020 h 3973302"/>
                                <a:gd name="connsiteX14" fmla="*/ 5337 w 278050"/>
                                <a:gd name="connsiteY14" fmla="*/ 3843984 h 3973302"/>
                                <a:gd name="connsiteX15" fmla="*/ 158088 w 278050"/>
                                <a:gd name="connsiteY15" fmla="*/ 3973302 h 3973302"/>
                                <a:gd name="connsiteX16" fmla="*/ 128859 w 278050"/>
                                <a:gd name="connsiteY16" fmla="*/ 3864055 h 3973302"/>
                                <a:gd name="connsiteX17" fmla="*/ 278051 w 278050"/>
                                <a:gd name="connsiteY17" fmla="*/ 3307020 h 39733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0" h="3973302">
                                  <a:moveTo>
                                    <a:pt x="278051" y="3307020"/>
                                  </a:moveTo>
                                  <a:lnTo>
                                    <a:pt x="128732" y="2749859"/>
                                  </a:lnTo>
                                  <a:lnTo>
                                    <a:pt x="278051" y="2192697"/>
                                  </a:lnTo>
                                  <a:lnTo>
                                    <a:pt x="128732" y="1635535"/>
                                  </a:lnTo>
                                  <a:lnTo>
                                    <a:pt x="278051" y="1078373"/>
                                  </a:lnTo>
                                  <a:lnTo>
                                    <a:pt x="128732" y="521212"/>
                                  </a:lnTo>
                                  <a:lnTo>
                                    <a:pt x="165839" y="382874"/>
                                  </a:lnTo>
                                  <a:cubicBezTo>
                                    <a:pt x="149827" y="257367"/>
                                    <a:pt x="140932" y="129572"/>
                                    <a:pt x="139661" y="0"/>
                                  </a:cubicBezTo>
                                  <a:lnTo>
                                    <a:pt x="0" y="521212"/>
                                  </a:lnTo>
                                  <a:lnTo>
                                    <a:pt x="149319" y="1078373"/>
                                  </a:lnTo>
                                  <a:lnTo>
                                    <a:pt x="0" y="1635535"/>
                                  </a:lnTo>
                                  <a:lnTo>
                                    <a:pt x="149319" y="2192697"/>
                                  </a:lnTo>
                                  <a:lnTo>
                                    <a:pt x="0" y="2749859"/>
                                  </a:lnTo>
                                  <a:lnTo>
                                    <a:pt x="149319" y="3307020"/>
                                  </a:lnTo>
                                  <a:lnTo>
                                    <a:pt x="5337" y="3843984"/>
                                  </a:lnTo>
                                  <a:cubicBezTo>
                                    <a:pt x="55407" y="3888064"/>
                                    <a:pt x="106366" y="3931255"/>
                                    <a:pt x="158088" y="3973302"/>
                                  </a:cubicBezTo>
                                  <a:lnTo>
                                    <a:pt x="128859" y="3864055"/>
                                  </a:lnTo>
                                  <a:lnTo>
                                    <a:pt x="278051" y="330702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6927529" name="Vrije vorm: vorm 396927529"/>
                          <wps:cNvSpPr/>
                          <wps:spPr>
                            <a:xfrm>
                              <a:off x="2899330" y="7437587"/>
                              <a:ext cx="248060" cy="2276029"/>
                            </a:xfrm>
                            <a:custGeom>
                              <a:avLst/>
                              <a:gdLst>
                                <a:gd name="connsiteX0" fmla="*/ 98741 w 248060"/>
                                <a:gd name="connsiteY0" fmla="*/ 1449434 h 2276029"/>
                                <a:gd name="connsiteX1" fmla="*/ 248060 w 248060"/>
                                <a:gd name="connsiteY1" fmla="*/ 892272 h 2276029"/>
                                <a:gd name="connsiteX2" fmla="*/ 98741 w 248060"/>
                                <a:gd name="connsiteY2" fmla="*/ 335110 h 2276029"/>
                                <a:gd name="connsiteX3" fmla="*/ 170033 w 248060"/>
                                <a:gd name="connsiteY3" fmla="*/ 69105 h 2276029"/>
                                <a:gd name="connsiteX4" fmla="*/ 89846 w 248060"/>
                                <a:gd name="connsiteY4" fmla="*/ 0 h 2276029"/>
                                <a:gd name="connsiteX5" fmla="*/ 0 w 248060"/>
                                <a:gd name="connsiteY5" fmla="*/ 335110 h 2276029"/>
                                <a:gd name="connsiteX6" fmla="*/ 149319 w 248060"/>
                                <a:gd name="connsiteY6" fmla="*/ 892272 h 2276029"/>
                                <a:gd name="connsiteX7" fmla="*/ 0 w 248060"/>
                                <a:gd name="connsiteY7" fmla="*/ 1449434 h 2276029"/>
                                <a:gd name="connsiteX8" fmla="*/ 149319 w 248060"/>
                                <a:gd name="connsiteY8" fmla="*/ 2006595 h 2276029"/>
                                <a:gd name="connsiteX9" fmla="*/ 87812 w 248060"/>
                                <a:gd name="connsiteY9" fmla="*/ 2236015 h 2276029"/>
                                <a:gd name="connsiteX10" fmla="*/ 175752 w 248060"/>
                                <a:gd name="connsiteY10" fmla="*/ 2276030 h 2276029"/>
                                <a:gd name="connsiteX11" fmla="*/ 247933 w 248060"/>
                                <a:gd name="connsiteY11" fmla="*/ 2006595 h 2276029"/>
                                <a:gd name="connsiteX12" fmla="*/ 98741 w 248060"/>
                                <a:gd name="connsiteY12" fmla="*/ 1449434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98741" y="1449434"/>
                                  </a:moveTo>
                                  <a:lnTo>
                                    <a:pt x="248060" y="892272"/>
                                  </a:lnTo>
                                  <a:lnTo>
                                    <a:pt x="98741" y="335110"/>
                                  </a:lnTo>
                                  <a:lnTo>
                                    <a:pt x="170033" y="69105"/>
                                  </a:lnTo>
                                  <a:cubicBezTo>
                                    <a:pt x="142965" y="46494"/>
                                    <a:pt x="116151" y="23501"/>
                                    <a:pt x="89846" y="0"/>
                                  </a:cubicBezTo>
                                  <a:lnTo>
                                    <a:pt x="0" y="335110"/>
                                  </a:lnTo>
                                  <a:lnTo>
                                    <a:pt x="149319" y="892272"/>
                                  </a:lnTo>
                                  <a:lnTo>
                                    <a:pt x="0" y="1449434"/>
                                  </a:lnTo>
                                  <a:lnTo>
                                    <a:pt x="149319" y="2006595"/>
                                  </a:lnTo>
                                  <a:lnTo>
                                    <a:pt x="87812" y="2236015"/>
                                  </a:lnTo>
                                  <a:cubicBezTo>
                                    <a:pt x="117041" y="2249607"/>
                                    <a:pt x="146269" y="2262946"/>
                                    <a:pt x="175752" y="2276030"/>
                                  </a:cubicBezTo>
                                  <a:lnTo>
                                    <a:pt x="247933" y="2006595"/>
                                  </a:lnTo>
                                  <a:lnTo>
                                    <a:pt x="98741" y="144943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99724400" name="Vrije vorm: vorm 499724400"/>
                          <wps:cNvSpPr/>
                          <wps:spPr>
                            <a:xfrm>
                              <a:off x="2669315" y="7261775"/>
                              <a:ext cx="254160" cy="2358345"/>
                            </a:xfrm>
                            <a:custGeom>
                              <a:avLst/>
                              <a:gdLst>
                                <a:gd name="connsiteX0" fmla="*/ 104841 w 254160"/>
                                <a:gd name="connsiteY0" fmla="*/ 1625246 h 2358345"/>
                                <a:gd name="connsiteX1" fmla="*/ 254160 w 254160"/>
                                <a:gd name="connsiteY1" fmla="*/ 1068083 h 2358345"/>
                                <a:gd name="connsiteX2" fmla="*/ 104841 w 254160"/>
                                <a:gd name="connsiteY2" fmla="*/ 510922 h 2358345"/>
                                <a:gd name="connsiteX3" fmla="*/ 219594 w 254160"/>
                                <a:gd name="connsiteY3" fmla="*/ 82697 h 2358345"/>
                                <a:gd name="connsiteX4" fmla="*/ 136992 w 254160"/>
                                <a:gd name="connsiteY4" fmla="*/ 0 h 2358345"/>
                                <a:gd name="connsiteX5" fmla="*/ 0 w 254160"/>
                                <a:gd name="connsiteY5" fmla="*/ 510922 h 2358345"/>
                                <a:gd name="connsiteX6" fmla="*/ 149319 w 254160"/>
                                <a:gd name="connsiteY6" fmla="*/ 1068083 h 2358345"/>
                                <a:gd name="connsiteX7" fmla="*/ 0 w 254160"/>
                                <a:gd name="connsiteY7" fmla="*/ 1625246 h 2358345"/>
                                <a:gd name="connsiteX8" fmla="*/ 149319 w 254160"/>
                                <a:gd name="connsiteY8" fmla="*/ 2182407 h 2358345"/>
                                <a:gd name="connsiteX9" fmla="*/ 114753 w 254160"/>
                                <a:gd name="connsiteY9" fmla="*/ 2311471 h 2358345"/>
                                <a:gd name="connsiteX10" fmla="*/ 206886 w 254160"/>
                                <a:gd name="connsiteY10" fmla="*/ 2358346 h 2358345"/>
                                <a:gd name="connsiteX11" fmla="*/ 254033 w 254160"/>
                                <a:gd name="connsiteY11" fmla="*/ 2182407 h 2358345"/>
                                <a:gd name="connsiteX12" fmla="*/ 104841 w 254160"/>
                                <a:gd name="connsiteY12" fmla="*/ 1625246 h 23583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5">
                                  <a:moveTo>
                                    <a:pt x="104841" y="1625246"/>
                                  </a:moveTo>
                                  <a:lnTo>
                                    <a:pt x="254160" y="1068083"/>
                                  </a:lnTo>
                                  <a:lnTo>
                                    <a:pt x="104841" y="510922"/>
                                  </a:lnTo>
                                  <a:lnTo>
                                    <a:pt x="219594" y="82697"/>
                                  </a:lnTo>
                                  <a:cubicBezTo>
                                    <a:pt x="191637" y="55640"/>
                                    <a:pt x="164060" y="28074"/>
                                    <a:pt x="136992" y="0"/>
                                  </a:cubicBezTo>
                                  <a:lnTo>
                                    <a:pt x="0" y="510922"/>
                                  </a:lnTo>
                                  <a:lnTo>
                                    <a:pt x="149319" y="1068083"/>
                                  </a:lnTo>
                                  <a:lnTo>
                                    <a:pt x="0" y="1625246"/>
                                  </a:lnTo>
                                  <a:lnTo>
                                    <a:pt x="149319" y="2182407"/>
                                  </a:lnTo>
                                  <a:lnTo>
                                    <a:pt x="114753" y="2311471"/>
                                  </a:lnTo>
                                  <a:cubicBezTo>
                                    <a:pt x="145252" y="2327350"/>
                                    <a:pt x="176006" y="2342976"/>
                                    <a:pt x="206886" y="2358346"/>
                                  </a:cubicBezTo>
                                  <a:lnTo>
                                    <a:pt x="254033" y="2182407"/>
                                  </a:lnTo>
                                  <a:lnTo>
                                    <a:pt x="104841" y="162524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8376503" name="Vrije vorm: vorm 1768376503"/>
                          <wps:cNvSpPr/>
                          <wps:spPr>
                            <a:xfrm>
                              <a:off x="3359486" y="7730269"/>
                              <a:ext cx="235987" cy="2143153"/>
                            </a:xfrm>
                            <a:custGeom>
                              <a:avLst/>
                              <a:gdLst>
                                <a:gd name="connsiteX0" fmla="*/ 86669 w 235987"/>
                                <a:gd name="connsiteY0" fmla="*/ 1156752 h 2143153"/>
                                <a:gd name="connsiteX1" fmla="*/ 235988 w 235987"/>
                                <a:gd name="connsiteY1" fmla="*/ 599590 h 2143153"/>
                                <a:gd name="connsiteX2" fmla="*/ 88448 w 235987"/>
                                <a:gd name="connsiteY2" fmla="*/ 49161 h 2143153"/>
                                <a:gd name="connsiteX3" fmla="*/ 11438 w 235987"/>
                                <a:gd name="connsiteY3" fmla="*/ 0 h 2143153"/>
                                <a:gd name="connsiteX4" fmla="*/ 0 w 235987"/>
                                <a:gd name="connsiteY4" fmla="*/ 42555 h 2143153"/>
                                <a:gd name="connsiteX5" fmla="*/ 149319 w 235987"/>
                                <a:gd name="connsiteY5" fmla="*/ 599717 h 2143153"/>
                                <a:gd name="connsiteX6" fmla="*/ 0 w 235987"/>
                                <a:gd name="connsiteY6" fmla="*/ 1156878 h 2143153"/>
                                <a:gd name="connsiteX7" fmla="*/ 149319 w 235987"/>
                                <a:gd name="connsiteY7" fmla="*/ 1714041 h 2143153"/>
                                <a:gd name="connsiteX8" fmla="*/ 41809 w 235987"/>
                                <a:gd name="connsiteY8" fmla="*/ 2115207 h 2143153"/>
                                <a:gd name="connsiteX9" fmla="*/ 120980 w 235987"/>
                                <a:gd name="connsiteY9" fmla="*/ 2143154 h 2143153"/>
                                <a:gd name="connsiteX10" fmla="*/ 235988 w 235987"/>
                                <a:gd name="connsiteY10" fmla="*/ 1714041 h 2143153"/>
                                <a:gd name="connsiteX11" fmla="*/ 86669 w 235987"/>
                                <a:gd name="connsiteY11" fmla="*/ 1156752 h 2143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3">
                                  <a:moveTo>
                                    <a:pt x="86669" y="1156752"/>
                                  </a:moveTo>
                                  <a:lnTo>
                                    <a:pt x="235988" y="599590"/>
                                  </a:lnTo>
                                  <a:lnTo>
                                    <a:pt x="88448" y="49161"/>
                                  </a:lnTo>
                                  <a:cubicBezTo>
                                    <a:pt x="62524" y="33155"/>
                                    <a:pt x="36854" y="16641"/>
                                    <a:pt x="11438" y="0"/>
                                  </a:cubicBezTo>
                                  <a:lnTo>
                                    <a:pt x="0" y="42555"/>
                                  </a:lnTo>
                                  <a:lnTo>
                                    <a:pt x="149319" y="599717"/>
                                  </a:lnTo>
                                  <a:lnTo>
                                    <a:pt x="0" y="1156878"/>
                                  </a:lnTo>
                                  <a:lnTo>
                                    <a:pt x="149319" y="1714041"/>
                                  </a:lnTo>
                                  <a:lnTo>
                                    <a:pt x="41809" y="2115207"/>
                                  </a:lnTo>
                                  <a:cubicBezTo>
                                    <a:pt x="68115" y="2124734"/>
                                    <a:pt x="94548" y="2134008"/>
                                    <a:pt x="120980" y="2143154"/>
                                  </a:cubicBezTo>
                                  <a:lnTo>
                                    <a:pt x="235988" y="1714041"/>
                                  </a:lnTo>
                                  <a:lnTo>
                                    <a:pt x="86669" y="115675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50080180" name="Vrije vorm: vorm 850080180"/>
                          <wps:cNvSpPr/>
                          <wps:spPr>
                            <a:xfrm>
                              <a:off x="4066" y="3648862"/>
                              <a:ext cx="231285" cy="2676815"/>
                            </a:xfrm>
                            <a:custGeom>
                              <a:avLst/>
                              <a:gdLst>
                                <a:gd name="connsiteX0" fmla="*/ 81967 w 231285"/>
                                <a:gd name="connsiteY0" fmla="*/ 1895443 h 2676815"/>
                                <a:gd name="connsiteX1" fmla="*/ 231286 w 231285"/>
                                <a:gd name="connsiteY1" fmla="*/ 1338281 h 2676815"/>
                                <a:gd name="connsiteX2" fmla="*/ 81967 w 231285"/>
                                <a:gd name="connsiteY2" fmla="*/ 781246 h 2676815"/>
                                <a:gd name="connsiteX3" fmla="*/ 231286 w 231285"/>
                                <a:gd name="connsiteY3" fmla="*/ 224084 h 2676815"/>
                                <a:gd name="connsiteX4" fmla="*/ 171177 w 231285"/>
                                <a:gd name="connsiteY4" fmla="*/ 0 h 2676815"/>
                                <a:gd name="connsiteX5" fmla="*/ 0 w 231285"/>
                                <a:gd name="connsiteY5" fmla="*/ 1136173 h 2676815"/>
                                <a:gd name="connsiteX6" fmla="*/ 54136 w 231285"/>
                                <a:gd name="connsiteY6" fmla="*/ 1338408 h 2676815"/>
                                <a:gd name="connsiteX7" fmla="*/ 0 w 231285"/>
                                <a:gd name="connsiteY7" fmla="*/ 1540642 h 2676815"/>
                                <a:gd name="connsiteX8" fmla="*/ 171177 w 231285"/>
                                <a:gd name="connsiteY8" fmla="*/ 2676815 h 2676815"/>
                                <a:gd name="connsiteX9" fmla="*/ 231286 w 231285"/>
                                <a:gd name="connsiteY9" fmla="*/ 2452731 h 2676815"/>
                                <a:gd name="connsiteX10" fmla="*/ 81967 w 231285"/>
                                <a:gd name="connsiteY10" fmla="*/ 1895443 h 2676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1285" h="2676815">
                                  <a:moveTo>
                                    <a:pt x="81967" y="1895443"/>
                                  </a:moveTo>
                                  <a:lnTo>
                                    <a:pt x="231286" y="1338281"/>
                                  </a:lnTo>
                                  <a:lnTo>
                                    <a:pt x="81967" y="781246"/>
                                  </a:lnTo>
                                  <a:lnTo>
                                    <a:pt x="231286" y="224084"/>
                                  </a:lnTo>
                                  <a:lnTo>
                                    <a:pt x="171177" y="0"/>
                                  </a:lnTo>
                                  <a:cubicBezTo>
                                    <a:pt x="73706" y="364454"/>
                                    <a:pt x="14995" y="744788"/>
                                    <a:pt x="0" y="1136173"/>
                                  </a:cubicBezTo>
                                  <a:lnTo>
                                    <a:pt x="54136" y="1338408"/>
                                  </a:lnTo>
                                  <a:lnTo>
                                    <a:pt x="0" y="1540642"/>
                                  </a:lnTo>
                                  <a:cubicBezTo>
                                    <a:pt x="15123" y="1932155"/>
                                    <a:pt x="73706" y="2312361"/>
                                    <a:pt x="171177" y="2676815"/>
                                  </a:cubicBezTo>
                                  <a:lnTo>
                                    <a:pt x="231286" y="2452731"/>
                                  </a:lnTo>
                                  <a:lnTo>
                                    <a:pt x="81967" y="1895443"/>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28253444" name="Vrije vorm: vorm 928253444"/>
                          <wps:cNvSpPr/>
                          <wps:spPr>
                            <a:xfrm>
                              <a:off x="2899457" y="260796"/>
                              <a:ext cx="248060" cy="2276029"/>
                            </a:xfrm>
                            <a:custGeom>
                              <a:avLst/>
                              <a:gdLst>
                                <a:gd name="connsiteX0" fmla="*/ 0 w 248060"/>
                                <a:gd name="connsiteY0" fmla="*/ 826596 h 2276029"/>
                                <a:gd name="connsiteX1" fmla="*/ 149319 w 248060"/>
                                <a:gd name="connsiteY1" fmla="*/ 1383758 h 2276029"/>
                                <a:gd name="connsiteX2" fmla="*/ 0 w 248060"/>
                                <a:gd name="connsiteY2" fmla="*/ 1940920 h 2276029"/>
                                <a:gd name="connsiteX3" fmla="*/ 89845 w 248060"/>
                                <a:gd name="connsiteY3" fmla="*/ 2276030 h 2276029"/>
                                <a:gd name="connsiteX4" fmla="*/ 170033 w 248060"/>
                                <a:gd name="connsiteY4" fmla="*/ 2206924 h 2276029"/>
                                <a:gd name="connsiteX5" fmla="*/ 98741 w 248060"/>
                                <a:gd name="connsiteY5" fmla="*/ 1940920 h 2276029"/>
                                <a:gd name="connsiteX6" fmla="*/ 248060 w 248060"/>
                                <a:gd name="connsiteY6" fmla="*/ 1383758 h 2276029"/>
                                <a:gd name="connsiteX7" fmla="*/ 98614 w 248060"/>
                                <a:gd name="connsiteY7" fmla="*/ 826596 h 2276029"/>
                                <a:gd name="connsiteX8" fmla="*/ 247933 w 248060"/>
                                <a:gd name="connsiteY8" fmla="*/ 269435 h 2276029"/>
                                <a:gd name="connsiteX9" fmla="*/ 175752 w 248060"/>
                                <a:gd name="connsiteY9" fmla="*/ 0 h 2276029"/>
                                <a:gd name="connsiteX10" fmla="*/ 87812 w 248060"/>
                                <a:gd name="connsiteY10" fmla="*/ 40015 h 2276029"/>
                                <a:gd name="connsiteX11" fmla="*/ 149319 w 248060"/>
                                <a:gd name="connsiteY11" fmla="*/ 269435 h 2276029"/>
                                <a:gd name="connsiteX12" fmla="*/ 0 w 248060"/>
                                <a:gd name="connsiteY12" fmla="*/ 826596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0" y="826596"/>
                                  </a:moveTo>
                                  <a:lnTo>
                                    <a:pt x="149319" y="1383758"/>
                                  </a:lnTo>
                                  <a:lnTo>
                                    <a:pt x="0" y="1940920"/>
                                  </a:lnTo>
                                  <a:lnTo>
                                    <a:pt x="89845" y="2276030"/>
                                  </a:lnTo>
                                  <a:cubicBezTo>
                                    <a:pt x="116151" y="2252529"/>
                                    <a:pt x="142965" y="2229536"/>
                                    <a:pt x="170033" y="2206924"/>
                                  </a:cubicBezTo>
                                  <a:lnTo>
                                    <a:pt x="98741" y="1940920"/>
                                  </a:lnTo>
                                  <a:lnTo>
                                    <a:pt x="248060" y="1383758"/>
                                  </a:lnTo>
                                  <a:lnTo>
                                    <a:pt x="98614" y="826596"/>
                                  </a:lnTo>
                                  <a:lnTo>
                                    <a:pt x="247933" y="269435"/>
                                  </a:lnTo>
                                  <a:lnTo>
                                    <a:pt x="175752" y="0"/>
                                  </a:lnTo>
                                  <a:cubicBezTo>
                                    <a:pt x="146269" y="13084"/>
                                    <a:pt x="116914" y="26423"/>
                                    <a:pt x="87812" y="40015"/>
                                  </a:cubicBezTo>
                                  <a:lnTo>
                                    <a:pt x="149319" y="269435"/>
                                  </a:lnTo>
                                  <a:lnTo>
                                    <a:pt x="0" y="82659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25351222" name="Vrije vorm: vorm 1825351222"/>
                          <wps:cNvSpPr/>
                          <wps:spPr>
                            <a:xfrm>
                              <a:off x="2669315" y="354291"/>
                              <a:ext cx="254160" cy="2358346"/>
                            </a:xfrm>
                            <a:custGeom>
                              <a:avLst/>
                              <a:gdLst>
                                <a:gd name="connsiteX0" fmla="*/ 0 w 254160"/>
                                <a:gd name="connsiteY0" fmla="*/ 733101 h 2358346"/>
                                <a:gd name="connsiteX1" fmla="*/ 149319 w 254160"/>
                                <a:gd name="connsiteY1" fmla="*/ 1290263 h 2358346"/>
                                <a:gd name="connsiteX2" fmla="*/ 0 w 254160"/>
                                <a:gd name="connsiteY2" fmla="*/ 1847424 h 2358346"/>
                                <a:gd name="connsiteX3" fmla="*/ 136992 w 254160"/>
                                <a:gd name="connsiteY3" fmla="*/ 2358346 h 2358346"/>
                                <a:gd name="connsiteX4" fmla="*/ 219594 w 254160"/>
                                <a:gd name="connsiteY4" fmla="*/ 2275649 h 2358346"/>
                                <a:gd name="connsiteX5" fmla="*/ 104841 w 254160"/>
                                <a:gd name="connsiteY5" fmla="*/ 1847424 h 2358346"/>
                                <a:gd name="connsiteX6" fmla="*/ 254160 w 254160"/>
                                <a:gd name="connsiteY6" fmla="*/ 1290263 h 2358346"/>
                                <a:gd name="connsiteX7" fmla="*/ 104841 w 254160"/>
                                <a:gd name="connsiteY7" fmla="*/ 733101 h 2358346"/>
                                <a:gd name="connsiteX8" fmla="*/ 254160 w 254160"/>
                                <a:gd name="connsiteY8" fmla="*/ 175939 h 2358346"/>
                                <a:gd name="connsiteX9" fmla="*/ 207013 w 254160"/>
                                <a:gd name="connsiteY9" fmla="*/ 0 h 2358346"/>
                                <a:gd name="connsiteX10" fmla="*/ 114880 w 254160"/>
                                <a:gd name="connsiteY10" fmla="*/ 46875 h 2358346"/>
                                <a:gd name="connsiteX11" fmla="*/ 149446 w 254160"/>
                                <a:gd name="connsiteY11" fmla="*/ 175939 h 2358346"/>
                                <a:gd name="connsiteX12" fmla="*/ 0 w 254160"/>
                                <a:gd name="connsiteY12" fmla="*/ 733101 h 23583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6">
                                  <a:moveTo>
                                    <a:pt x="0" y="733101"/>
                                  </a:moveTo>
                                  <a:lnTo>
                                    <a:pt x="149319" y="1290263"/>
                                  </a:lnTo>
                                  <a:lnTo>
                                    <a:pt x="0" y="1847424"/>
                                  </a:lnTo>
                                  <a:lnTo>
                                    <a:pt x="136992" y="2358346"/>
                                  </a:lnTo>
                                  <a:cubicBezTo>
                                    <a:pt x="164060" y="2330272"/>
                                    <a:pt x="191509" y="2302706"/>
                                    <a:pt x="219594" y="2275649"/>
                                  </a:cubicBezTo>
                                  <a:lnTo>
                                    <a:pt x="104841" y="1847424"/>
                                  </a:lnTo>
                                  <a:lnTo>
                                    <a:pt x="254160" y="1290263"/>
                                  </a:lnTo>
                                  <a:lnTo>
                                    <a:pt x="104841" y="733101"/>
                                  </a:lnTo>
                                  <a:lnTo>
                                    <a:pt x="254160" y="175939"/>
                                  </a:lnTo>
                                  <a:lnTo>
                                    <a:pt x="207013" y="0"/>
                                  </a:lnTo>
                                  <a:cubicBezTo>
                                    <a:pt x="176133" y="15371"/>
                                    <a:pt x="145380" y="30996"/>
                                    <a:pt x="114880" y="46875"/>
                                  </a:cubicBezTo>
                                  <a:lnTo>
                                    <a:pt x="149446" y="175939"/>
                                  </a:lnTo>
                                  <a:lnTo>
                                    <a:pt x="0" y="73310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92787331" name="Vrije vorm: vorm 592787331"/>
                          <wps:cNvSpPr/>
                          <wps:spPr>
                            <a:xfrm>
                              <a:off x="2439300" y="457060"/>
                              <a:ext cx="260132" cy="2618380"/>
                            </a:xfrm>
                            <a:custGeom>
                              <a:avLst/>
                              <a:gdLst>
                                <a:gd name="connsiteX0" fmla="*/ 0 w 260132"/>
                                <a:gd name="connsiteY0" fmla="*/ 630332 h 2618380"/>
                                <a:gd name="connsiteX1" fmla="*/ 149319 w 260132"/>
                                <a:gd name="connsiteY1" fmla="*/ 1187494 h 2618380"/>
                                <a:gd name="connsiteX2" fmla="*/ 0 w 260132"/>
                                <a:gd name="connsiteY2" fmla="*/ 1744656 h 2618380"/>
                                <a:gd name="connsiteX3" fmla="*/ 149319 w 260132"/>
                                <a:gd name="connsiteY3" fmla="*/ 2301817 h 2618380"/>
                                <a:gd name="connsiteX4" fmla="*/ 64430 w 260132"/>
                                <a:gd name="connsiteY4" fmla="*/ 2618381 h 2618380"/>
                                <a:gd name="connsiteX5" fmla="*/ 232811 w 260132"/>
                                <a:gd name="connsiteY5" fmla="*/ 2403570 h 2618380"/>
                                <a:gd name="connsiteX6" fmla="*/ 260133 w 260132"/>
                                <a:gd name="connsiteY6" fmla="*/ 2301817 h 2618380"/>
                                <a:gd name="connsiteX7" fmla="*/ 110814 w 260132"/>
                                <a:gd name="connsiteY7" fmla="*/ 1744656 h 2618380"/>
                                <a:gd name="connsiteX8" fmla="*/ 260133 w 260132"/>
                                <a:gd name="connsiteY8" fmla="*/ 1187494 h 2618380"/>
                                <a:gd name="connsiteX9" fmla="*/ 110814 w 260132"/>
                                <a:gd name="connsiteY9" fmla="*/ 630332 h 2618380"/>
                                <a:gd name="connsiteX10" fmla="*/ 260133 w 260132"/>
                                <a:gd name="connsiteY10" fmla="*/ 73170 h 2618380"/>
                                <a:gd name="connsiteX11" fmla="*/ 240563 w 260132"/>
                                <a:gd name="connsiteY11" fmla="*/ 0 h 2618380"/>
                                <a:gd name="connsiteX12" fmla="*/ 144363 w 260132"/>
                                <a:gd name="connsiteY12" fmla="*/ 54370 h 2618380"/>
                                <a:gd name="connsiteX13" fmla="*/ 149446 w 260132"/>
                                <a:gd name="connsiteY13" fmla="*/ 73297 h 2618380"/>
                                <a:gd name="connsiteX14" fmla="*/ 0 w 260132"/>
                                <a:gd name="connsiteY14" fmla="*/ 630332 h 26183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380">
                                  <a:moveTo>
                                    <a:pt x="0" y="630332"/>
                                  </a:moveTo>
                                  <a:lnTo>
                                    <a:pt x="149319" y="1187494"/>
                                  </a:lnTo>
                                  <a:lnTo>
                                    <a:pt x="0" y="1744656"/>
                                  </a:lnTo>
                                  <a:lnTo>
                                    <a:pt x="149319" y="2301817"/>
                                  </a:lnTo>
                                  <a:lnTo>
                                    <a:pt x="64430" y="2618381"/>
                                  </a:lnTo>
                                  <a:cubicBezTo>
                                    <a:pt x="117676" y="2544448"/>
                                    <a:pt x="173718" y="2472802"/>
                                    <a:pt x="232811" y="2403570"/>
                                  </a:cubicBezTo>
                                  <a:lnTo>
                                    <a:pt x="260133" y="2301817"/>
                                  </a:lnTo>
                                  <a:lnTo>
                                    <a:pt x="110814" y="1744656"/>
                                  </a:lnTo>
                                  <a:lnTo>
                                    <a:pt x="260133" y="1187494"/>
                                  </a:lnTo>
                                  <a:lnTo>
                                    <a:pt x="110814" y="630332"/>
                                  </a:lnTo>
                                  <a:lnTo>
                                    <a:pt x="260133" y="73170"/>
                                  </a:lnTo>
                                  <a:lnTo>
                                    <a:pt x="240563" y="0"/>
                                  </a:lnTo>
                                  <a:cubicBezTo>
                                    <a:pt x="208284" y="17784"/>
                                    <a:pt x="176260" y="35823"/>
                                    <a:pt x="144363" y="54370"/>
                                  </a:cubicBezTo>
                                  <a:lnTo>
                                    <a:pt x="149446" y="73297"/>
                                  </a:lnTo>
                                  <a:lnTo>
                                    <a:pt x="0" y="63033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43741179" name="Vrije vorm: vorm 843741179"/>
                          <wps:cNvSpPr/>
                          <wps:spPr>
                            <a:xfrm>
                              <a:off x="3129472" y="176447"/>
                              <a:ext cx="241960" cy="2204891"/>
                            </a:xfrm>
                            <a:custGeom>
                              <a:avLst/>
                              <a:gdLst>
                                <a:gd name="connsiteX0" fmla="*/ 0 w 241960"/>
                                <a:gd name="connsiteY0" fmla="*/ 910945 h 2204891"/>
                                <a:gd name="connsiteX1" fmla="*/ 149319 w 241960"/>
                                <a:gd name="connsiteY1" fmla="*/ 1468107 h 2204891"/>
                                <a:gd name="connsiteX2" fmla="*/ 0 w 241960"/>
                                <a:gd name="connsiteY2" fmla="*/ 2025269 h 2204891"/>
                                <a:gd name="connsiteX3" fmla="*/ 48163 w 241960"/>
                                <a:gd name="connsiteY3" fmla="*/ 2204892 h 2204891"/>
                                <a:gd name="connsiteX4" fmla="*/ 125428 w 241960"/>
                                <a:gd name="connsiteY4" fmla="*/ 2147474 h 2204891"/>
                                <a:gd name="connsiteX5" fmla="*/ 92641 w 241960"/>
                                <a:gd name="connsiteY5" fmla="*/ 2025269 h 2204891"/>
                                <a:gd name="connsiteX6" fmla="*/ 241960 w 241960"/>
                                <a:gd name="connsiteY6" fmla="*/ 1468107 h 2204891"/>
                                <a:gd name="connsiteX7" fmla="*/ 92641 w 241960"/>
                                <a:gd name="connsiteY7" fmla="*/ 910945 h 2204891"/>
                                <a:gd name="connsiteX8" fmla="*/ 241960 w 241960"/>
                                <a:gd name="connsiteY8" fmla="*/ 353784 h 2204891"/>
                                <a:gd name="connsiteX9" fmla="*/ 147159 w 241960"/>
                                <a:gd name="connsiteY9" fmla="*/ 0 h 2204891"/>
                                <a:gd name="connsiteX10" fmla="*/ 63540 w 241960"/>
                                <a:gd name="connsiteY10" fmla="*/ 33663 h 2204891"/>
                                <a:gd name="connsiteX11" fmla="*/ 149319 w 241960"/>
                                <a:gd name="connsiteY11" fmla="*/ 353657 h 2204891"/>
                                <a:gd name="connsiteX12" fmla="*/ 0 w 241960"/>
                                <a:gd name="connsiteY12" fmla="*/ 910945 h 22048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891">
                                  <a:moveTo>
                                    <a:pt x="0" y="910945"/>
                                  </a:moveTo>
                                  <a:lnTo>
                                    <a:pt x="149319" y="1468107"/>
                                  </a:lnTo>
                                  <a:lnTo>
                                    <a:pt x="0" y="2025269"/>
                                  </a:lnTo>
                                  <a:lnTo>
                                    <a:pt x="48163" y="2204892"/>
                                  </a:lnTo>
                                  <a:cubicBezTo>
                                    <a:pt x="73706" y="2185456"/>
                                    <a:pt x="99377" y="2166147"/>
                                    <a:pt x="125428" y="2147474"/>
                                  </a:cubicBezTo>
                                  <a:lnTo>
                                    <a:pt x="92641" y="2025269"/>
                                  </a:lnTo>
                                  <a:lnTo>
                                    <a:pt x="241960" y="1468107"/>
                                  </a:lnTo>
                                  <a:lnTo>
                                    <a:pt x="92641" y="910945"/>
                                  </a:lnTo>
                                  <a:lnTo>
                                    <a:pt x="241960" y="353784"/>
                                  </a:lnTo>
                                  <a:lnTo>
                                    <a:pt x="147159" y="0"/>
                                  </a:lnTo>
                                  <a:cubicBezTo>
                                    <a:pt x="119201" y="11052"/>
                                    <a:pt x="91244" y="22231"/>
                                    <a:pt x="63540" y="33663"/>
                                  </a:cubicBezTo>
                                  <a:lnTo>
                                    <a:pt x="149319" y="353657"/>
                                  </a:lnTo>
                                  <a:lnTo>
                                    <a:pt x="0" y="91094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86287545" name="Vrije vorm: vorm 786287545"/>
                          <wps:cNvSpPr/>
                          <wps:spPr>
                            <a:xfrm>
                              <a:off x="3589501" y="34806"/>
                              <a:ext cx="218196" cy="2062361"/>
                            </a:xfrm>
                            <a:custGeom>
                              <a:avLst/>
                              <a:gdLst>
                                <a:gd name="connsiteX0" fmla="*/ 0 w 218196"/>
                                <a:gd name="connsiteY0" fmla="*/ 1052586 h 2062361"/>
                                <a:gd name="connsiteX1" fmla="*/ 149319 w 218196"/>
                                <a:gd name="connsiteY1" fmla="*/ 1609748 h 2062361"/>
                                <a:gd name="connsiteX2" fmla="*/ 27958 w 218196"/>
                                <a:gd name="connsiteY2" fmla="*/ 2062362 h 2062361"/>
                                <a:gd name="connsiteX3" fmla="*/ 121616 w 218196"/>
                                <a:gd name="connsiteY3" fmla="*/ 2013836 h 2062361"/>
                                <a:gd name="connsiteX4" fmla="*/ 218069 w 218196"/>
                                <a:gd name="connsiteY4" fmla="*/ 1653955 h 2062361"/>
                                <a:gd name="connsiteX5" fmla="*/ 218069 w 218196"/>
                                <a:gd name="connsiteY5" fmla="*/ 1565541 h 2062361"/>
                                <a:gd name="connsiteX6" fmla="*/ 80696 w 218196"/>
                                <a:gd name="connsiteY6" fmla="*/ 1052586 h 2062361"/>
                                <a:gd name="connsiteX7" fmla="*/ 218197 w 218196"/>
                                <a:gd name="connsiteY7" fmla="*/ 539631 h 2062361"/>
                                <a:gd name="connsiteX8" fmla="*/ 218197 w 218196"/>
                                <a:gd name="connsiteY8" fmla="*/ 451217 h 2062361"/>
                                <a:gd name="connsiteX9" fmla="*/ 97089 w 218196"/>
                                <a:gd name="connsiteY9" fmla="*/ 0 h 2062361"/>
                                <a:gd name="connsiteX10" fmla="*/ 22620 w 218196"/>
                                <a:gd name="connsiteY10" fmla="*/ 22866 h 2062361"/>
                                <a:gd name="connsiteX11" fmla="*/ 149319 w 218196"/>
                                <a:gd name="connsiteY11" fmla="*/ 495551 h 2062361"/>
                                <a:gd name="connsiteX12" fmla="*/ 0 w 218196"/>
                                <a:gd name="connsiteY12" fmla="*/ 1052586 h 20623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196" h="2062361">
                                  <a:moveTo>
                                    <a:pt x="0" y="1052586"/>
                                  </a:moveTo>
                                  <a:lnTo>
                                    <a:pt x="149319" y="1609748"/>
                                  </a:lnTo>
                                  <a:lnTo>
                                    <a:pt x="27958" y="2062362"/>
                                  </a:lnTo>
                                  <a:cubicBezTo>
                                    <a:pt x="58838" y="2045721"/>
                                    <a:pt x="90100" y="2029461"/>
                                    <a:pt x="121616" y="2013836"/>
                                  </a:cubicBezTo>
                                  <a:lnTo>
                                    <a:pt x="218069" y="1653955"/>
                                  </a:lnTo>
                                  <a:lnTo>
                                    <a:pt x="218069" y="1565541"/>
                                  </a:lnTo>
                                  <a:lnTo>
                                    <a:pt x="80696" y="1052586"/>
                                  </a:lnTo>
                                  <a:lnTo>
                                    <a:pt x="218197" y="539631"/>
                                  </a:lnTo>
                                  <a:lnTo>
                                    <a:pt x="218197" y="451217"/>
                                  </a:lnTo>
                                  <a:lnTo>
                                    <a:pt x="97089" y="0"/>
                                  </a:lnTo>
                                  <a:cubicBezTo>
                                    <a:pt x="72182" y="7495"/>
                                    <a:pt x="47274" y="14990"/>
                                    <a:pt x="22620" y="22866"/>
                                  </a:cubicBezTo>
                                  <a:lnTo>
                                    <a:pt x="149319" y="495551"/>
                                  </a:lnTo>
                                  <a:lnTo>
                                    <a:pt x="0" y="10525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08249525" name="Vrije vorm: vorm 1808249525"/>
                          <wps:cNvSpPr/>
                          <wps:spPr>
                            <a:xfrm>
                              <a:off x="829069" y="1819477"/>
                              <a:ext cx="302323" cy="6335078"/>
                            </a:xfrm>
                            <a:custGeom>
                              <a:avLst/>
                              <a:gdLst>
                                <a:gd name="connsiteX0" fmla="*/ 302323 w 302323"/>
                                <a:gd name="connsiteY0" fmla="*/ 5396186 h 6335078"/>
                                <a:gd name="connsiteX1" fmla="*/ 153004 w 302323"/>
                                <a:gd name="connsiteY1" fmla="*/ 4839024 h 6335078"/>
                                <a:gd name="connsiteX2" fmla="*/ 302323 w 302323"/>
                                <a:gd name="connsiteY2" fmla="*/ 4281863 h 6335078"/>
                                <a:gd name="connsiteX3" fmla="*/ 153004 w 302323"/>
                                <a:gd name="connsiteY3" fmla="*/ 3724701 h 6335078"/>
                                <a:gd name="connsiteX4" fmla="*/ 302323 w 302323"/>
                                <a:gd name="connsiteY4" fmla="*/ 3167539 h 6335078"/>
                                <a:gd name="connsiteX5" fmla="*/ 153004 w 302323"/>
                                <a:gd name="connsiteY5" fmla="*/ 2610378 h 6335078"/>
                                <a:gd name="connsiteX6" fmla="*/ 302323 w 302323"/>
                                <a:gd name="connsiteY6" fmla="*/ 2053216 h 6335078"/>
                                <a:gd name="connsiteX7" fmla="*/ 153004 w 302323"/>
                                <a:gd name="connsiteY7" fmla="*/ 1496054 h 6335078"/>
                                <a:gd name="connsiteX8" fmla="*/ 302323 w 302323"/>
                                <a:gd name="connsiteY8" fmla="*/ 938892 h 6335078"/>
                                <a:gd name="connsiteX9" fmla="*/ 153004 w 302323"/>
                                <a:gd name="connsiteY9" fmla="*/ 381731 h 6335078"/>
                                <a:gd name="connsiteX10" fmla="*/ 255304 w 302323"/>
                                <a:gd name="connsiteY10" fmla="*/ 0 h 6335078"/>
                                <a:gd name="connsiteX11" fmla="*/ 10294 w 302323"/>
                                <a:gd name="connsiteY11" fmla="*/ 343240 h 6335078"/>
                                <a:gd name="connsiteX12" fmla="*/ 0 w 302323"/>
                                <a:gd name="connsiteY12" fmla="*/ 381731 h 6335078"/>
                                <a:gd name="connsiteX13" fmla="*/ 149319 w 302323"/>
                                <a:gd name="connsiteY13" fmla="*/ 938892 h 6335078"/>
                                <a:gd name="connsiteX14" fmla="*/ 0 w 302323"/>
                                <a:gd name="connsiteY14" fmla="*/ 1496054 h 6335078"/>
                                <a:gd name="connsiteX15" fmla="*/ 149319 w 302323"/>
                                <a:gd name="connsiteY15" fmla="*/ 2053216 h 6335078"/>
                                <a:gd name="connsiteX16" fmla="*/ 0 w 302323"/>
                                <a:gd name="connsiteY16" fmla="*/ 2610378 h 6335078"/>
                                <a:gd name="connsiteX17" fmla="*/ 149319 w 302323"/>
                                <a:gd name="connsiteY17" fmla="*/ 3167539 h 6335078"/>
                                <a:gd name="connsiteX18" fmla="*/ 0 w 302323"/>
                                <a:gd name="connsiteY18" fmla="*/ 3724701 h 6335078"/>
                                <a:gd name="connsiteX19" fmla="*/ 149319 w 302323"/>
                                <a:gd name="connsiteY19" fmla="*/ 4281863 h 6335078"/>
                                <a:gd name="connsiteX20" fmla="*/ 0 w 302323"/>
                                <a:gd name="connsiteY20" fmla="*/ 4839024 h 6335078"/>
                                <a:gd name="connsiteX21" fmla="*/ 149319 w 302323"/>
                                <a:gd name="connsiteY21" fmla="*/ 5396186 h 6335078"/>
                                <a:gd name="connsiteX22" fmla="*/ 0 w 302323"/>
                                <a:gd name="connsiteY22" fmla="*/ 5953348 h 6335078"/>
                                <a:gd name="connsiteX23" fmla="*/ 10294 w 302323"/>
                                <a:gd name="connsiteY23" fmla="*/ 5991838 h 6335078"/>
                                <a:gd name="connsiteX24" fmla="*/ 255304 w 302323"/>
                                <a:gd name="connsiteY24" fmla="*/ 6335078 h 6335078"/>
                                <a:gd name="connsiteX25" fmla="*/ 153004 w 302323"/>
                                <a:gd name="connsiteY25" fmla="*/ 5953348 h 6335078"/>
                                <a:gd name="connsiteX26" fmla="*/ 302323 w 302323"/>
                                <a:gd name="connsiteY26" fmla="*/ 5396186 h 63350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302323" h="6335078">
                                  <a:moveTo>
                                    <a:pt x="302323" y="5396186"/>
                                  </a:moveTo>
                                  <a:lnTo>
                                    <a:pt x="153004" y="4839024"/>
                                  </a:lnTo>
                                  <a:lnTo>
                                    <a:pt x="302323" y="4281863"/>
                                  </a:lnTo>
                                  <a:lnTo>
                                    <a:pt x="153004" y="3724701"/>
                                  </a:lnTo>
                                  <a:lnTo>
                                    <a:pt x="302323" y="3167539"/>
                                  </a:lnTo>
                                  <a:lnTo>
                                    <a:pt x="153004" y="2610378"/>
                                  </a:lnTo>
                                  <a:lnTo>
                                    <a:pt x="302323" y="2053216"/>
                                  </a:lnTo>
                                  <a:lnTo>
                                    <a:pt x="153004" y="1496054"/>
                                  </a:lnTo>
                                  <a:lnTo>
                                    <a:pt x="302323" y="938892"/>
                                  </a:lnTo>
                                  <a:lnTo>
                                    <a:pt x="153004" y="381731"/>
                                  </a:lnTo>
                                  <a:lnTo>
                                    <a:pt x="255304" y="0"/>
                                  </a:lnTo>
                                  <a:cubicBezTo>
                                    <a:pt x="169144" y="110899"/>
                                    <a:pt x="87431" y="225355"/>
                                    <a:pt x="10294" y="343240"/>
                                  </a:cubicBezTo>
                                  <a:lnTo>
                                    <a:pt x="0" y="381731"/>
                                  </a:lnTo>
                                  <a:lnTo>
                                    <a:pt x="149319" y="938892"/>
                                  </a:lnTo>
                                  <a:lnTo>
                                    <a:pt x="0" y="1496054"/>
                                  </a:lnTo>
                                  <a:lnTo>
                                    <a:pt x="149319" y="2053216"/>
                                  </a:lnTo>
                                  <a:lnTo>
                                    <a:pt x="0" y="2610378"/>
                                  </a:lnTo>
                                  <a:lnTo>
                                    <a:pt x="149319" y="3167539"/>
                                  </a:lnTo>
                                  <a:lnTo>
                                    <a:pt x="0" y="3724701"/>
                                  </a:lnTo>
                                  <a:lnTo>
                                    <a:pt x="149319" y="4281863"/>
                                  </a:lnTo>
                                  <a:lnTo>
                                    <a:pt x="0" y="4839024"/>
                                  </a:lnTo>
                                  <a:lnTo>
                                    <a:pt x="149319" y="5396186"/>
                                  </a:lnTo>
                                  <a:lnTo>
                                    <a:pt x="0" y="5953348"/>
                                  </a:lnTo>
                                  <a:lnTo>
                                    <a:pt x="10294" y="5991838"/>
                                  </a:lnTo>
                                  <a:cubicBezTo>
                                    <a:pt x="87304" y="6109724"/>
                                    <a:pt x="169144" y="6224180"/>
                                    <a:pt x="255304" y="6335078"/>
                                  </a:cubicBezTo>
                                  <a:lnTo>
                                    <a:pt x="153004" y="5953348"/>
                                  </a:lnTo>
                                  <a:lnTo>
                                    <a:pt x="302323" y="53961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1836663" name="Vrije vorm: vorm 341836663"/>
                          <wps:cNvSpPr/>
                          <wps:spPr>
                            <a:xfrm>
                              <a:off x="2209285" y="584346"/>
                              <a:ext cx="266232" cy="2897977"/>
                            </a:xfrm>
                            <a:custGeom>
                              <a:avLst/>
                              <a:gdLst>
                                <a:gd name="connsiteX0" fmla="*/ 149319 w 266232"/>
                                <a:gd name="connsiteY0" fmla="*/ 1060208 h 2897977"/>
                                <a:gd name="connsiteX1" fmla="*/ 0 w 266232"/>
                                <a:gd name="connsiteY1" fmla="*/ 1617370 h 2897977"/>
                                <a:gd name="connsiteX2" fmla="*/ 149319 w 266232"/>
                                <a:gd name="connsiteY2" fmla="*/ 2174531 h 2897977"/>
                                <a:gd name="connsiteX3" fmla="*/ 0 w 266232"/>
                                <a:gd name="connsiteY3" fmla="*/ 2731693 h 2897977"/>
                                <a:gd name="connsiteX4" fmla="*/ 44605 w 266232"/>
                                <a:gd name="connsiteY4" fmla="*/ 2897978 h 2897977"/>
                                <a:gd name="connsiteX5" fmla="*/ 123140 w 266232"/>
                                <a:gd name="connsiteY5" fmla="*/ 2755067 h 2897977"/>
                                <a:gd name="connsiteX6" fmla="*/ 116914 w 266232"/>
                                <a:gd name="connsiteY6" fmla="*/ 2731693 h 2897977"/>
                                <a:gd name="connsiteX7" fmla="*/ 266233 w 266232"/>
                                <a:gd name="connsiteY7" fmla="*/ 2174531 h 2897977"/>
                                <a:gd name="connsiteX8" fmla="*/ 116914 w 266232"/>
                                <a:gd name="connsiteY8" fmla="*/ 1617370 h 2897977"/>
                                <a:gd name="connsiteX9" fmla="*/ 266233 w 266232"/>
                                <a:gd name="connsiteY9" fmla="*/ 1060208 h 2897977"/>
                                <a:gd name="connsiteX10" fmla="*/ 116786 w 266232"/>
                                <a:gd name="connsiteY10" fmla="*/ 503046 h 2897977"/>
                                <a:gd name="connsiteX11" fmla="*/ 251618 w 266232"/>
                                <a:gd name="connsiteY11" fmla="*/ 0 h 2897977"/>
                                <a:gd name="connsiteX12" fmla="*/ 110560 w 266232"/>
                                <a:gd name="connsiteY12" fmla="*/ 90320 h 2897977"/>
                                <a:gd name="connsiteX13" fmla="*/ 0 w 266232"/>
                                <a:gd name="connsiteY13" fmla="*/ 502919 h 2897977"/>
                                <a:gd name="connsiteX14" fmla="*/ 149319 w 266232"/>
                                <a:gd name="connsiteY14" fmla="*/ 1060208 h 28979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977">
                                  <a:moveTo>
                                    <a:pt x="149319" y="1060208"/>
                                  </a:moveTo>
                                  <a:lnTo>
                                    <a:pt x="0" y="1617370"/>
                                  </a:lnTo>
                                  <a:lnTo>
                                    <a:pt x="149319" y="2174531"/>
                                  </a:lnTo>
                                  <a:lnTo>
                                    <a:pt x="0" y="2731693"/>
                                  </a:lnTo>
                                  <a:lnTo>
                                    <a:pt x="44605" y="2897978"/>
                                  </a:lnTo>
                                  <a:cubicBezTo>
                                    <a:pt x="69640" y="2849579"/>
                                    <a:pt x="95818" y="2801942"/>
                                    <a:pt x="123140" y="2755067"/>
                                  </a:cubicBezTo>
                                  <a:lnTo>
                                    <a:pt x="116914" y="2731693"/>
                                  </a:lnTo>
                                  <a:lnTo>
                                    <a:pt x="266233" y="2174531"/>
                                  </a:lnTo>
                                  <a:lnTo>
                                    <a:pt x="116914" y="1617370"/>
                                  </a:lnTo>
                                  <a:lnTo>
                                    <a:pt x="266233" y="1060208"/>
                                  </a:lnTo>
                                  <a:lnTo>
                                    <a:pt x="116786" y="503046"/>
                                  </a:lnTo>
                                  <a:lnTo>
                                    <a:pt x="251618" y="0"/>
                                  </a:lnTo>
                                  <a:cubicBezTo>
                                    <a:pt x="204090" y="29344"/>
                                    <a:pt x="157071" y="59578"/>
                                    <a:pt x="110560" y="90320"/>
                                  </a:cubicBezTo>
                                  <a:lnTo>
                                    <a:pt x="0" y="502919"/>
                                  </a:lnTo>
                                  <a:lnTo>
                                    <a:pt x="149319" y="106020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6328600" name="Vrije vorm: vorm 1116328600"/>
                          <wps:cNvSpPr/>
                          <wps:spPr>
                            <a:xfrm>
                              <a:off x="3359486" y="101117"/>
                              <a:ext cx="235987" cy="2143154"/>
                            </a:xfrm>
                            <a:custGeom>
                              <a:avLst/>
                              <a:gdLst>
                                <a:gd name="connsiteX0" fmla="*/ 0 w 235987"/>
                                <a:gd name="connsiteY0" fmla="*/ 986275 h 2143154"/>
                                <a:gd name="connsiteX1" fmla="*/ 149319 w 235987"/>
                                <a:gd name="connsiteY1" fmla="*/ 1543437 h 2143154"/>
                                <a:gd name="connsiteX2" fmla="*/ 0 w 235987"/>
                                <a:gd name="connsiteY2" fmla="*/ 2100599 h 2143154"/>
                                <a:gd name="connsiteX3" fmla="*/ 11438 w 235987"/>
                                <a:gd name="connsiteY3" fmla="*/ 2143154 h 2143154"/>
                                <a:gd name="connsiteX4" fmla="*/ 88448 w 235987"/>
                                <a:gd name="connsiteY4" fmla="*/ 2093866 h 2143154"/>
                                <a:gd name="connsiteX5" fmla="*/ 235988 w 235987"/>
                                <a:gd name="connsiteY5" fmla="*/ 1543437 h 2143154"/>
                                <a:gd name="connsiteX6" fmla="*/ 86669 w 235987"/>
                                <a:gd name="connsiteY6" fmla="*/ 986275 h 2143154"/>
                                <a:gd name="connsiteX7" fmla="*/ 235988 w 235987"/>
                                <a:gd name="connsiteY7" fmla="*/ 429114 h 2143154"/>
                                <a:gd name="connsiteX8" fmla="*/ 120980 w 235987"/>
                                <a:gd name="connsiteY8" fmla="*/ 0 h 2143154"/>
                                <a:gd name="connsiteX9" fmla="*/ 41809 w 235987"/>
                                <a:gd name="connsiteY9" fmla="*/ 27947 h 2143154"/>
                                <a:gd name="connsiteX10" fmla="*/ 149319 w 235987"/>
                                <a:gd name="connsiteY10" fmla="*/ 429114 h 2143154"/>
                                <a:gd name="connsiteX11" fmla="*/ 0 w 235987"/>
                                <a:gd name="connsiteY11" fmla="*/ 986275 h 2143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4">
                                  <a:moveTo>
                                    <a:pt x="0" y="986275"/>
                                  </a:moveTo>
                                  <a:lnTo>
                                    <a:pt x="149319" y="1543437"/>
                                  </a:lnTo>
                                  <a:lnTo>
                                    <a:pt x="0" y="2100599"/>
                                  </a:lnTo>
                                  <a:lnTo>
                                    <a:pt x="11438" y="2143154"/>
                                  </a:lnTo>
                                  <a:cubicBezTo>
                                    <a:pt x="36854" y="2126386"/>
                                    <a:pt x="62524" y="2109999"/>
                                    <a:pt x="88448" y="2093866"/>
                                  </a:cubicBezTo>
                                  <a:lnTo>
                                    <a:pt x="235988" y="1543437"/>
                                  </a:lnTo>
                                  <a:lnTo>
                                    <a:pt x="86669" y="986275"/>
                                  </a:lnTo>
                                  <a:lnTo>
                                    <a:pt x="235988" y="429114"/>
                                  </a:lnTo>
                                  <a:lnTo>
                                    <a:pt x="120980" y="0"/>
                                  </a:lnTo>
                                  <a:cubicBezTo>
                                    <a:pt x="94548" y="9146"/>
                                    <a:pt x="68115" y="18293"/>
                                    <a:pt x="41809" y="27947"/>
                                  </a:cubicBezTo>
                                  <a:lnTo>
                                    <a:pt x="149319" y="429114"/>
                                  </a:lnTo>
                                  <a:lnTo>
                                    <a:pt x="0" y="98627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55952521" name="Vrije vorm: vorm 455952521"/>
                          <wps:cNvSpPr/>
                          <wps:spPr>
                            <a:xfrm>
                              <a:off x="369040" y="2528060"/>
                              <a:ext cx="314268" cy="4918164"/>
                            </a:xfrm>
                            <a:custGeom>
                              <a:avLst/>
                              <a:gdLst>
                                <a:gd name="connsiteX0" fmla="*/ 164950 w 314268"/>
                                <a:gd name="connsiteY0" fmla="*/ 4130568 h 4918164"/>
                                <a:gd name="connsiteX1" fmla="*/ 314269 w 314268"/>
                                <a:gd name="connsiteY1" fmla="*/ 3573406 h 4918164"/>
                                <a:gd name="connsiteX2" fmla="*/ 164950 w 314268"/>
                                <a:gd name="connsiteY2" fmla="*/ 3016245 h 4918164"/>
                                <a:gd name="connsiteX3" fmla="*/ 314269 w 314268"/>
                                <a:gd name="connsiteY3" fmla="*/ 2459083 h 4918164"/>
                                <a:gd name="connsiteX4" fmla="*/ 164950 w 314268"/>
                                <a:gd name="connsiteY4" fmla="*/ 1901921 h 4918164"/>
                                <a:gd name="connsiteX5" fmla="*/ 314269 w 314268"/>
                                <a:gd name="connsiteY5" fmla="*/ 1344759 h 4918164"/>
                                <a:gd name="connsiteX6" fmla="*/ 164950 w 314268"/>
                                <a:gd name="connsiteY6" fmla="*/ 787598 h 4918164"/>
                                <a:gd name="connsiteX7" fmla="*/ 314269 w 314268"/>
                                <a:gd name="connsiteY7" fmla="*/ 230436 h 4918164"/>
                                <a:gd name="connsiteX8" fmla="*/ 252508 w 314268"/>
                                <a:gd name="connsiteY8" fmla="*/ 0 h 4918164"/>
                                <a:gd name="connsiteX9" fmla="*/ 144236 w 314268"/>
                                <a:gd name="connsiteY9" fmla="*/ 211635 h 4918164"/>
                                <a:gd name="connsiteX10" fmla="*/ 149319 w 314268"/>
                                <a:gd name="connsiteY10" fmla="*/ 230436 h 4918164"/>
                                <a:gd name="connsiteX11" fmla="*/ 0 w 314268"/>
                                <a:gd name="connsiteY11" fmla="*/ 787598 h 4918164"/>
                                <a:gd name="connsiteX12" fmla="*/ 149319 w 314268"/>
                                <a:gd name="connsiteY12" fmla="*/ 1344759 h 4918164"/>
                                <a:gd name="connsiteX13" fmla="*/ 0 w 314268"/>
                                <a:gd name="connsiteY13" fmla="*/ 1901921 h 4918164"/>
                                <a:gd name="connsiteX14" fmla="*/ 149319 w 314268"/>
                                <a:gd name="connsiteY14" fmla="*/ 2459083 h 4918164"/>
                                <a:gd name="connsiteX15" fmla="*/ 0 w 314268"/>
                                <a:gd name="connsiteY15" fmla="*/ 3016245 h 4918164"/>
                                <a:gd name="connsiteX16" fmla="*/ 149319 w 314268"/>
                                <a:gd name="connsiteY16" fmla="*/ 3573406 h 4918164"/>
                                <a:gd name="connsiteX17" fmla="*/ 0 w 314268"/>
                                <a:gd name="connsiteY17" fmla="*/ 4130568 h 4918164"/>
                                <a:gd name="connsiteX18" fmla="*/ 149319 w 314268"/>
                                <a:gd name="connsiteY18" fmla="*/ 4687730 h 4918164"/>
                                <a:gd name="connsiteX19" fmla="*/ 144236 w 314268"/>
                                <a:gd name="connsiteY19" fmla="*/ 4706530 h 4918164"/>
                                <a:gd name="connsiteX20" fmla="*/ 252508 w 314268"/>
                                <a:gd name="connsiteY20" fmla="*/ 4918165 h 4918164"/>
                                <a:gd name="connsiteX21" fmla="*/ 314269 w 314268"/>
                                <a:gd name="connsiteY21" fmla="*/ 4687730 h 4918164"/>
                                <a:gd name="connsiteX22" fmla="*/ 164950 w 314268"/>
                                <a:gd name="connsiteY22" fmla="*/ 4130568 h 4918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14268" h="4918164">
                                  <a:moveTo>
                                    <a:pt x="164950" y="4130568"/>
                                  </a:moveTo>
                                  <a:lnTo>
                                    <a:pt x="314269" y="3573406"/>
                                  </a:lnTo>
                                  <a:lnTo>
                                    <a:pt x="164950" y="3016245"/>
                                  </a:lnTo>
                                  <a:lnTo>
                                    <a:pt x="314269" y="2459083"/>
                                  </a:lnTo>
                                  <a:lnTo>
                                    <a:pt x="164950" y="1901921"/>
                                  </a:lnTo>
                                  <a:lnTo>
                                    <a:pt x="314269" y="1344759"/>
                                  </a:lnTo>
                                  <a:lnTo>
                                    <a:pt x="164950" y="787598"/>
                                  </a:lnTo>
                                  <a:lnTo>
                                    <a:pt x="314269" y="230436"/>
                                  </a:lnTo>
                                  <a:lnTo>
                                    <a:pt x="252508" y="0"/>
                                  </a:lnTo>
                                  <a:cubicBezTo>
                                    <a:pt x="214765" y="69614"/>
                                    <a:pt x="178802" y="140243"/>
                                    <a:pt x="144236" y="211635"/>
                                  </a:cubicBezTo>
                                  <a:lnTo>
                                    <a:pt x="149319" y="230436"/>
                                  </a:lnTo>
                                  <a:lnTo>
                                    <a:pt x="0" y="787598"/>
                                  </a:lnTo>
                                  <a:lnTo>
                                    <a:pt x="149319" y="1344759"/>
                                  </a:lnTo>
                                  <a:lnTo>
                                    <a:pt x="0" y="1901921"/>
                                  </a:lnTo>
                                  <a:lnTo>
                                    <a:pt x="149319" y="2459083"/>
                                  </a:lnTo>
                                  <a:lnTo>
                                    <a:pt x="0" y="3016245"/>
                                  </a:lnTo>
                                  <a:lnTo>
                                    <a:pt x="149319" y="3573406"/>
                                  </a:lnTo>
                                  <a:lnTo>
                                    <a:pt x="0" y="4130568"/>
                                  </a:lnTo>
                                  <a:lnTo>
                                    <a:pt x="149319" y="4687730"/>
                                  </a:lnTo>
                                  <a:lnTo>
                                    <a:pt x="144236" y="4706530"/>
                                  </a:lnTo>
                                  <a:cubicBezTo>
                                    <a:pt x="178802" y="4777922"/>
                                    <a:pt x="214765" y="4848552"/>
                                    <a:pt x="252508" y="4918165"/>
                                  </a:cubicBezTo>
                                  <a:lnTo>
                                    <a:pt x="314269" y="4687730"/>
                                  </a:lnTo>
                                  <a:lnTo>
                                    <a:pt x="164950" y="413056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3649660" name="Vrije vorm: vorm 1643649660"/>
                          <wps:cNvSpPr/>
                          <wps:spPr>
                            <a:xfrm>
                              <a:off x="1979143" y="764350"/>
                              <a:ext cx="272332" cy="3037585"/>
                            </a:xfrm>
                            <a:custGeom>
                              <a:avLst/>
                              <a:gdLst>
                                <a:gd name="connsiteX0" fmla="*/ 149446 w 272332"/>
                                <a:gd name="connsiteY0" fmla="*/ 880204 h 3037585"/>
                                <a:gd name="connsiteX1" fmla="*/ 127 w 272332"/>
                                <a:gd name="connsiteY1" fmla="*/ 1437366 h 3037585"/>
                                <a:gd name="connsiteX2" fmla="*/ 149446 w 272332"/>
                                <a:gd name="connsiteY2" fmla="*/ 1994527 h 3037585"/>
                                <a:gd name="connsiteX3" fmla="*/ 127 w 272332"/>
                                <a:gd name="connsiteY3" fmla="*/ 2551689 h 3037585"/>
                                <a:gd name="connsiteX4" fmla="*/ 130384 w 272332"/>
                                <a:gd name="connsiteY4" fmla="*/ 3037586 h 3037585"/>
                                <a:gd name="connsiteX5" fmla="*/ 205615 w 272332"/>
                                <a:gd name="connsiteY5" fmla="*/ 2859741 h 3037585"/>
                                <a:gd name="connsiteX6" fmla="*/ 123013 w 272332"/>
                                <a:gd name="connsiteY6" fmla="*/ 2551435 h 3037585"/>
                                <a:gd name="connsiteX7" fmla="*/ 272332 w 272332"/>
                                <a:gd name="connsiteY7" fmla="*/ 1994273 h 3037585"/>
                                <a:gd name="connsiteX8" fmla="*/ 123013 w 272332"/>
                                <a:gd name="connsiteY8" fmla="*/ 1437111 h 3037585"/>
                                <a:gd name="connsiteX9" fmla="*/ 272332 w 272332"/>
                                <a:gd name="connsiteY9" fmla="*/ 879950 h 3037585"/>
                                <a:gd name="connsiteX10" fmla="*/ 122886 w 272332"/>
                                <a:gd name="connsiteY10" fmla="*/ 323042 h 3037585"/>
                                <a:gd name="connsiteX11" fmla="*/ 209428 w 272332"/>
                                <a:gd name="connsiteY11" fmla="*/ 0 h 3037585"/>
                                <a:gd name="connsiteX12" fmla="*/ 56551 w 272332"/>
                                <a:gd name="connsiteY12" fmla="*/ 112169 h 3037585"/>
                                <a:gd name="connsiteX13" fmla="*/ 0 w 272332"/>
                                <a:gd name="connsiteY13" fmla="*/ 322915 h 3037585"/>
                                <a:gd name="connsiteX14" fmla="*/ 149446 w 272332"/>
                                <a:gd name="connsiteY14" fmla="*/ 880204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332" h="3037585">
                                  <a:moveTo>
                                    <a:pt x="149446" y="880204"/>
                                  </a:moveTo>
                                  <a:lnTo>
                                    <a:pt x="127" y="1437366"/>
                                  </a:lnTo>
                                  <a:lnTo>
                                    <a:pt x="149446" y="1994527"/>
                                  </a:lnTo>
                                  <a:lnTo>
                                    <a:pt x="127" y="2551689"/>
                                  </a:lnTo>
                                  <a:lnTo>
                                    <a:pt x="130384" y="3037586"/>
                                  </a:lnTo>
                                  <a:cubicBezTo>
                                    <a:pt x="153767" y="2977372"/>
                                    <a:pt x="178801" y="2918176"/>
                                    <a:pt x="205615" y="2859741"/>
                                  </a:cubicBezTo>
                                  <a:lnTo>
                                    <a:pt x="123013" y="2551435"/>
                                  </a:lnTo>
                                  <a:lnTo>
                                    <a:pt x="272332" y="1994273"/>
                                  </a:lnTo>
                                  <a:lnTo>
                                    <a:pt x="123013" y="1437111"/>
                                  </a:lnTo>
                                  <a:lnTo>
                                    <a:pt x="272332" y="879950"/>
                                  </a:lnTo>
                                  <a:lnTo>
                                    <a:pt x="122886" y="323042"/>
                                  </a:lnTo>
                                  <a:lnTo>
                                    <a:pt x="209428" y="0"/>
                                  </a:lnTo>
                                  <a:cubicBezTo>
                                    <a:pt x="157833" y="36458"/>
                                    <a:pt x="106747" y="73806"/>
                                    <a:pt x="56551" y="112169"/>
                                  </a:cubicBezTo>
                                  <a:lnTo>
                                    <a:pt x="0" y="322915"/>
                                  </a:lnTo>
                                  <a:lnTo>
                                    <a:pt x="149446" y="88020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045858" name="Vrije vorm: vorm 29045858"/>
                          <wps:cNvSpPr/>
                          <wps:spPr>
                            <a:xfrm>
                              <a:off x="0" y="4946493"/>
                              <a:ext cx="11310" cy="81554"/>
                            </a:xfrm>
                            <a:custGeom>
                              <a:avLst/>
                              <a:gdLst>
                                <a:gd name="connsiteX0" fmla="*/ 381 w 11310"/>
                                <a:gd name="connsiteY0" fmla="*/ 0 h 81554"/>
                                <a:gd name="connsiteX1" fmla="*/ 0 w 11310"/>
                                <a:gd name="connsiteY1" fmla="*/ 40777 h 81554"/>
                                <a:gd name="connsiteX2" fmla="*/ 381 w 11310"/>
                                <a:gd name="connsiteY2" fmla="*/ 81554 h 81554"/>
                                <a:gd name="connsiteX3" fmla="*/ 11310 w 11310"/>
                                <a:gd name="connsiteY3" fmla="*/ 40777 h 81554"/>
                                <a:gd name="connsiteX4" fmla="*/ 381 w 11310"/>
                                <a:gd name="connsiteY4" fmla="*/ 0 h 815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10" h="81554">
                                  <a:moveTo>
                                    <a:pt x="381" y="0"/>
                                  </a:moveTo>
                                  <a:cubicBezTo>
                                    <a:pt x="381" y="13592"/>
                                    <a:pt x="0" y="27185"/>
                                    <a:pt x="0" y="40777"/>
                                  </a:cubicBezTo>
                                  <a:cubicBezTo>
                                    <a:pt x="0" y="54370"/>
                                    <a:pt x="381" y="67962"/>
                                    <a:pt x="381" y="81554"/>
                                  </a:cubicBezTo>
                                  <a:lnTo>
                                    <a:pt x="11310" y="40777"/>
                                  </a:lnTo>
                                  <a:lnTo>
                                    <a:pt x="381" y="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8264775" name="Vrije vorm: vorm 1548264775"/>
                          <wps:cNvSpPr/>
                          <wps:spPr>
                            <a:xfrm>
                              <a:off x="599055" y="2264469"/>
                              <a:ext cx="308296" cy="5445855"/>
                            </a:xfrm>
                            <a:custGeom>
                              <a:avLst/>
                              <a:gdLst>
                                <a:gd name="connsiteX0" fmla="*/ 158977 w 308296"/>
                                <a:gd name="connsiteY0" fmla="*/ 4394159 h 5445855"/>
                                <a:gd name="connsiteX1" fmla="*/ 308296 w 308296"/>
                                <a:gd name="connsiteY1" fmla="*/ 3836997 h 5445855"/>
                                <a:gd name="connsiteX2" fmla="*/ 158977 w 308296"/>
                                <a:gd name="connsiteY2" fmla="*/ 3279836 h 5445855"/>
                                <a:gd name="connsiteX3" fmla="*/ 308296 w 308296"/>
                                <a:gd name="connsiteY3" fmla="*/ 2722801 h 5445855"/>
                                <a:gd name="connsiteX4" fmla="*/ 158977 w 308296"/>
                                <a:gd name="connsiteY4" fmla="*/ 2165639 h 5445855"/>
                                <a:gd name="connsiteX5" fmla="*/ 308296 w 308296"/>
                                <a:gd name="connsiteY5" fmla="*/ 1608477 h 5445855"/>
                                <a:gd name="connsiteX6" fmla="*/ 158977 w 308296"/>
                                <a:gd name="connsiteY6" fmla="*/ 1051316 h 5445855"/>
                                <a:gd name="connsiteX7" fmla="*/ 308296 w 308296"/>
                                <a:gd name="connsiteY7" fmla="*/ 494154 h 5445855"/>
                                <a:gd name="connsiteX8" fmla="*/ 175879 w 308296"/>
                                <a:gd name="connsiteY8" fmla="*/ 0 h 5445855"/>
                                <a:gd name="connsiteX9" fmla="*/ 66336 w 308296"/>
                                <a:gd name="connsiteY9" fmla="*/ 184831 h 5445855"/>
                                <a:gd name="connsiteX10" fmla="*/ 149319 w 308296"/>
                                <a:gd name="connsiteY10" fmla="*/ 494281 h 5445855"/>
                                <a:gd name="connsiteX11" fmla="*/ 0 w 308296"/>
                                <a:gd name="connsiteY11" fmla="*/ 1051443 h 5445855"/>
                                <a:gd name="connsiteX12" fmla="*/ 149319 w 308296"/>
                                <a:gd name="connsiteY12" fmla="*/ 1608605 h 5445855"/>
                                <a:gd name="connsiteX13" fmla="*/ 0 w 308296"/>
                                <a:gd name="connsiteY13" fmla="*/ 2165766 h 5445855"/>
                                <a:gd name="connsiteX14" fmla="*/ 149319 w 308296"/>
                                <a:gd name="connsiteY14" fmla="*/ 2722928 h 5445855"/>
                                <a:gd name="connsiteX15" fmla="*/ 0 w 308296"/>
                                <a:gd name="connsiteY15" fmla="*/ 3280090 h 5445855"/>
                                <a:gd name="connsiteX16" fmla="*/ 149319 w 308296"/>
                                <a:gd name="connsiteY16" fmla="*/ 3837251 h 5445855"/>
                                <a:gd name="connsiteX17" fmla="*/ 0 w 308296"/>
                                <a:gd name="connsiteY17" fmla="*/ 4394413 h 5445855"/>
                                <a:gd name="connsiteX18" fmla="*/ 149319 w 308296"/>
                                <a:gd name="connsiteY18" fmla="*/ 4951575 h 5445855"/>
                                <a:gd name="connsiteX19" fmla="*/ 66336 w 308296"/>
                                <a:gd name="connsiteY19" fmla="*/ 5261024 h 5445855"/>
                                <a:gd name="connsiteX20" fmla="*/ 175879 w 308296"/>
                                <a:gd name="connsiteY20" fmla="*/ 5445856 h 5445855"/>
                                <a:gd name="connsiteX21" fmla="*/ 308296 w 308296"/>
                                <a:gd name="connsiteY21" fmla="*/ 4951702 h 5445855"/>
                                <a:gd name="connsiteX22" fmla="*/ 158977 w 308296"/>
                                <a:gd name="connsiteY22" fmla="*/ 4394159 h 5445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08296" h="5445855">
                                  <a:moveTo>
                                    <a:pt x="158977" y="4394159"/>
                                  </a:moveTo>
                                  <a:lnTo>
                                    <a:pt x="308296" y="3836997"/>
                                  </a:lnTo>
                                  <a:lnTo>
                                    <a:pt x="158977" y="3279836"/>
                                  </a:lnTo>
                                  <a:lnTo>
                                    <a:pt x="308296" y="2722801"/>
                                  </a:lnTo>
                                  <a:lnTo>
                                    <a:pt x="158977" y="2165639"/>
                                  </a:lnTo>
                                  <a:lnTo>
                                    <a:pt x="308296" y="1608477"/>
                                  </a:lnTo>
                                  <a:lnTo>
                                    <a:pt x="158977" y="1051316"/>
                                  </a:lnTo>
                                  <a:lnTo>
                                    <a:pt x="308296" y="494154"/>
                                  </a:lnTo>
                                  <a:lnTo>
                                    <a:pt x="175879" y="0"/>
                                  </a:lnTo>
                                  <a:cubicBezTo>
                                    <a:pt x="138136" y="60721"/>
                                    <a:pt x="101664" y="122332"/>
                                    <a:pt x="66336" y="184831"/>
                                  </a:cubicBezTo>
                                  <a:lnTo>
                                    <a:pt x="149319" y="494281"/>
                                  </a:lnTo>
                                  <a:lnTo>
                                    <a:pt x="0" y="1051443"/>
                                  </a:lnTo>
                                  <a:lnTo>
                                    <a:pt x="149319" y="1608605"/>
                                  </a:lnTo>
                                  <a:lnTo>
                                    <a:pt x="0" y="2165766"/>
                                  </a:lnTo>
                                  <a:lnTo>
                                    <a:pt x="149319" y="2722928"/>
                                  </a:lnTo>
                                  <a:lnTo>
                                    <a:pt x="0" y="3280090"/>
                                  </a:lnTo>
                                  <a:lnTo>
                                    <a:pt x="149319" y="3837251"/>
                                  </a:lnTo>
                                  <a:lnTo>
                                    <a:pt x="0" y="4394413"/>
                                  </a:lnTo>
                                  <a:lnTo>
                                    <a:pt x="149319" y="4951575"/>
                                  </a:lnTo>
                                  <a:lnTo>
                                    <a:pt x="66336" y="5261024"/>
                                  </a:lnTo>
                                  <a:cubicBezTo>
                                    <a:pt x="101537" y="5323397"/>
                                    <a:pt x="138136" y="5385007"/>
                                    <a:pt x="175879" y="5445856"/>
                                  </a:cubicBezTo>
                                  <a:lnTo>
                                    <a:pt x="308296" y="4951702"/>
                                  </a:lnTo>
                                  <a:lnTo>
                                    <a:pt x="158977" y="4394159"/>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4278368" name="Vrije vorm: vorm 1734278368"/>
                          <wps:cNvSpPr/>
                          <wps:spPr>
                            <a:xfrm>
                              <a:off x="139025" y="3010019"/>
                              <a:ext cx="320368" cy="3954501"/>
                            </a:xfrm>
                            <a:custGeom>
                              <a:avLst/>
                              <a:gdLst>
                                <a:gd name="connsiteX0" fmla="*/ 320369 w 320368"/>
                                <a:gd name="connsiteY0" fmla="*/ 3091447 h 3954501"/>
                                <a:gd name="connsiteX1" fmla="*/ 171050 w 320368"/>
                                <a:gd name="connsiteY1" fmla="*/ 2534286 h 3954501"/>
                                <a:gd name="connsiteX2" fmla="*/ 320369 w 320368"/>
                                <a:gd name="connsiteY2" fmla="*/ 1977124 h 3954501"/>
                                <a:gd name="connsiteX3" fmla="*/ 171050 w 320368"/>
                                <a:gd name="connsiteY3" fmla="*/ 1420089 h 3954501"/>
                                <a:gd name="connsiteX4" fmla="*/ 320369 w 320368"/>
                                <a:gd name="connsiteY4" fmla="*/ 862927 h 3954501"/>
                                <a:gd name="connsiteX5" fmla="*/ 171050 w 320368"/>
                                <a:gd name="connsiteY5" fmla="*/ 305893 h 3954501"/>
                                <a:gd name="connsiteX6" fmla="*/ 253016 w 320368"/>
                                <a:gd name="connsiteY6" fmla="*/ 0 h 3954501"/>
                                <a:gd name="connsiteX7" fmla="*/ 63286 w 320368"/>
                                <a:gd name="connsiteY7" fmla="*/ 541918 h 3954501"/>
                                <a:gd name="connsiteX8" fmla="*/ 149319 w 320368"/>
                                <a:gd name="connsiteY8" fmla="*/ 862927 h 3954501"/>
                                <a:gd name="connsiteX9" fmla="*/ 0 w 320368"/>
                                <a:gd name="connsiteY9" fmla="*/ 1420089 h 3954501"/>
                                <a:gd name="connsiteX10" fmla="*/ 149319 w 320368"/>
                                <a:gd name="connsiteY10" fmla="*/ 1977251 h 3954501"/>
                                <a:gd name="connsiteX11" fmla="*/ 0 w 320368"/>
                                <a:gd name="connsiteY11" fmla="*/ 2534412 h 3954501"/>
                                <a:gd name="connsiteX12" fmla="*/ 149319 w 320368"/>
                                <a:gd name="connsiteY12" fmla="*/ 3091574 h 3954501"/>
                                <a:gd name="connsiteX13" fmla="*/ 63286 w 320368"/>
                                <a:gd name="connsiteY13" fmla="*/ 3412584 h 3954501"/>
                                <a:gd name="connsiteX14" fmla="*/ 253016 w 320368"/>
                                <a:gd name="connsiteY14" fmla="*/ 3954502 h 3954501"/>
                                <a:gd name="connsiteX15" fmla="*/ 171050 w 320368"/>
                                <a:gd name="connsiteY15" fmla="*/ 3648609 h 3954501"/>
                                <a:gd name="connsiteX16" fmla="*/ 320369 w 320368"/>
                                <a:gd name="connsiteY16" fmla="*/ 3091447 h 3954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20368" h="3954501">
                                  <a:moveTo>
                                    <a:pt x="320369" y="3091447"/>
                                  </a:moveTo>
                                  <a:lnTo>
                                    <a:pt x="171050" y="2534286"/>
                                  </a:lnTo>
                                  <a:lnTo>
                                    <a:pt x="320369" y="1977124"/>
                                  </a:lnTo>
                                  <a:lnTo>
                                    <a:pt x="171050" y="1420089"/>
                                  </a:lnTo>
                                  <a:lnTo>
                                    <a:pt x="320369" y="862927"/>
                                  </a:lnTo>
                                  <a:lnTo>
                                    <a:pt x="171050" y="305893"/>
                                  </a:lnTo>
                                  <a:lnTo>
                                    <a:pt x="253016" y="0"/>
                                  </a:lnTo>
                                  <a:cubicBezTo>
                                    <a:pt x="180072" y="175939"/>
                                    <a:pt x="116659" y="356833"/>
                                    <a:pt x="63286" y="541918"/>
                                  </a:cubicBezTo>
                                  <a:lnTo>
                                    <a:pt x="149319" y="862927"/>
                                  </a:lnTo>
                                  <a:lnTo>
                                    <a:pt x="0" y="1420089"/>
                                  </a:lnTo>
                                  <a:lnTo>
                                    <a:pt x="149319" y="1977251"/>
                                  </a:lnTo>
                                  <a:lnTo>
                                    <a:pt x="0" y="2534412"/>
                                  </a:lnTo>
                                  <a:lnTo>
                                    <a:pt x="149319" y="3091574"/>
                                  </a:lnTo>
                                  <a:lnTo>
                                    <a:pt x="63286" y="3412584"/>
                                  </a:lnTo>
                                  <a:cubicBezTo>
                                    <a:pt x="116659" y="3597669"/>
                                    <a:pt x="180072" y="3778563"/>
                                    <a:pt x="253016" y="3954502"/>
                                  </a:cubicBezTo>
                                  <a:lnTo>
                                    <a:pt x="171050" y="3648609"/>
                                  </a:lnTo>
                                  <a:lnTo>
                                    <a:pt x="320369" y="30914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3803559" name="Vrije vorm: vorm 1533803559"/>
                          <wps:cNvSpPr/>
                          <wps:spPr>
                            <a:xfrm>
                              <a:off x="1749256" y="978145"/>
                              <a:ext cx="278051" cy="3973429"/>
                            </a:xfrm>
                            <a:custGeom>
                              <a:avLst/>
                              <a:gdLst>
                                <a:gd name="connsiteX0" fmla="*/ 0 w 278051"/>
                                <a:gd name="connsiteY0" fmla="*/ 1223571 h 3973429"/>
                                <a:gd name="connsiteX1" fmla="*/ 149319 w 278051"/>
                                <a:gd name="connsiteY1" fmla="*/ 1780732 h 3973429"/>
                                <a:gd name="connsiteX2" fmla="*/ 0 w 278051"/>
                                <a:gd name="connsiteY2" fmla="*/ 2337894 h 3973429"/>
                                <a:gd name="connsiteX3" fmla="*/ 149319 w 278051"/>
                                <a:gd name="connsiteY3" fmla="*/ 2895056 h 3973429"/>
                                <a:gd name="connsiteX4" fmla="*/ 0 w 278051"/>
                                <a:gd name="connsiteY4" fmla="*/ 3452218 h 3973429"/>
                                <a:gd name="connsiteX5" fmla="*/ 139661 w 278051"/>
                                <a:gd name="connsiteY5" fmla="*/ 3973429 h 3973429"/>
                                <a:gd name="connsiteX6" fmla="*/ 165839 w 278051"/>
                                <a:gd name="connsiteY6" fmla="*/ 3590555 h 3973429"/>
                                <a:gd name="connsiteX7" fmla="*/ 128732 w 278051"/>
                                <a:gd name="connsiteY7" fmla="*/ 3452218 h 3973429"/>
                                <a:gd name="connsiteX8" fmla="*/ 278051 w 278051"/>
                                <a:gd name="connsiteY8" fmla="*/ 2895056 h 3973429"/>
                                <a:gd name="connsiteX9" fmla="*/ 128732 w 278051"/>
                                <a:gd name="connsiteY9" fmla="*/ 2337894 h 3973429"/>
                                <a:gd name="connsiteX10" fmla="*/ 278051 w 278051"/>
                                <a:gd name="connsiteY10" fmla="*/ 1780732 h 3973429"/>
                                <a:gd name="connsiteX11" fmla="*/ 128732 w 278051"/>
                                <a:gd name="connsiteY11" fmla="*/ 1223571 h 3973429"/>
                                <a:gd name="connsiteX12" fmla="*/ 278051 w 278051"/>
                                <a:gd name="connsiteY12" fmla="*/ 666409 h 3973429"/>
                                <a:gd name="connsiteX13" fmla="*/ 128859 w 278051"/>
                                <a:gd name="connsiteY13" fmla="*/ 109247 h 3973429"/>
                                <a:gd name="connsiteX14" fmla="*/ 158088 w 278051"/>
                                <a:gd name="connsiteY14" fmla="*/ 0 h 3973429"/>
                                <a:gd name="connsiteX15" fmla="*/ 5338 w 278051"/>
                                <a:gd name="connsiteY15" fmla="*/ 129318 h 3973429"/>
                                <a:gd name="connsiteX16" fmla="*/ 149319 w 278051"/>
                                <a:gd name="connsiteY16" fmla="*/ 666282 h 3973429"/>
                                <a:gd name="connsiteX17" fmla="*/ 0 w 278051"/>
                                <a:gd name="connsiteY17" fmla="*/ 1223571 h 39734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1" h="3973429">
                                  <a:moveTo>
                                    <a:pt x="0" y="1223571"/>
                                  </a:moveTo>
                                  <a:lnTo>
                                    <a:pt x="149319" y="1780732"/>
                                  </a:lnTo>
                                  <a:lnTo>
                                    <a:pt x="0" y="2337894"/>
                                  </a:lnTo>
                                  <a:lnTo>
                                    <a:pt x="149319" y="2895056"/>
                                  </a:lnTo>
                                  <a:lnTo>
                                    <a:pt x="0" y="3452218"/>
                                  </a:lnTo>
                                  <a:lnTo>
                                    <a:pt x="139661" y="3973429"/>
                                  </a:lnTo>
                                  <a:cubicBezTo>
                                    <a:pt x="141059" y="3843857"/>
                                    <a:pt x="149827" y="3716063"/>
                                    <a:pt x="165839" y="3590555"/>
                                  </a:cubicBezTo>
                                  <a:lnTo>
                                    <a:pt x="128732" y="3452218"/>
                                  </a:lnTo>
                                  <a:lnTo>
                                    <a:pt x="278051" y="2895056"/>
                                  </a:lnTo>
                                  <a:lnTo>
                                    <a:pt x="128732" y="2337894"/>
                                  </a:lnTo>
                                  <a:lnTo>
                                    <a:pt x="278051" y="1780732"/>
                                  </a:lnTo>
                                  <a:lnTo>
                                    <a:pt x="128732" y="1223571"/>
                                  </a:lnTo>
                                  <a:lnTo>
                                    <a:pt x="278051" y="666409"/>
                                  </a:lnTo>
                                  <a:lnTo>
                                    <a:pt x="128859" y="109247"/>
                                  </a:lnTo>
                                  <a:lnTo>
                                    <a:pt x="158088" y="0"/>
                                  </a:lnTo>
                                  <a:cubicBezTo>
                                    <a:pt x="106366" y="42175"/>
                                    <a:pt x="55407" y="85238"/>
                                    <a:pt x="5338" y="129318"/>
                                  </a:cubicBezTo>
                                  <a:lnTo>
                                    <a:pt x="149319" y="666282"/>
                                  </a:lnTo>
                                  <a:lnTo>
                                    <a:pt x="0" y="122357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5110065" name="Vrije vorm: vorm 425110065"/>
                          <wps:cNvSpPr/>
                          <wps:spPr>
                            <a:xfrm>
                              <a:off x="1877988" y="5405967"/>
                              <a:ext cx="250601" cy="3692053"/>
                            </a:xfrm>
                            <a:custGeom>
                              <a:avLst/>
                              <a:gdLst>
                                <a:gd name="connsiteX0" fmla="*/ 250602 w 250601"/>
                                <a:gd name="connsiteY0" fmla="*/ 2924019 h 3692053"/>
                                <a:gd name="connsiteX1" fmla="*/ 101283 w 250601"/>
                                <a:gd name="connsiteY1" fmla="*/ 2366858 h 3692053"/>
                                <a:gd name="connsiteX2" fmla="*/ 250602 w 250601"/>
                                <a:gd name="connsiteY2" fmla="*/ 1809696 h 3692053"/>
                                <a:gd name="connsiteX3" fmla="*/ 101283 w 250601"/>
                                <a:gd name="connsiteY3" fmla="*/ 1252534 h 3692053"/>
                                <a:gd name="connsiteX4" fmla="*/ 231540 w 250601"/>
                                <a:gd name="connsiteY4" fmla="*/ 766510 h 3692053"/>
                                <a:gd name="connsiteX5" fmla="*/ 37107 w 250601"/>
                                <a:gd name="connsiteY5" fmla="*/ 0 h 3692053"/>
                                <a:gd name="connsiteX6" fmla="*/ 0 w 250601"/>
                                <a:gd name="connsiteY6" fmla="*/ 138338 h 3692053"/>
                                <a:gd name="connsiteX7" fmla="*/ 149319 w 250601"/>
                                <a:gd name="connsiteY7" fmla="*/ 695499 h 3692053"/>
                                <a:gd name="connsiteX8" fmla="*/ 0 w 250601"/>
                                <a:gd name="connsiteY8" fmla="*/ 1252661 h 3692053"/>
                                <a:gd name="connsiteX9" fmla="*/ 149319 w 250601"/>
                                <a:gd name="connsiteY9" fmla="*/ 1809823 h 3692053"/>
                                <a:gd name="connsiteX10" fmla="*/ 0 w 250601"/>
                                <a:gd name="connsiteY10" fmla="*/ 2366985 h 3692053"/>
                                <a:gd name="connsiteX11" fmla="*/ 149319 w 250601"/>
                                <a:gd name="connsiteY11" fmla="*/ 2924146 h 3692053"/>
                                <a:gd name="connsiteX12" fmla="*/ 0 w 250601"/>
                                <a:gd name="connsiteY12" fmla="*/ 3481308 h 3692053"/>
                                <a:gd name="connsiteX13" fmla="*/ 29228 w 250601"/>
                                <a:gd name="connsiteY13" fmla="*/ 3590556 h 3692053"/>
                                <a:gd name="connsiteX14" fmla="*/ 157579 w 250601"/>
                                <a:gd name="connsiteY14" fmla="*/ 3692054 h 3692053"/>
                                <a:gd name="connsiteX15" fmla="*/ 101029 w 250601"/>
                                <a:gd name="connsiteY15" fmla="*/ 3481308 h 3692053"/>
                                <a:gd name="connsiteX16" fmla="*/ 250602 w 250601"/>
                                <a:gd name="connsiteY16" fmla="*/ 2924019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250602" y="2924019"/>
                                  </a:moveTo>
                                  <a:lnTo>
                                    <a:pt x="101283" y="2366858"/>
                                  </a:lnTo>
                                  <a:lnTo>
                                    <a:pt x="250602" y="1809696"/>
                                  </a:lnTo>
                                  <a:lnTo>
                                    <a:pt x="101283" y="1252534"/>
                                  </a:lnTo>
                                  <a:lnTo>
                                    <a:pt x="231540" y="766510"/>
                                  </a:lnTo>
                                  <a:cubicBezTo>
                                    <a:pt x="137373" y="523752"/>
                                    <a:pt x="71165" y="266894"/>
                                    <a:pt x="37107" y="0"/>
                                  </a:cubicBezTo>
                                  <a:lnTo>
                                    <a:pt x="0" y="138338"/>
                                  </a:lnTo>
                                  <a:lnTo>
                                    <a:pt x="149319" y="695499"/>
                                  </a:lnTo>
                                  <a:lnTo>
                                    <a:pt x="0" y="1252661"/>
                                  </a:lnTo>
                                  <a:lnTo>
                                    <a:pt x="149319" y="1809823"/>
                                  </a:lnTo>
                                  <a:lnTo>
                                    <a:pt x="0" y="2366985"/>
                                  </a:lnTo>
                                  <a:lnTo>
                                    <a:pt x="149319" y="2924146"/>
                                  </a:lnTo>
                                  <a:lnTo>
                                    <a:pt x="0" y="3481308"/>
                                  </a:lnTo>
                                  <a:lnTo>
                                    <a:pt x="29228" y="3590556"/>
                                  </a:lnTo>
                                  <a:cubicBezTo>
                                    <a:pt x="71546" y="3624981"/>
                                    <a:pt x="114245" y="3659025"/>
                                    <a:pt x="157579" y="3692054"/>
                                  </a:cubicBezTo>
                                  <a:lnTo>
                                    <a:pt x="101029" y="3481308"/>
                                  </a:lnTo>
                                  <a:lnTo>
                                    <a:pt x="250602" y="292401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24196489" name="Vrije vorm: vorm 1824196489"/>
                          <wps:cNvSpPr/>
                          <wps:spPr>
                            <a:xfrm>
                              <a:off x="2102157" y="6350195"/>
                              <a:ext cx="256447" cy="2949679"/>
                            </a:xfrm>
                            <a:custGeom>
                              <a:avLst/>
                              <a:gdLst>
                                <a:gd name="connsiteX0" fmla="*/ 256448 w 256447"/>
                                <a:gd name="connsiteY0" fmla="*/ 1979791 h 2949679"/>
                                <a:gd name="connsiteX1" fmla="*/ 107129 w 256447"/>
                                <a:gd name="connsiteY1" fmla="*/ 1422630 h 2949679"/>
                                <a:gd name="connsiteX2" fmla="*/ 256448 w 256447"/>
                                <a:gd name="connsiteY2" fmla="*/ 865468 h 2949679"/>
                                <a:gd name="connsiteX3" fmla="*/ 107129 w 256447"/>
                                <a:gd name="connsiteY3" fmla="*/ 308306 h 2949679"/>
                                <a:gd name="connsiteX4" fmla="*/ 151734 w 256447"/>
                                <a:gd name="connsiteY4" fmla="*/ 142022 h 2949679"/>
                                <a:gd name="connsiteX5" fmla="*/ 82602 w 256447"/>
                                <a:gd name="connsiteY5" fmla="*/ 0 h 2949679"/>
                                <a:gd name="connsiteX6" fmla="*/ 0 w 256447"/>
                                <a:gd name="connsiteY6" fmla="*/ 308306 h 2949679"/>
                                <a:gd name="connsiteX7" fmla="*/ 149319 w 256447"/>
                                <a:gd name="connsiteY7" fmla="*/ 865468 h 2949679"/>
                                <a:gd name="connsiteX8" fmla="*/ 0 w 256447"/>
                                <a:gd name="connsiteY8" fmla="*/ 1422630 h 2949679"/>
                                <a:gd name="connsiteX9" fmla="*/ 149319 w 256447"/>
                                <a:gd name="connsiteY9" fmla="*/ 1979791 h 2949679"/>
                                <a:gd name="connsiteX10" fmla="*/ 0 w 256447"/>
                                <a:gd name="connsiteY10" fmla="*/ 2536953 h 2949679"/>
                                <a:gd name="connsiteX11" fmla="*/ 86541 w 256447"/>
                                <a:gd name="connsiteY11" fmla="*/ 2859995 h 2949679"/>
                                <a:gd name="connsiteX12" fmla="*/ 217815 w 256447"/>
                                <a:gd name="connsiteY12" fmla="*/ 2949680 h 2949679"/>
                                <a:gd name="connsiteX13" fmla="*/ 107256 w 256447"/>
                                <a:gd name="connsiteY13" fmla="*/ 2537080 h 2949679"/>
                                <a:gd name="connsiteX14" fmla="*/ 256448 w 256447"/>
                                <a:gd name="connsiteY14" fmla="*/ 1979791 h 29496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447" h="2949679">
                                  <a:moveTo>
                                    <a:pt x="256448" y="1979791"/>
                                  </a:moveTo>
                                  <a:lnTo>
                                    <a:pt x="107129" y="1422630"/>
                                  </a:lnTo>
                                  <a:lnTo>
                                    <a:pt x="256448" y="865468"/>
                                  </a:lnTo>
                                  <a:lnTo>
                                    <a:pt x="107129" y="308306"/>
                                  </a:lnTo>
                                  <a:lnTo>
                                    <a:pt x="151734" y="142022"/>
                                  </a:lnTo>
                                  <a:cubicBezTo>
                                    <a:pt x="127588" y="95401"/>
                                    <a:pt x="104587" y="48018"/>
                                    <a:pt x="82602" y="0"/>
                                  </a:cubicBezTo>
                                  <a:lnTo>
                                    <a:pt x="0" y="308306"/>
                                  </a:lnTo>
                                  <a:lnTo>
                                    <a:pt x="149319" y="865468"/>
                                  </a:lnTo>
                                  <a:lnTo>
                                    <a:pt x="0" y="1422630"/>
                                  </a:lnTo>
                                  <a:lnTo>
                                    <a:pt x="149319" y="1979791"/>
                                  </a:lnTo>
                                  <a:lnTo>
                                    <a:pt x="0" y="2536953"/>
                                  </a:lnTo>
                                  <a:lnTo>
                                    <a:pt x="86541" y="2859995"/>
                                  </a:lnTo>
                                  <a:cubicBezTo>
                                    <a:pt x="129749" y="2890610"/>
                                    <a:pt x="173591" y="2920335"/>
                                    <a:pt x="217815" y="2949680"/>
                                  </a:cubicBezTo>
                                  <a:lnTo>
                                    <a:pt x="107256" y="2537080"/>
                                  </a:lnTo>
                                  <a:lnTo>
                                    <a:pt x="256448" y="19797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8993054" name="Vrije vorm: vorm 1738993054"/>
                          <wps:cNvSpPr/>
                          <wps:spPr>
                            <a:xfrm>
                              <a:off x="982074" y="1676820"/>
                              <a:ext cx="226329" cy="6621153"/>
                            </a:xfrm>
                            <a:custGeom>
                              <a:avLst/>
                              <a:gdLst>
                                <a:gd name="connsiteX0" fmla="*/ 226329 w 226329"/>
                                <a:gd name="connsiteY0" fmla="*/ 5538843 h 6621153"/>
                                <a:gd name="connsiteX1" fmla="*/ 77010 w 226329"/>
                                <a:gd name="connsiteY1" fmla="*/ 4981681 h 6621153"/>
                                <a:gd name="connsiteX2" fmla="*/ 226329 w 226329"/>
                                <a:gd name="connsiteY2" fmla="*/ 4424519 h 6621153"/>
                                <a:gd name="connsiteX3" fmla="*/ 77010 w 226329"/>
                                <a:gd name="connsiteY3" fmla="*/ 3867358 h 6621153"/>
                                <a:gd name="connsiteX4" fmla="*/ 226329 w 226329"/>
                                <a:gd name="connsiteY4" fmla="*/ 3310196 h 6621153"/>
                                <a:gd name="connsiteX5" fmla="*/ 77010 w 226329"/>
                                <a:gd name="connsiteY5" fmla="*/ 2753034 h 6621153"/>
                                <a:gd name="connsiteX6" fmla="*/ 226329 w 226329"/>
                                <a:gd name="connsiteY6" fmla="*/ 2195872 h 6621153"/>
                                <a:gd name="connsiteX7" fmla="*/ 77010 w 226329"/>
                                <a:gd name="connsiteY7" fmla="*/ 1638711 h 6621153"/>
                                <a:gd name="connsiteX8" fmla="*/ 226329 w 226329"/>
                                <a:gd name="connsiteY8" fmla="*/ 1081549 h 6621153"/>
                                <a:gd name="connsiteX9" fmla="*/ 77010 w 226329"/>
                                <a:gd name="connsiteY9" fmla="*/ 524387 h 6621153"/>
                                <a:gd name="connsiteX10" fmla="*/ 217688 w 226329"/>
                                <a:gd name="connsiteY10" fmla="*/ 0 h 6621153"/>
                                <a:gd name="connsiteX11" fmla="*/ 102299 w 226329"/>
                                <a:gd name="connsiteY11" fmla="*/ 143038 h 6621153"/>
                                <a:gd name="connsiteX12" fmla="*/ 0 w 226329"/>
                                <a:gd name="connsiteY12" fmla="*/ 524769 h 6621153"/>
                                <a:gd name="connsiteX13" fmla="*/ 149319 w 226329"/>
                                <a:gd name="connsiteY13" fmla="*/ 1081930 h 6621153"/>
                                <a:gd name="connsiteX14" fmla="*/ 0 w 226329"/>
                                <a:gd name="connsiteY14" fmla="*/ 1639092 h 6621153"/>
                                <a:gd name="connsiteX15" fmla="*/ 149319 w 226329"/>
                                <a:gd name="connsiteY15" fmla="*/ 2196254 h 6621153"/>
                                <a:gd name="connsiteX16" fmla="*/ 0 w 226329"/>
                                <a:gd name="connsiteY16" fmla="*/ 2753415 h 6621153"/>
                                <a:gd name="connsiteX17" fmla="*/ 149319 w 226329"/>
                                <a:gd name="connsiteY17" fmla="*/ 3310577 h 6621153"/>
                                <a:gd name="connsiteX18" fmla="*/ 0 w 226329"/>
                                <a:gd name="connsiteY18" fmla="*/ 3867739 h 6621153"/>
                                <a:gd name="connsiteX19" fmla="*/ 149319 w 226329"/>
                                <a:gd name="connsiteY19" fmla="*/ 4424900 h 6621153"/>
                                <a:gd name="connsiteX20" fmla="*/ 0 w 226329"/>
                                <a:gd name="connsiteY20" fmla="*/ 4982062 h 6621153"/>
                                <a:gd name="connsiteX21" fmla="*/ 149319 w 226329"/>
                                <a:gd name="connsiteY21" fmla="*/ 5539224 h 6621153"/>
                                <a:gd name="connsiteX22" fmla="*/ 0 w 226329"/>
                                <a:gd name="connsiteY22" fmla="*/ 6096385 h 6621153"/>
                                <a:gd name="connsiteX23" fmla="*/ 102299 w 226329"/>
                                <a:gd name="connsiteY23" fmla="*/ 6478117 h 6621153"/>
                                <a:gd name="connsiteX24" fmla="*/ 217688 w 226329"/>
                                <a:gd name="connsiteY24" fmla="*/ 6621154 h 6621153"/>
                                <a:gd name="connsiteX25" fmla="*/ 77010 w 226329"/>
                                <a:gd name="connsiteY25" fmla="*/ 6096385 h 6621153"/>
                                <a:gd name="connsiteX26" fmla="*/ 226329 w 226329"/>
                                <a:gd name="connsiteY26" fmla="*/ 5538843 h 6621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26329" h="6621153">
                                  <a:moveTo>
                                    <a:pt x="226329" y="5538843"/>
                                  </a:moveTo>
                                  <a:lnTo>
                                    <a:pt x="77010" y="4981681"/>
                                  </a:lnTo>
                                  <a:lnTo>
                                    <a:pt x="226329" y="4424519"/>
                                  </a:lnTo>
                                  <a:lnTo>
                                    <a:pt x="77010" y="3867358"/>
                                  </a:lnTo>
                                  <a:lnTo>
                                    <a:pt x="226329" y="3310196"/>
                                  </a:lnTo>
                                  <a:lnTo>
                                    <a:pt x="77010" y="2753034"/>
                                  </a:lnTo>
                                  <a:lnTo>
                                    <a:pt x="226329" y="2195872"/>
                                  </a:lnTo>
                                  <a:lnTo>
                                    <a:pt x="77010" y="1638711"/>
                                  </a:lnTo>
                                  <a:lnTo>
                                    <a:pt x="226329" y="1081549"/>
                                  </a:lnTo>
                                  <a:lnTo>
                                    <a:pt x="77010" y="524387"/>
                                  </a:lnTo>
                                  <a:lnTo>
                                    <a:pt x="217688" y="0"/>
                                  </a:lnTo>
                                  <a:cubicBezTo>
                                    <a:pt x="178420" y="47002"/>
                                    <a:pt x="139915" y="94639"/>
                                    <a:pt x="102299" y="143038"/>
                                  </a:cubicBezTo>
                                  <a:lnTo>
                                    <a:pt x="0" y="524769"/>
                                  </a:lnTo>
                                  <a:lnTo>
                                    <a:pt x="149319" y="1081930"/>
                                  </a:lnTo>
                                  <a:lnTo>
                                    <a:pt x="0" y="1639092"/>
                                  </a:lnTo>
                                  <a:lnTo>
                                    <a:pt x="149319" y="2196254"/>
                                  </a:lnTo>
                                  <a:lnTo>
                                    <a:pt x="0" y="2753415"/>
                                  </a:lnTo>
                                  <a:lnTo>
                                    <a:pt x="149319" y="3310577"/>
                                  </a:lnTo>
                                  <a:lnTo>
                                    <a:pt x="0" y="3867739"/>
                                  </a:lnTo>
                                  <a:lnTo>
                                    <a:pt x="149319" y="4424900"/>
                                  </a:lnTo>
                                  <a:lnTo>
                                    <a:pt x="0" y="4982062"/>
                                  </a:lnTo>
                                  <a:lnTo>
                                    <a:pt x="149319" y="5539224"/>
                                  </a:lnTo>
                                  <a:lnTo>
                                    <a:pt x="0" y="6096385"/>
                                  </a:lnTo>
                                  <a:lnTo>
                                    <a:pt x="102299" y="6478117"/>
                                  </a:lnTo>
                                  <a:cubicBezTo>
                                    <a:pt x="139915" y="6526516"/>
                                    <a:pt x="178420" y="6574153"/>
                                    <a:pt x="217688" y="6621154"/>
                                  </a:cubicBezTo>
                                  <a:lnTo>
                                    <a:pt x="77010" y="6096385"/>
                                  </a:lnTo>
                                  <a:lnTo>
                                    <a:pt x="226329" y="553884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67046978" name="Vrije vorm: vorm 1867046978"/>
                          <wps:cNvSpPr/>
                          <wps:spPr>
                            <a:xfrm>
                              <a:off x="2326072" y="6635000"/>
                              <a:ext cx="262547" cy="2828110"/>
                            </a:xfrm>
                            <a:custGeom>
                              <a:avLst/>
                              <a:gdLst>
                                <a:gd name="connsiteX0" fmla="*/ 113228 w 262547"/>
                                <a:gd name="connsiteY0" fmla="*/ 2252021 h 2828110"/>
                                <a:gd name="connsiteX1" fmla="*/ 262547 w 262547"/>
                                <a:gd name="connsiteY1" fmla="*/ 1694859 h 2828110"/>
                                <a:gd name="connsiteX2" fmla="*/ 113228 w 262547"/>
                                <a:gd name="connsiteY2" fmla="*/ 1137697 h 2828110"/>
                                <a:gd name="connsiteX3" fmla="*/ 262547 w 262547"/>
                                <a:gd name="connsiteY3" fmla="*/ 580536 h 2828110"/>
                                <a:gd name="connsiteX4" fmla="*/ 177658 w 262547"/>
                                <a:gd name="connsiteY4" fmla="*/ 263973 h 2828110"/>
                                <a:gd name="connsiteX5" fmla="*/ 6227 w 262547"/>
                                <a:gd name="connsiteY5" fmla="*/ 0 h 2828110"/>
                                <a:gd name="connsiteX6" fmla="*/ 0 w 262547"/>
                                <a:gd name="connsiteY6" fmla="*/ 23374 h 2828110"/>
                                <a:gd name="connsiteX7" fmla="*/ 149319 w 262547"/>
                                <a:gd name="connsiteY7" fmla="*/ 580536 h 2828110"/>
                                <a:gd name="connsiteX8" fmla="*/ 0 w 262547"/>
                                <a:gd name="connsiteY8" fmla="*/ 1137697 h 2828110"/>
                                <a:gd name="connsiteX9" fmla="*/ 149319 w 262547"/>
                                <a:gd name="connsiteY9" fmla="*/ 1694859 h 2828110"/>
                                <a:gd name="connsiteX10" fmla="*/ 0 w 262547"/>
                                <a:gd name="connsiteY10" fmla="*/ 2252021 h 2828110"/>
                                <a:gd name="connsiteX11" fmla="*/ 134832 w 262547"/>
                                <a:gd name="connsiteY11" fmla="*/ 2755067 h 2828110"/>
                                <a:gd name="connsiteX12" fmla="*/ 257464 w 262547"/>
                                <a:gd name="connsiteY12" fmla="*/ 2828110 h 2828110"/>
                                <a:gd name="connsiteX13" fmla="*/ 262547 w 262547"/>
                                <a:gd name="connsiteY13" fmla="*/ 2809183 h 2828110"/>
                                <a:gd name="connsiteX14" fmla="*/ 113228 w 262547"/>
                                <a:gd name="connsiteY14" fmla="*/ 225202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13228" y="2252021"/>
                                  </a:moveTo>
                                  <a:lnTo>
                                    <a:pt x="262547" y="1694859"/>
                                  </a:lnTo>
                                  <a:lnTo>
                                    <a:pt x="113228" y="1137697"/>
                                  </a:lnTo>
                                  <a:lnTo>
                                    <a:pt x="262547" y="580536"/>
                                  </a:lnTo>
                                  <a:lnTo>
                                    <a:pt x="177658" y="263973"/>
                                  </a:lnTo>
                                  <a:cubicBezTo>
                                    <a:pt x="116533" y="178861"/>
                                    <a:pt x="59219" y="90828"/>
                                    <a:pt x="6227" y="0"/>
                                  </a:cubicBezTo>
                                  <a:lnTo>
                                    <a:pt x="0" y="23374"/>
                                  </a:lnTo>
                                  <a:lnTo>
                                    <a:pt x="149319" y="580536"/>
                                  </a:lnTo>
                                  <a:lnTo>
                                    <a:pt x="0" y="1137697"/>
                                  </a:lnTo>
                                  <a:lnTo>
                                    <a:pt x="149319" y="1694859"/>
                                  </a:lnTo>
                                  <a:lnTo>
                                    <a:pt x="0" y="2252021"/>
                                  </a:lnTo>
                                  <a:lnTo>
                                    <a:pt x="134832" y="2755067"/>
                                  </a:lnTo>
                                  <a:cubicBezTo>
                                    <a:pt x="175370" y="2779965"/>
                                    <a:pt x="216290" y="2804228"/>
                                    <a:pt x="257464" y="2828110"/>
                                  </a:cubicBezTo>
                                  <a:lnTo>
                                    <a:pt x="262547" y="2809183"/>
                                  </a:lnTo>
                                  <a:lnTo>
                                    <a:pt x="113228" y="225202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9032097" name="Vrije vorm: vorm 1039032097"/>
                          <wps:cNvSpPr/>
                          <wps:spPr>
                            <a:xfrm>
                              <a:off x="758032" y="2162717"/>
                              <a:ext cx="220356" cy="5648724"/>
                            </a:xfrm>
                            <a:custGeom>
                              <a:avLst/>
                              <a:gdLst>
                                <a:gd name="connsiteX0" fmla="*/ 220357 w 220356"/>
                                <a:gd name="connsiteY0" fmla="*/ 5052946 h 5648724"/>
                                <a:gd name="connsiteX1" fmla="*/ 71038 w 220356"/>
                                <a:gd name="connsiteY1" fmla="*/ 4495784 h 5648724"/>
                                <a:gd name="connsiteX2" fmla="*/ 220357 w 220356"/>
                                <a:gd name="connsiteY2" fmla="*/ 3938622 h 5648724"/>
                                <a:gd name="connsiteX3" fmla="*/ 71038 w 220356"/>
                                <a:gd name="connsiteY3" fmla="*/ 3381461 h 5648724"/>
                                <a:gd name="connsiteX4" fmla="*/ 220357 w 220356"/>
                                <a:gd name="connsiteY4" fmla="*/ 2824299 h 5648724"/>
                                <a:gd name="connsiteX5" fmla="*/ 71038 w 220356"/>
                                <a:gd name="connsiteY5" fmla="*/ 2267138 h 5648724"/>
                                <a:gd name="connsiteX6" fmla="*/ 220357 w 220356"/>
                                <a:gd name="connsiteY6" fmla="*/ 1709976 h 5648724"/>
                                <a:gd name="connsiteX7" fmla="*/ 71038 w 220356"/>
                                <a:gd name="connsiteY7" fmla="*/ 1152814 h 5648724"/>
                                <a:gd name="connsiteX8" fmla="*/ 220357 w 220356"/>
                                <a:gd name="connsiteY8" fmla="*/ 595652 h 5648724"/>
                                <a:gd name="connsiteX9" fmla="*/ 71038 w 220356"/>
                                <a:gd name="connsiteY9" fmla="*/ 38491 h 5648724"/>
                                <a:gd name="connsiteX10" fmla="*/ 81331 w 220356"/>
                                <a:gd name="connsiteY10" fmla="*/ 0 h 5648724"/>
                                <a:gd name="connsiteX11" fmla="*/ 16902 w 220356"/>
                                <a:gd name="connsiteY11" fmla="*/ 101371 h 5648724"/>
                                <a:gd name="connsiteX12" fmla="*/ 149319 w 220356"/>
                                <a:gd name="connsiteY12" fmla="*/ 595525 h 5648724"/>
                                <a:gd name="connsiteX13" fmla="*/ 0 w 220356"/>
                                <a:gd name="connsiteY13" fmla="*/ 1152687 h 5648724"/>
                                <a:gd name="connsiteX14" fmla="*/ 149319 w 220356"/>
                                <a:gd name="connsiteY14" fmla="*/ 1709849 h 5648724"/>
                                <a:gd name="connsiteX15" fmla="*/ 0 w 220356"/>
                                <a:gd name="connsiteY15" fmla="*/ 2267010 h 5648724"/>
                                <a:gd name="connsiteX16" fmla="*/ 149319 w 220356"/>
                                <a:gd name="connsiteY16" fmla="*/ 2824553 h 5648724"/>
                                <a:gd name="connsiteX17" fmla="*/ 0 w 220356"/>
                                <a:gd name="connsiteY17" fmla="*/ 3381715 h 5648724"/>
                                <a:gd name="connsiteX18" fmla="*/ 149319 w 220356"/>
                                <a:gd name="connsiteY18" fmla="*/ 3938877 h 5648724"/>
                                <a:gd name="connsiteX19" fmla="*/ 0 w 220356"/>
                                <a:gd name="connsiteY19" fmla="*/ 4496038 h 5648724"/>
                                <a:gd name="connsiteX20" fmla="*/ 149319 w 220356"/>
                                <a:gd name="connsiteY20" fmla="*/ 5053200 h 5648724"/>
                                <a:gd name="connsiteX21" fmla="*/ 16902 w 220356"/>
                                <a:gd name="connsiteY21" fmla="*/ 5547354 h 5648724"/>
                                <a:gd name="connsiteX22" fmla="*/ 81331 w 220356"/>
                                <a:gd name="connsiteY22" fmla="*/ 5648725 h 5648724"/>
                                <a:gd name="connsiteX23" fmla="*/ 71038 w 220356"/>
                                <a:gd name="connsiteY23" fmla="*/ 5610235 h 5648724"/>
                                <a:gd name="connsiteX24" fmla="*/ 220357 w 220356"/>
                                <a:gd name="connsiteY24" fmla="*/ 5052946 h 5648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20356" h="5648724">
                                  <a:moveTo>
                                    <a:pt x="220357" y="5052946"/>
                                  </a:moveTo>
                                  <a:lnTo>
                                    <a:pt x="71038" y="4495784"/>
                                  </a:lnTo>
                                  <a:lnTo>
                                    <a:pt x="220357" y="3938622"/>
                                  </a:lnTo>
                                  <a:lnTo>
                                    <a:pt x="71038" y="3381461"/>
                                  </a:lnTo>
                                  <a:lnTo>
                                    <a:pt x="220357" y="2824299"/>
                                  </a:lnTo>
                                  <a:lnTo>
                                    <a:pt x="71038" y="2267138"/>
                                  </a:lnTo>
                                  <a:lnTo>
                                    <a:pt x="220357" y="1709976"/>
                                  </a:lnTo>
                                  <a:lnTo>
                                    <a:pt x="71038" y="1152814"/>
                                  </a:lnTo>
                                  <a:lnTo>
                                    <a:pt x="220357" y="595652"/>
                                  </a:lnTo>
                                  <a:lnTo>
                                    <a:pt x="71038" y="38491"/>
                                  </a:lnTo>
                                  <a:lnTo>
                                    <a:pt x="81331" y="0"/>
                                  </a:lnTo>
                                  <a:cubicBezTo>
                                    <a:pt x="59473" y="33536"/>
                                    <a:pt x="37997" y="67327"/>
                                    <a:pt x="16902" y="101371"/>
                                  </a:cubicBezTo>
                                  <a:lnTo>
                                    <a:pt x="149319" y="595525"/>
                                  </a:lnTo>
                                  <a:lnTo>
                                    <a:pt x="0" y="1152687"/>
                                  </a:lnTo>
                                  <a:lnTo>
                                    <a:pt x="149319" y="1709849"/>
                                  </a:lnTo>
                                  <a:lnTo>
                                    <a:pt x="0" y="2267010"/>
                                  </a:lnTo>
                                  <a:lnTo>
                                    <a:pt x="149319" y="2824553"/>
                                  </a:lnTo>
                                  <a:lnTo>
                                    <a:pt x="0" y="3381715"/>
                                  </a:lnTo>
                                  <a:lnTo>
                                    <a:pt x="149319" y="3938877"/>
                                  </a:lnTo>
                                  <a:lnTo>
                                    <a:pt x="0" y="4496038"/>
                                  </a:lnTo>
                                  <a:lnTo>
                                    <a:pt x="149319" y="5053200"/>
                                  </a:lnTo>
                                  <a:lnTo>
                                    <a:pt x="16902" y="5547354"/>
                                  </a:lnTo>
                                  <a:cubicBezTo>
                                    <a:pt x="37997" y="5581398"/>
                                    <a:pt x="59473" y="5615316"/>
                                    <a:pt x="81331" y="5648725"/>
                                  </a:cubicBezTo>
                                  <a:lnTo>
                                    <a:pt x="71038" y="5610235"/>
                                  </a:lnTo>
                                  <a:lnTo>
                                    <a:pt x="220357" y="505294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0743341" name="Vrije vorm: vorm 1240743341"/>
                          <wps:cNvSpPr/>
                          <wps:spPr>
                            <a:xfrm>
                              <a:off x="1654073" y="1107336"/>
                              <a:ext cx="244501" cy="7759867"/>
                            </a:xfrm>
                            <a:custGeom>
                              <a:avLst/>
                              <a:gdLst>
                                <a:gd name="connsiteX0" fmla="*/ 95183 w 244501"/>
                                <a:gd name="connsiteY0" fmla="*/ 6665488 h 7759867"/>
                                <a:gd name="connsiteX1" fmla="*/ 244502 w 244501"/>
                                <a:gd name="connsiteY1" fmla="*/ 6108327 h 7759867"/>
                                <a:gd name="connsiteX2" fmla="*/ 95183 w 244501"/>
                                <a:gd name="connsiteY2" fmla="*/ 5551165 h 7759867"/>
                                <a:gd name="connsiteX3" fmla="*/ 244502 w 244501"/>
                                <a:gd name="connsiteY3" fmla="*/ 4994003 h 7759867"/>
                                <a:gd name="connsiteX4" fmla="*/ 95183 w 244501"/>
                                <a:gd name="connsiteY4" fmla="*/ 4436842 h 7759867"/>
                                <a:gd name="connsiteX5" fmla="*/ 234844 w 244501"/>
                                <a:gd name="connsiteY5" fmla="*/ 3915630 h 7759867"/>
                                <a:gd name="connsiteX6" fmla="*/ 234463 w 244501"/>
                                <a:gd name="connsiteY6" fmla="*/ 3879807 h 7759867"/>
                                <a:gd name="connsiteX7" fmla="*/ 234844 w 244501"/>
                                <a:gd name="connsiteY7" fmla="*/ 3843984 h 7759867"/>
                                <a:gd name="connsiteX8" fmla="*/ 95183 w 244501"/>
                                <a:gd name="connsiteY8" fmla="*/ 3322772 h 7759867"/>
                                <a:gd name="connsiteX9" fmla="*/ 244502 w 244501"/>
                                <a:gd name="connsiteY9" fmla="*/ 2765611 h 7759867"/>
                                <a:gd name="connsiteX10" fmla="*/ 95183 w 244501"/>
                                <a:gd name="connsiteY10" fmla="*/ 2208449 h 7759867"/>
                                <a:gd name="connsiteX11" fmla="*/ 244502 w 244501"/>
                                <a:gd name="connsiteY11" fmla="*/ 1651287 h 7759867"/>
                                <a:gd name="connsiteX12" fmla="*/ 95183 w 244501"/>
                                <a:gd name="connsiteY12" fmla="*/ 1094125 h 7759867"/>
                                <a:gd name="connsiteX13" fmla="*/ 244502 w 244501"/>
                                <a:gd name="connsiteY13" fmla="*/ 536964 h 7759867"/>
                                <a:gd name="connsiteX14" fmla="*/ 100520 w 244501"/>
                                <a:gd name="connsiteY14" fmla="*/ 0 h 7759867"/>
                                <a:gd name="connsiteX15" fmla="*/ 23891 w 244501"/>
                                <a:gd name="connsiteY15" fmla="*/ 68851 h 7759867"/>
                                <a:gd name="connsiteX16" fmla="*/ 149319 w 244501"/>
                                <a:gd name="connsiteY16" fmla="*/ 536964 h 7759867"/>
                                <a:gd name="connsiteX17" fmla="*/ 0 w 244501"/>
                                <a:gd name="connsiteY17" fmla="*/ 1094125 h 7759867"/>
                                <a:gd name="connsiteX18" fmla="*/ 149319 w 244501"/>
                                <a:gd name="connsiteY18" fmla="*/ 1651287 h 7759867"/>
                                <a:gd name="connsiteX19" fmla="*/ 0 w 244501"/>
                                <a:gd name="connsiteY19" fmla="*/ 2208449 h 7759867"/>
                                <a:gd name="connsiteX20" fmla="*/ 149319 w 244501"/>
                                <a:gd name="connsiteY20" fmla="*/ 2765611 h 7759867"/>
                                <a:gd name="connsiteX21" fmla="*/ 0 w 244501"/>
                                <a:gd name="connsiteY21" fmla="*/ 3322772 h 7759867"/>
                                <a:gd name="connsiteX22" fmla="*/ 149319 w 244501"/>
                                <a:gd name="connsiteY22" fmla="*/ 3879934 h 7759867"/>
                                <a:gd name="connsiteX23" fmla="*/ 0 w 244501"/>
                                <a:gd name="connsiteY23" fmla="*/ 4437096 h 7759867"/>
                                <a:gd name="connsiteX24" fmla="*/ 149319 w 244501"/>
                                <a:gd name="connsiteY24" fmla="*/ 4994257 h 7759867"/>
                                <a:gd name="connsiteX25" fmla="*/ 0 w 244501"/>
                                <a:gd name="connsiteY25" fmla="*/ 5551419 h 7759867"/>
                                <a:gd name="connsiteX26" fmla="*/ 149319 w 244501"/>
                                <a:gd name="connsiteY26" fmla="*/ 6108580 h 7759867"/>
                                <a:gd name="connsiteX27" fmla="*/ 0 w 244501"/>
                                <a:gd name="connsiteY27" fmla="*/ 6665743 h 7759867"/>
                                <a:gd name="connsiteX28" fmla="*/ 149319 w 244501"/>
                                <a:gd name="connsiteY28" fmla="*/ 7222904 h 7759867"/>
                                <a:gd name="connsiteX29" fmla="*/ 23891 w 244501"/>
                                <a:gd name="connsiteY29" fmla="*/ 7691016 h 7759867"/>
                                <a:gd name="connsiteX30" fmla="*/ 100520 w 244501"/>
                                <a:gd name="connsiteY30" fmla="*/ 7759868 h 7759867"/>
                                <a:gd name="connsiteX31" fmla="*/ 244502 w 244501"/>
                                <a:gd name="connsiteY31" fmla="*/ 7222904 h 7759867"/>
                                <a:gd name="connsiteX32" fmla="*/ 95183 w 244501"/>
                                <a:gd name="connsiteY32" fmla="*/ 6665488 h 77598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244501" h="7759867">
                                  <a:moveTo>
                                    <a:pt x="95183" y="6665488"/>
                                  </a:moveTo>
                                  <a:lnTo>
                                    <a:pt x="244502" y="6108327"/>
                                  </a:lnTo>
                                  <a:lnTo>
                                    <a:pt x="95183" y="5551165"/>
                                  </a:lnTo>
                                  <a:lnTo>
                                    <a:pt x="244502" y="4994003"/>
                                  </a:lnTo>
                                  <a:lnTo>
                                    <a:pt x="95183" y="4436842"/>
                                  </a:lnTo>
                                  <a:lnTo>
                                    <a:pt x="234844" y="3915630"/>
                                  </a:lnTo>
                                  <a:cubicBezTo>
                                    <a:pt x="234717" y="3903689"/>
                                    <a:pt x="234463" y="3891748"/>
                                    <a:pt x="234463" y="3879807"/>
                                  </a:cubicBezTo>
                                  <a:cubicBezTo>
                                    <a:pt x="234463" y="3867866"/>
                                    <a:pt x="234717" y="3855925"/>
                                    <a:pt x="234844" y="3843984"/>
                                  </a:cubicBezTo>
                                  <a:lnTo>
                                    <a:pt x="95183" y="3322772"/>
                                  </a:lnTo>
                                  <a:lnTo>
                                    <a:pt x="244502" y="2765611"/>
                                  </a:lnTo>
                                  <a:lnTo>
                                    <a:pt x="95183" y="2208449"/>
                                  </a:lnTo>
                                  <a:lnTo>
                                    <a:pt x="244502" y="1651287"/>
                                  </a:lnTo>
                                  <a:lnTo>
                                    <a:pt x="95183" y="1094125"/>
                                  </a:lnTo>
                                  <a:lnTo>
                                    <a:pt x="244502" y="536964"/>
                                  </a:lnTo>
                                  <a:lnTo>
                                    <a:pt x="100520" y="0"/>
                                  </a:lnTo>
                                  <a:cubicBezTo>
                                    <a:pt x="74723" y="22739"/>
                                    <a:pt x="49180" y="45604"/>
                                    <a:pt x="23891" y="68851"/>
                                  </a:cubicBezTo>
                                  <a:lnTo>
                                    <a:pt x="149319" y="536964"/>
                                  </a:lnTo>
                                  <a:lnTo>
                                    <a:pt x="0" y="1094125"/>
                                  </a:lnTo>
                                  <a:lnTo>
                                    <a:pt x="149319" y="1651287"/>
                                  </a:lnTo>
                                  <a:lnTo>
                                    <a:pt x="0" y="2208449"/>
                                  </a:lnTo>
                                  <a:lnTo>
                                    <a:pt x="149319" y="2765611"/>
                                  </a:lnTo>
                                  <a:lnTo>
                                    <a:pt x="0" y="3322772"/>
                                  </a:lnTo>
                                  <a:lnTo>
                                    <a:pt x="149319" y="3879934"/>
                                  </a:lnTo>
                                  <a:lnTo>
                                    <a:pt x="0" y="4437096"/>
                                  </a:lnTo>
                                  <a:lnTo>
                                    <a:pt x="149319" y="4994257"/>
                                  </a:lnTo>
                                  <a:lnTo>
                                    <a:pt x="0" y="5551419"/>
                                  </a:lnTo>
                                  <a:lnTo>
                                    <a:pt x="149319" y="6108580"/>
                                  </a:lnTo>
                                  <a:lnTo>
                                    <a:pt x="0" y="6665743"/>
                                  </a:lnTo>
                                  <a:lnTo>
                                    <a:pt x="149319" y="7222904"/>
                                  </a:lnTo>
                                  <a:lnTo>
                                    <a:pt x="23891" y="7691016"/>
                                  </a:lnTo>
                                  <a:cubicBezTo>
                                    <a:pt x="49180" y="7714263"/>
                                    <a:pt x="74723" y="7737129"/>
                                    <a:pt x="100520" y="7759868"/>
                                  </a:cubicBezTo>
                                  <a:lnTo>
                                    <a:pt x="244502" y="7222904"/>
                                  </a:lnTo>
                                  <a:lnTo>
                                    <a:pt x="95183" y="666548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491916" name="Vrije vorm: vorm 144491916"/>
                          <wps:cNvSpPr/>
                          <wps:spPr>
                            <a:xfrm>
                              <a:off x="1430031" y="1277305"/>
                              <a:ext cx="238402" cy="7419676"/>
                            </a:xfrm>
                            <a:custGeom>
                              <a:avLst/>
                              <a:gdLst>
                                <a:gd name="connsiteX0" fmla="*/ 89083 w 238402"/>
                                <a:gd name="connsiteY0" fmla="*/ 6495520 h 7419676"/>
                                <a:gd name="connsiteX1" fmla="*/ 238402 w 238402"/>
                                <a:gd name="connsiteY1" fmla="*/ 5938358 h 7419676"/>
                                <a:gd name="connsiteX2" fmla="*/ 89083 w 238402"/>
                                <a:gd name="connsiteY2" fmla="*/ 5381196 h 7419676"/>
                                <a:gd name="connsiteX3" fmla="*/ 238402 w 238402"/>
                                <a:gd name="connsiteY3" fmla="*/ 4824034 h 7419676"/>
                                <a:gd name="connsiteX4" fmla="*/ 89083 w 238402"/>
                                <a:gd name="connsiteY4" fmla="*/ 4266873 h 7419676"/>
                                <a:gd name="connsiteX5" fmla="*/ 238402 w 238402"/>
                                <a:gd name="connsiteY5" fmla="*/ 3709711 h 7419676"/>
                                <a:gd name="connsiteX6" fmla="*/ 89083 w 238402"/>
                                <a:gd name="connsiteY6" fmla="*/ 3152549 h 7419676"/>
                                <a:gd name="connsiteX7" fmla="*/ 238402 w 238402"/>
                                <a:gd name="connsiteY7" fmla="*/ 2595388 h 7419676"/>
                                <a:gd name="connsiteX8" fmla="*/ 89083 w 238402"/>
                                <a:gd name="connsiteY8" fmla="*/ 2038226 h 7419676"/>
                                <a:gd name="connsiteX9" fmla="*/ 238402 w 238402"/>
                                <a:gd name="connsiteY9" fmla="*/ 1481064 h 7419676"/>
                                <a:gd name="connsiteX10" fmla="*/ 89083 w 238402"/>
                                <a:gd name="connsiteY10" fmla="*/ 923903 h 7419676"/>
                                <a:gd name="connsiteX11" fmla="*/ 238402 w 238402"/>
                                <a:gd name="connsiteY11" fmla="*/ 366741 h 7419676"/>
                                <a:gd name="connsiteX12" fmla="*/ 140042 w 238402"/>
                                <a:gd name="connsiteY12" fmla="*/ 0 h 7419676"/>
                                <a:gd name="connsiteX13" fmla="*/ 69640 w 238402"/>
                                <a:gd name="connsiteY13" fmla="*/ 69740 h 7419676"/>
                                <a:gd name="connsiteX14" fmla="*/ 149319 w 238402"/>
                                <a:gd name="connsiteY14" fmla="*/ 366868 h 7419676"/>
                                <a:gd name="connsiteX15" fmla="*/ 0 w 238402"/>
                                <a:gd name="connsiteY15" fmla="*/ 924030 h 7419676"/>
                                <a:gd name="connsiteX16" fmla="*/ 149319 w 238402"/>
                                <a:gd name="connsiteY16" fmla="*/ 1481191 h 7419676"/>
                                <a:gd name="connsiteX17" fmla="*/ 0 w 238402"/>
                                <a:gd name="connsiteY17" fmla="*/ 2038353 h 7419676"/>
                                <a:gd name="connsiteX18" fmla="*/ 149319 w 238402"/>
                                <a:gd name="connsiteY18" fmla="*/ 2595515 h 7419676"/>
                                <a:gd name="connsiteX19" fmla="*/ 0 w 238402"/>
                                <a:gd name="connsiteY19" fmla="*/ 3152677 h 7419676"/>
                                <a:gd name="connsiteX20" fmla="*/ 149319 w 238402"/>
                                <a:gd name="connsiteY20" fmla="*/ 3709838 h 7419676"/>
                                <a:gd name="connsiteX21" fmla="*/ 0 w 238402"/>
                                <a:gd name="connsiteY21" fmla="*/ 4267000 h 7419676"/>
                                <a:gd name="connsiteX22" fmla="*/ 149319 w 238402"/>
                                <a:gd name="connsiteY22" fmla="*/ 4824162 h 7419676"/>
                                <a:gd name="connsiteX23" fmla="*/ 0 w 238402"/>
                                <a:gd name="connsiteY23" fmla="*/ 5381323 h 7419676"/>
                                <a:gd name="connsiteX24" fmla="*/ 149319 w 238402"/>
                                <a:gd name="connsiteY24" fmla="*/ 5938485 h 7419676"/>
                                <a:gd name="connsiteX25" fmla="*/ 0 w 238402"/>
                                <a:gd name="connsiteY25" fmla="*/ 6495647 h 7419676"/>
                                <a:gd name="connsiteX26" fmla="*/ 149319 w 238402"/>
                                <a:gd name="connsiteY26" fmla="*/ 7052808 h 7419676"/>
                                <a:gd name="connsiteX27" fmla="*/ 69640 w 238402"/>
                                <a:gd name="connsiteY27" fmla="*/ 7349936 h 7419676"/>
                                <a:gd name="connsiteX28" fmla="*/ 140042 w 238402"/>
                                <a:gd name="connsiteY28" fmla="*/ 7419676 h 7419676"/>
                                <a:gd name="connsiteX29" fmla="*/ 238402 w 238402"/>
                                <a:gd name="connsiteY29" fmla="*/ 7052936 h 7419676"/>
                                <a:gd name="connsiteX30" fmla="*/ 89083 w 238402"/>
                                <a:gd name="connsiteY30" fmla="*/ 6495520 h 7419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8402" h="7419676">
                                  <a:moveTo>
                                    <a:pt x="89083" y="6495520"/>
                                  </a:moveTo>
                                  <a:lnTo>
                                    <a:pt x="238402" y="5938358"/>
                                  </a:lnTo>
                                  <a:lnTo>
                                    <a:pt x="89083" y="5381196"/>
                                  </a:lnTo>
                                  <a:lnTo>
                                    <a:pt x="238402" y="4824034"/>
                                  </a:lnTo>
                                  <a:lnTo>
                                    <a:pt x="89083" y="4266873"/>
                                  </a:lnTo>
                                  <a:lnTo>
                                    <a:pt x="238402" y="3709711"/>
                                  </a:lnTo>
                                  <a:lnTo>
                                    <a:pt x="89083" y="3152549"/>
                                  </a:lnTo>
                                  <a:lnTo>
                                    <a:pt x="238402" y="2595388"/>
                                  </a:lnTo>
                                  <a:lnTo>
                                    <a:pt x="89083" y="2038226"/>
                                  </a:lnTo>
                                  <a:lnTo>
                                    <a:pt x="238402" y="1481064"/>
                                  </a:lnTo>
                                  <a:lnTo>
                                    <a:pt x="89083" y="923903"/>
                                  </a:lnTo>
                                  <a:lnTo>
                                    <a:pt x="238402" y="366741"/>
                                  </a:lnTo>
                                  <a:lnTo>
                                    <a:pt x="140042" y="0"/>
                                  </a:lnTo>
                                  <a:cubicBezTo>
                                    <a:pt x="116278" y="22993"/>
                                    <a:pt x="92895" y="46240"/>
                                    <a:pt x="69640" y="69740"/>
                                  </a:cubicBezTo>
                                  <a:lnTo>
                                    <a:pt x="149319" y="366868"/>
                                  </a:lnTo>
                                  <a:lnTo>
                                    <a:pt x="0" y="924030"/>
                                  </a:lnTo>
                                  <a:lnTo>
                                    <a:pt x="149319" y="1481191"/>
                                  </a:lnTo>
                                  <a:lnTo>
                                    <a:pt x="0" y="2038353"/>
                                  </a:lnTo>
                                  <a:lnTo>
                                    <a:pt x="149319" y="2595515"/>
                                  </a:lnTo>
                                  <a:lnTo>
                                    <a:pt x="0" y="3152677"/>
                                  </a:lnTo>
                                  <a:lnTo>
                                    <a:pt x="149319" y="3709838"/>
                                  </a:lnTo>
                                  <a:lnTo>
                                    <a:pt x="0" y="4267000"/>
                                  </a:lnTo>
                                  <a:lnTo>
                                    <a:pt x="149319" y="4824162"/>
                                  </a:lnTo>
                                  <a:lnTo>
                                    <a:pt x="0" y="5381323"/>
                                  </a:lnTo>
                                  <a:lnTo>
                                    <a:pt x="149319" y="5938485"/>
                                  </a:lnTo>
                                  <a:lnTo>
                                    <a:pt x="0" y="6495647"/>
                                  </a:lnTo>
                                  <a:lnTo>
                                    <a:pt x="149319" y="7052808"/>
                                  </a:lnTo>
                                  <a:lnTo>
                                    <a:pt x="69640" y="7349936"/>
                                  </a:lnTo>
                                  <a:cubicBezTo>
                                    <a:pt x="92895" y="7373437"/>
                                    <a:pt x="116405" y="7396684"/>
                                    <a:pt x="140042" y="7419676"/>
                                  </a:cubicBezTo>
                                  <a:lnTo>
                                    <a:pt x="238402" y="7052936"/>
                                  </a:lnTo>
                                  <a:lnTo>
                                    <a:pt x="89083" y="649552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75113778" name="Vrije vorm: vorm 675113778"/>
                          <wps:cNvSpPr/>
                          <wps:spPr>
                            <a:xfrm>
                              <a:off x="1205989" y="1461628"/>
                              <a:ext cx="232429" cy="7050775"/>
                            </a:xfrm>
                            <a:custGeom>
                              <a:avLst/>
                              <a:gdLst>
                                <a:gd name="connsiteX0" fmla="*/ 83110 w 232429"/>
                                <a:gd name="connsiteY0" fmla="*/ 6311197 h 7050775"/>
                                <a:gd name="connsiteX1" fmla="*/ 232429 w 232429"/>
                                <a:gd name="connsiteY1" fmla="*/ 5754035 h 7050775"/>
                                <a:gd name="connsiteX2" fmla="*/ 83110 w 232429"/>
                                <a:gd name="connsiteY2" fmla="*/ 5196873 h 7050775"/>
                                <a:gd name="connsiteX3" fmla="*/ 232429 w 232429"/>
                                <a:gd name="connsiteY3" fmla="*/ 4639711 h 7050775"/>
                                <a:gd name="connsiteX4" fmla="*/ 83110 w 232429"/>
                                <a:gd name="connsiteY4" fmla="*/ 4082550 h 7050775"/>
                                <a:gd name="connsiteX5" fmla="*/ 232429 w 232429"/>
                                <a:gd name="connsiteY5" fmla="*/ 3525388 h 7050775"/>
                                <a:gd name="connsiteX6" fmla="*/ 83110 w 232429"/>
                                <a:gd name="connsiteY6" fmla="*/ 2968226 h 7050775"/>
                                <a:gd name="connsiteX7" fmla="*/ 232429 w 232429"/>
                                <a:gd name="connsiteY7" fmla="*/ 2411064 h 7050775"/>
                                <a:gd name="connsiteX8" fmla="*/ 83110 w 232429"/>
                                <a:gd name="connsiteY8" fmla="*/ 1853903 h 7050775"/>
                                <a:gd name="connsiteX9" fmla="*/ 232429 w 232429"/>
                                <a:gd name="connsiteY9" fmla="*/ 1296741 h 7050775"/>
                                <a:gd name="connsiteX10" fmla="*/ 83110 w 232429"/>
                                <a:gd name="connsiteY10" fmla="*/ 739579 h 7050775"/>
                                <a:gd name="connsiteX11" fmla="*/ 232429 w 232429"/>
                                <a:gd name="connsiteY11" fmla="*/ 182418 h 7050775"/>
                                <a:gd name="connsiteX12" fmla="*/ 183503 w 232429"/>
                                <a:gd name="connsiteY12" fmla="*/ 0 h 7050775"/>
                                <a:gd name="connsiteX13" fmla="*/ 119201 w 232429"/>
                                <a:gd name="connsiteY13" fmla="*/ 70122 h 7050775"/>
                                <a:gd name="connsiteX14" fmla="*/ 149319 w 232429"/>
                                <a:gd name="connsiteY14" fmla="*/ 182418 h 7050775"/>
                                <a:gd name="connsiteX15" fmla="*/ 0 w 232429"/>
                                <a:gd name="connsiteY15" fmla="*/ 740088 h 7050775"/>
                                <a:gd name="connsiteX16" fmla="*/ 149319 w 232429"/>
                                <a:gd name="connsiteY16" fmla="*/ 1297249 h 7050775"/>
                                <a:gd name="connsiteX17" fmla="*/ 0 w 232429"/>
                                <a:gd name="connsiteY17" fmla="*/ 1854284 h 7050775"/>
                                <a:gd name="connsiteX18" fmla="*/ 149319 w 232429"/>
                                <a:gd name="connsiteY18" fmla="*/ 2411446 h 7050775"/>
                                <a:gd name="connsiteX19" fmla="*/ 0 w 232429"/>
                                <a:gd name="connsiteY19" fmla="*/ 2968480 h 7050775"/>
                                <a:gd name="connsiteX20" fmla="*/ 149319 w 232429"/>
                                <a:gd name="connsiteY20" fmla="*/ 3525642 h 7050775"/>
                                <a:gd name="connsiteX21" fmla="*/ 0 w 232429"/>
                                <a:gd name="connsiteY21" fmla="*/ 4082677 h 7050775"/>
                                <a:gd name="connsiteX22" fmla="*/ 149319 w 232429"/>
                                <a:gd name="connsiteY22" fmla="*/ 4639838 h 7050775"/>
                                <a:gd name="connsiteX23" fmla="*/ 0 w 232429"/>
                                <a:gd name="connsiteY23" fmla="*/ 5197000 h 7050775"/>
                                <a:gd name="connsiteX24" fmla="*/ 149319 w 232429"/>
                                <a:gd name="connsiteY24" fmla="*/ 5754162 h 7050775"/>
                                <a:gd name="connsiteX25" fmla="*/ 0 w 232429"/>
                                <a:gd name="connsiteY25" fmla="*/ 6311197 h 7050775"/>
                                <a:gd name="connsiteX26" fmla="*/ 149319 w 232429"/>
                                <a:gd name="connsiteY26" fmla="*/ 6868358 h 7050775"/>
                                <a:gd name="connsiteX27" fmla="*/ 119201 w 232429"/>
                                <a:gd name="connsiteY27" fmla="*/ 6980655 h 7050775"/>
                                <a:gd name="connsiteX28" fmla="*/ 183503 w 232429"/>
                                <a:gd name="connsiteY28" fmla="*/ 7050776 h 7050775"/>
                                <a:gd name="connsiteX29" fmla="*/ 232429 w 232429"/>
                                <a:gd name="connsiteY29" fmla="*/ 6868358 h 7050775"/>
                                <a:gd name="connsiteX30" fmla="*/ 83110 w 232429"/>
                                <a:gd name="connsiteY30" fmla="*/ 6311197 h 70507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2429" h="7050775">
                                  <a:moveTo>
                                    <a:pt x="83110" y="6311197"/>
                                  </a:moveTo>
                                  <a:lnTo>
                                    <a:pt x="232429" y="5754035"/>
                                  </a:lnTo>
                                  <a:lnTo>
                                    <a:pt x="83110" y="5196873"/>
                                  </a:lnTo>
                                  <a:lnTo>
                                    <a:pt x="232429" y="4639711"/>
                                  </a:lnTo>
                                  <a:lnTo>
                                    <a:pt x="83110" y="4082550"/>
                                  </a:lnTo>
                                  <a:lnTo>
                                    <a:pt x="232429" y="3525388"/>
                                  </a:lnTo>
                                  <a:lnTo>
                                    <a:pt x="83110" y="2968226"/>
                                  </a:lnTo>
                                  <a:lnTo>
                                    <a:pt x="232429" y="2411064"/>
                                  </a:lnTo>
                                  <a:lnTo>
                                    <a:pt x="83110" y="1853903"/>
                                  </a:lnTo>
                                  <a:lnTo>
                                    <a:pt x="232429" y="1296741"/>
                                  </a:lnTo>
                                  <a:lnTo>
                                    <a:pt x="83110" y="739579"/>
                                  </a:lnTo>
                                  <a:lnTo>
                                    <a:pt x="232429" y="182418"/>
                                  </a:lnTo>
                                  <a:lnTo>
                                    <a:pt x="183503" y="0"/>
                                  </a:lnTo>
                                  <a:cubicBezTo>
                                    <a:pt x="161900" y="23120"/>
                                    <a:pt x="140423" y="46494"/>
                                    <a:pt x="119201" y="70122"/>
                                  </a:cubicBezTo>
                                  <a:lnTo>
                                    <a:pt x="149319" y="182418"/>
                                  </a:lnTo>
                                  <a:lnTo>
                                    <a:pt x="0" y="740088"/>
                                  </a:lnTo>
                                  <a:lnTo>
                                    <a:pt x="149319" y="1297249"/>
                                  </a:lnTo>
                                  <a:lnTo>
                                    <a:pt x="0" y="1854284"/>
                                  </a:lnTo>
                                  <a:lnTo>
                                    <a:pt x="149319" y="2411446"/>
                                  </a:lnTo>
                                  <a:lnTo>
                                    <a:pt x="0" y="2968480"/>
                                  </a:lnTo>
                                  <a:lnTo>
                                    <a:pt x="149319" y="3525642"/>
                                  </a:lnTo>
                                  <a:lnTo>
                                    <a:pt x="0" y="4082677"/>
                                  </a:lnTo>
                                  <a:lnTo>
                                    <a:pt x="149319" y="4639838"/>
                                  </a:lnTo>
                                  <a:lnTo>
                                    <a:pt x="0" y="5197000"/>
                                  </a:lnTo>
                                  <a:lnTo>
                                    <a:pt x="149319" y="5754162"/>
                                  </a:lnTo>
                                  <a:lnTo>
                                    <a:pt x="0" y="6311197"/>
                                  </a:lnTo>
                                  <a:lnTo>
                                    <a:pt x="149319" y="6868358"/>
                                  </a:lnTo>
                                  <a:lnTo>
                                    <a:pt x="119201" y="6980655"/>
                                  </a:lnTo>
                                  <a:cubicBezTo>
                                    <a:pt x="140423" y="7004282"/>
                                    <a:pt x="161900" y="7027529"/>
                                    <a:pt x="183503" y="7050776"/>
                                  </a:cubicBezTo>
                                  <a:lnTo>
                                    <a:pt x="232429" y="6868358"/>
                                  </a:lnTo>
                                  <a:lnTo>
                                    <a:pt x="83110" y="631119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88302222" name="Vrije vorm: vorm 888302222"/>
                          <wps:cNvSpPr/>
                          <wps:spPr>
                            <a:xfrm>
                              <a:off x="3686590" y="9488389"/>
                              <a:ext cx="120980" cy="486151"/>
                            </a:xfrm>
                            <a:custGeom>
                              <a:avLst/>
                              <a:gdLst>
                                <a:gd name="connsiteX0" fmla="*/ 0 w 120980"/>
                                <a:gd name="connsiteY0" fmla="*/ 451345 h 486151"/>
                                <a:gd name="connsiteX1" fmla="*/ 120980 w 120980"/>
                                <a:gd name="connsiteY1" fmla="*/ 486151 h 486151"/>
                                <a:gd name="connsiteX2" fmla="*/ 120980 w 120980"/>
                                <a:gd name="connsiteY2" fmla="*/ 0 h 486151"/>
                                <a:gd name="connsiteX3" fmla="*/ 0 w 120980"/>
                                <a:gd name="connsiteY3" fmla="*/ 451345 h 486151"/>
                              </a:gdLst>
                              <a:ahLst/>
                              <a:cxnLst>
                                <a:cxn ang="0">
                                  <a:pos x="connsiteX0" y="connsiteY0"/>
                                </a:cxn>
                                <a:cxn ang="0">
                                  <a:pos x="connsiteX1" y="connsiteY1"/>
                                </a:cxn>
                                <a:cxn ang="0">
                                  <a:pos x="connsiteX2" y="connsiteY2"/>
                                </a:cxn>
                                <a:cxn ang="0">
                                  <a:pos x="connsiteX3" y="connsiteY3"/>
                                </a:cxn>
                              </a:cxnLst>
                              <a:rect l="l" t="t" r="r" b="b"/>
                              <a:pathLst>
                                <a:path w="120980" h="486151">
                                  <a:moveTo>
                                    <a:pt x="0" y="451345"/>
                                  </a:moveTo>
                                  <a:cubicBezTo>
                                    <a:pt x="40157" y="463412"/>
                                    <a:pt x="80441" y="475099"/>
                                    <a:pt x="120980" y="486151"/>
                                  </a:cubicBezTo>
                                  <a:lnTo>
                                    <a:pt x="120980" y="0"/>
                                  </a:lnTo>
                                  <a:lnTo>
                                    <a:pt x="0" y="45134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8276864" name="Vrije vorm: vorm 528276864"/>
                          <wps:cNvSpPr/>
                          <wps:spPr>
                            <a:xfrm>
                              <a:off x="2550114" y="7113910"/>
                              <a:ext cx="268647" cy="2459463"/>
                            </a:xfrm>
                            <a:custGeom>
                              <a:avLst/>
                              <a:gdLst>
                                <a:gd name="connsiteX0" fmla="*/ 119201 w 268647"/>
                                <a:gd name="connsiteY0" fmla="*/ 1773111 h 2459463"/>
                                <a:gd name="connsiteX1" fmla="*/ 268520 w 268647"/>
                                <a:gd name="connsiteY1" fmla="*/ 1215949 h 2459463"/>
                                <a:gd name="connsiteX2" fmla="*/ 119201 w 268647"/>
                                <a:gd name="connsiteY2" fmla="*/ 658787 h 2459463"/>
                                <a:gd name="connsiteX3" fmla="*/ 256193 w 268647"/>
                                <a:gd name="connsiteY3" fmla="*/ 147865 h 2459463"/>
                                <a:gd name="connsiteX4" fmla="*/ 121997 w 268647"/>
                                <a:gd name="connsiteY4" fmla="*/ 0 h 2459463"/>
                                <a:gd name="connsiteX5" fmla="*/ 149319 w 268647"/>
                                <a:gd name="connsiteY5" fmla="*/ 101753 h 2459463"/>
                                <a:gd name="connsiteX6" fmla="*/ 0 w 268647"/>
                                <a:gd name="connsiteY6" fmla="*/ 658914 h 2459463"/>
                                <a:gd name="connsiteX7" fmla="*/ 149319 w 268647"/>
                                <a:gd name="connsiteY7" fmla="*/ 1216076 h 2459463"/>
                                <a:gd name="connsiteX8" fmla="*/ 0 w 268647"/>
                                <a:gd name="connsiteY8" fmla="*/ 1773237 h 2459463"/>
                                <a:gd name="connsiteX9" fmla="*/ 149319 w 268647"/>
                                <a:gd name="connsiteY9" fmla="*/ 2330400 h 2459463"/>
                                <a:gd name="connsiteX10" fmla="*/ 129749 w 268647"/>
                                <a:gd name="connsiteY10" fmla="*/ 2403569 h 2459463"/>
                                <a:gd name="connsiteX11" fmla="*/ 234081 w 268647"/>
                                <a:gd name="connsiteY11" fmla="*/ 2459464 h 2459463"/>
                                <a:gd name="connsiteX12" fmla="*/ 268647 w 268647"/>
                                <a:gd name="connsiteY12" fmla="*/ 2330400 h 2459463"/>
                                <a:gd name="connsiteX13" fmla="*/ 119201 w 268647"/>
                                <a:gd name="connsiteY13" fmla="*/ 1773111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647" h="2459463">
                                  <a:moveTo>
                                    <a:pt x="119201" y="1773111"/>
                                  </a:moveTo>
                                  <a:lnTo>
                                    <a:pt x="268520" y="1215949"/>
                                  </a:lnTo>
                                  <a:lnTo>
                                    <a:pt x="119201" y="658787"/>
                                  </a:lnTo>
                                  <a:lnTo>
                                    <a:pt x="256193" y="147865"/>
                                  </a:lnTo>
                                  <a:cubicBezTo>
                                    <a:pt x="210063" y="99974"/>
                                    <a:pt x="165204" y="50686"/>
                                    <a:pt x="121997" y="0"/>
                                  </a:cubicBezTo>
                                  <a:lnTo>
                                    <a:pt x="149319" y="101753"/>
                                  </a:lnTo>
                                  <a:lnTo>
                                    <a:pt x="0" y="658914"/>
                                  </a:lnTo>
                                  <a:lnTo>
                                    <a:pt x="149319" y="1216076"/>
                                  </a:lnTo>
                                  <a:lnTo>
                                    <a:pt x="0" y="1773237"/>
                                  </a:lnTo>
                                  <a:lnTo>
                                    <a:pt x="149319" y="2330400"/>
                                  </a:lnTo>
                                  <a:lnTo>
                                    <a:pt x="129749" y="2403569"/>
                                  </a:lnTo>
                                  <a:cubicBezTo>
                                    <a:pt x="164315" y="2422624"/>
                                    <a:pt x="199007" y="2441171"/>
                                    <a:pt x="234081" y="2459464"/>
                                  </a:cubicBezTo>
                                  <a:lnTo>
                                    <a:pt x="268647" y="2330400"/>
                                  </a:lnTo>
                                  <a:lnTo>
                                    <a:pt x="119201" y="177311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1180915" name="Vrije vorm: vorm 1081180915"/>
                          <wps:cNvSpPr/>
                          <wps:spPr>
                            <a:xfrm>
                              <a:off x="533990" y="2449046"/>
                              <a:ext cx="214383" cy="5076192"/>
                            </a:xfrm>
                            <a:custGeom>
                              <a:avLst/>
                              <a:gdLst>
                                <a:gd name="connsiteX0" fmla="*/ 65065 w 214383"/>
                                <a:gd name="connsiteY0" fmla="*/ 4209581 h 5076192"/>
                                <a:gd name="connsiteX1" fmla="*/ 214384 w 214383"/>
                                <a:gd name="connsiteY1" fmla="*/ 3652420 h 5076192"/>
                                <a:gd name="connsiteX2" fmla="*/ 65065 w 214383"/>
                                <a:gd name="connsiteY2" fmla="*/ 3095258 h 5076192"/>
                                <a:gd name="connsiteX3" fmla="*/ 214384 w 214383"/>
                                <a:gd name="connsiteY3" fmla="*/ 2538096 h 5076192"/>
                                <a:gd name="connsiteX4" fmla="*/ 65065 w 214383"/>
                                <a:gd name="connsiteY4" fmla="*/ 1980935 h 5076192"/>
                                <a:gd name="connsiteX5" fmla="*/ 214384 w 214383"/>
                                <a:gd name="connsiteY5" fmla="*/ 1423773 h 5076192"/>
                                <a:gd name="connsiteX6" fmla="*/ 65065 w 214383"/>
                                <a:gd name="connsiteY6" fmla="*/ 866612 h 5076192"/>
                                <a:gd name="connsiteX7" fmla="*/ 214384 w 214383"/>
                                <a:gd name="connsiteY7" fmla="*/ 309450 h 5076192"/>
                                <a:gd name="connsiteX8" fmla="*/ 131401 w 214383"/>
                                <a:gd name="connsiteY8" fmla="*/ 0 h 5076192"/>
                                <a:gd name="connsiteX9" fmla="*/ 87558 w 214383"/>
                                <a:gd name="connsiteY9" fmla="*/ 79014 h 5076192"/>
                                <a:gd name="connsiteX10" fmla="*/ 149319 w 214383"/>
                                <a:gd name="connsiteY10" fmla="*/ 309450 h 5076192"/>
                                <a:gd name="connsiteX11" fmla="*/ 0 w 214383"/>
                                <a:gd name="connsiteY11" fmla="*/ 866612 h 5076192"/>
                                <a:gd name="connsiteX12" fmla="*/ 149319 w 214383"/>
                                <a:gd name="connsiteY12" fmla="*/ 1423773 h 5076192"/>
                                <a:gd name="connsiteX13" fmla="*/ 0 w 214383"/>
                                <a:gd name="connsiteY13" fmla="*/ 1980935 h 5076192"/>
                                <a:gd name="connsiteX14" fmla="*/ 149319 w 214383"/>
                                <a:gd name="connsiteY14" fmla="*/ 2538096 h 5076192"/>
                                <a:gd name="connsiteX15" fmla="*/ 0 w 214383"/>
                                <a:gd name="connsiteY15" fmla="*/ 3095258 h 5076192"/>
                                <a:gd name="connsiteX16" fmla="*/ 149319 w 214383"/>
                                <a:gd name="connsiteY16" fmla="*/ 3652420 h 5076192"/>
                                <a:gd name="connsiteX17" fmla="*/ 0 w 214383"/>
                                <a:gd name="connsiteY17" fmla="*/ 4209581 h 5076192"/>
                                <a:gd name="connsiteX18" fmla="*/ 149319 w 214383"/>
                                <a:gd name="connsiteY18" fmla="*/ 4766744 h 5076192"/>
                                <a:gd name="connsiteX19" fmla="*/ 87558 w 214383"/>
                                <a:gd name="connsiteY19" fmla="*/ 4997179 h 5076192"/>
                                <a:gd name="connsiteX20" fmla="*/ 131401 w 214383"/>
                                <a:gd name="connsiteY20" fmla="*/ 5076193 h 5076192"/>
                                <a:gd name="connsiteX21" fmla="*/ 214384 w 214383"/>
                                <a:gd name="connsiteY21" fmla="*/ 4766744 h 5076192"/>
                                <a:gd name="connsiteX22" fmla="*/ 65065 w 214383"/>
                                <a:gd name="connsiteY22" fmla="*/ 4209581 h 50761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214383" h="5076192">
                                  <a:moveTo>
                                    <a:pt x="65065" y="4209581"/>
                                  </a:moveTo>
                                  <a:lnTo>
                                    <a:pt x="214384" y="3652420"/>
                                  </a:lnTo>
                                  <a:lnTo>
                                    <a:pt x="65065" y="3095258"/>
                                  </a:lnTo>
                                  <a:lnTo>
                                    <a:pt x="214384" y="2538096"/>
                                  </a:lnTo>
                                  <a:lnTo>
                                    <a:pt x="65065" y="1980935"/>
                                  </a:lnTo>
                                  <a:lnTo>
                                    <a:pt x="214384" y="1423773"/>
                                  </a:lnTo>
                                  <a:lnTo>
                                    <a:pt x="65065" y="866612"/>
                                  </a:lnTo>
                                  <a:lnTo>
                                    <a:pt x="214384" y="309450"/>
                                  </a:lnTo>
                                  <a:lnTo>
                                    <a:pt x="131401" y="0"/>
                                  </a:lnTo>
                                  <a:cubicBezTo>
                                    <a:pt x="116659" y="26169"/>
                                    <a:pt x="101918" y="52464"/>
                                    <a:pt x="87558" y="79014"/>
                                  </a:cubicBezTo>
                                  <a:lnTo>
                                    <a:pt x="149319" y="309450"/>
                                  </a:lnTo>
                                  <a:lnTo>
                                    <a:pt x="0" y="866612"/>
                                  </a:lnTo>
                                  <a:lnTo>
                                    <a:pt x="149319" y="1423773"/>
                                  </a:lnTo>
                                  <a:lnTo>
                                    <a:pt x="0" y="1980935"/>
                                  </a:lnTo>
                                  <a:lnTo>
                                    <a:pt x="149319" y="2538096"/>
                                  </a:lnTo>
                                  <a:lnTo>
                                    <a:pt x="0" y="3095258"/>
                                  </a:lnTo>
                                  <a:lnTo>
                                    <a:pt x="149319" y="3652420"/>
                                  </a:lnTo>
                                  <a:lnTo>
                                    <a:pt x="0" y="4209581"/>
                                  </a:lnTo>
                                  <a:lnTo>
                                    <a:pt x="149319" y="4766744"/>
                                  </a:lnTo>
                                  <a:lnTo>
                                    <a:pt x="87558" y="4997179"/>
                                  </a:lnTo>
                                  <a:cubicBezTo>
                                    <a:pt x="101918" y="5023602"/>
                                    <a:pt x="116532" y="5049897"/>
                                    <a:pt x="131401" y="5076193"/>
                                  </a:cubicBezTo>
                                  <a:lnTo>
                                    <a:pt x="214384" y="4766744"/>
                                  </a:lnTo>
                                  <a:lnTo>
                                    <a:pt x="65065" y="4209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52638306" name="Vrije vorm: vorm 552638306"/>
                          <wps:cNvSpPr/>
                          <wps:spPr>
                            <a:xfrm>
                              <a:off x="3446028" y="7779430"/>
                              <a:ext cx="292792" cy="2137564"/>
                            </a:xfrm>
                            <a:custGeom>
                              <a:avLst/>
                              <a:gdLst>
                                <a:gd name="connsiteX0" fmla="*/ 143473 w 292792"/>
                                <a:gd name="connsiteY0" fmla="*/ 1107591 h 2137564"/>
                                <a:gd name="connsiteX1" fmla="*/ 292792 w 292792"/>
                                <a:gd name="connsiteY1" fmla="*/ 550428 h 2137564"/>
                                <a:gd name="connsiteX2" fmla="*/ 171431 w 292792"/>
                                <a:gd name="connsiteY2" fmla="*/ 97814 h 2137564"/>
                                <a:gd name="connsiteX3" fmla="*/ 1779 w 292792"/>
                                <a:gd name="connsiteY3" fmla="*/ 0 h 2137564"/>
                                <a:gd name="connsiteX4" fmla="*/ 149319 w 292792"/>
                                <a:gd name="connsiteY4" fmla="*/ 550428 h 2137564"/>
                                <a:gd name="connsiteX5" fmla="*/ 0 w 292792"/>
                                <a:gd name="connsiteY5" fmla="*/ 1107591 h 2137564"/>
                                <a:gd name="connsiteX6" fmla="*/ 149319 w 292792"/>
                                <a:gd name="connsiteY6" fmla="*/ 1664752 h 2137564"/>
                                <a:gd name="connsiteX7" fmla="*/ 34311 w 292792"/>
                                <a:gd name="connsiteY7" fmla="*/ 2093865 h 2137564"/>
                                <a:gd name="connsiteX8" fmla="*/ 165966 w 292792"/>
                                <a:gd name="connsiteY8" fmla="*/ 2137564 h 2137564"/>
                                <a:gd name="connsiteX9" fmla="*/ 292665 w 292792"/>
                                <a:gd name="connsiteY9" fmla="*/ 1664879 h 2137564"/>
                                <a:gd name="connsiteX10" fmla="*/ 143473 w 292792"/>
                                <a:gd name="connsiteY10" fmla="*/ 1107591 h 2137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564">
                                  <a:moveTo>
                                    <a:pt x="143473" y="1107591"/>
                                  </a:moveTo>
                                  <a:lnTo>
                                    <a:pt x="292792" y="550428"/>
                                  </a:lnTo>
                                  <a:lnTo>
                                    <a:pt x="171431" y="97814"/>
                                  </a:lnTo>
                                  <a:cubicBezTo>
                                    <a:pt x="113864" y="66818"/>
                                    <a:pt x="57313" y="34298"/>
                                    <a:pt x="1779" y="0"/>
                                  </a:cubicBezTo>
                                  <a:lnTo>
                                    <a:pt x="149319" y="550428"/>
                                  </a:lnTo>
                                  <a:lnTo>
                                    <a:pt x="0" y="1107591"/>
                                  </a:lnTo>
                                  <a:lnTo>
                                    <a:pt x="149319" y="1664752"/>
                                  </a:lnTo>
                                  <a:lnTo>
                                    <a:pt x="34311" y="2093865"/>
                                  </a:lnTo>
                                  <a:cubicBezTo>
                                    <a:pt x="77900" y="2108982"/>
                                    <a:pt x="121870" y="2123591"/>
                                    <a:pt x="165966" y="2137564"/>
                                  </a:cubicBezTo>
                                  <a:lnTo>
                                    <a:pt x="292665" y="1664879"/>
                                  </a:lnTo>
                                  <a:lnTo>
                                    <a:pt x="143473" y="11075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4889631" name="Vrije vorm: vorm 1574889631"/>
                          <wps:cNvSpPr/>
                          <wps:spPr>
                            <a:xfrm>
                              <a:off x="2774283" y="7344472"/>
                              <a:ext cx="274619" cy="2329129"/>
                            </a:xfrm>
                            <a:custGeom>
                              <a:avLst/>
                              <a:gdLst>
                                <a:gd name="connsiteX0" fmla="*/ 125174 w 274619"/>
                                <a:gd name="connsiteY0" fmla="*/ 1542548 h 2329129"/>
                                <a:gd name="connsiteX1" fmla="*/ 274493 w 274619"/>
                                <a:gd name="connsiteY1" fmla="*/ 985386 h 2329129"/>
                                <a:gd name="connsiteX2" fmla="*/ 125174 w 274619"/>
                                <a:gd name="connsiteY2" fmla="*/ 428225 h 2329129"/>
                                <a:gd name="connsiteX3" fmla="*/ 215019 w 274619"/>
                                <a:gd name="connsiteY3" fmla="*/ 93115 h 2329129"/>
                                <a:gd name="connsiteX4" fmla="*/ 114753 w 274619"/>
                                <a:gd name="connsiteY4" fmla="*/ 0 h 2329129"/>
                                <a:gd name="connsiteX5" fmla="*/ 0 w 274619"/>
                                <a:gd name="connsiteY5" fmla="*/ 428225 h 2329129"/>
                                <a:gd name="connsiteX6" fmla="*/ 149319 w 274619"/>
                                <a:gd name="connsiteY6" fmla="*/ 985386 h 2329129"/>
                                <a:gd name="connsiteX7" fmla="*/ 0 w 274619"/>
                                <a:gd name="connsiteY7" fmla="*/ 1542548 h 2329129"/>
                                <a:gd name="connsiteX8" fmla="*/ 149319 w 274619"/>
                                <a:gd name="connsiteY8" fmla="*/ 2099710 h 2329129"/>
                                <a:gd name="connsiteX9" fmla="*/ 102172 w 274619"/>
                                <a:gd name="connsiteY9" fmla="*/ 2275649 h 2329129"/>
                                <a:gd name="connsiteX10" fmla="*/ 213113 w 274619"/>
                                <a:gd name="connsiteY10" fmla="*/ 2329130 h 2329129"/>
                                <a:gd name="connsiteX11" fmla="*/ 274620 w 274619"/>
                                <a:gd name="connsiteY11" fmla="*/ 2099710 h 2329129"/>
                                <a:gd name="connsiteX12" fmla="*/ 125174 w 274619"/>
                                <a:gd name="connsiteY12" fmla="*/ 1542548 h 2329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9">
                                  <a:moveTo>
                                    <a:pt x="125174" y="1542548"/>
                                  </a:moveTo>
                                  <a:lnTo>
                                    <a:pt x="274493" y="985386"/>
                                  </a:lnTo>
                                  <a:lnTo>
                                    <a:pt x="125174" y="428225"/>
                                  </a:lnTo>
                                  <a:lnTo>
                                    <a:pt x="215019" y="93115"/>
                                  </a:lnTo>
                                  <a:cubicBezTo>
                                    <a:pt x="180962" y="62754"/>
                                    <a:pt x="147540" y="31632"/>
                                    <a:pt x="114753" y="0"/>
                                  </a:cubicBezTo>
                                  <a:lnTo>
                                    <a:pt x="0" y="428225"/>
                                  </a:lnTo>
                                  <a:lnTo>
                                    <a:pt x="149319" y="985386"/>
                                  </a:lnTo>
                                  <a:lnTo>
                                    <a:pt x="0" y="1542548"/>
                                  </a:lnTo>
                                  <a:lnTo>
                                    <a:pt x="149319" y="2099710"/>
                                  </a:lnTo>
                                  <a:lnTo>
                                    <a:pt x="102172" y="2275649"/>
                                  </a:lnTo>
                                  <a:cubicBezTo>
                                    <a:pt x="138899" y="2293814"/>
                                    <a:pt x="175879" y="2311726"/>
                                    <a:pt x="213113" y="2329130"/>
                                  </a:cubicBezTo>
                                  <a:lnTo>
                                    <a:pt x="274620" y="2099710"/>
                                  </a:lnTo>
                                  <a:lnTo>
                                    <a:pt x="125174" y="154254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33677745" name="Vrije vorm: vorm 1833677745"/>
                          <wps:cNvSpPr/>
                          <wps:spPr>
                            <a:xfrm>
                              <a:off x="3222113" y="7650492"/>
                              <a:ext cx="286692" cy="2194856"/>
                            </a:xfrm>
                            <a:custGeom>
                              <a:avLst/>
                              <a:gdLst>
                                <a:gd name="connsiteX0" fmla="*/ 137373 w 286692"/>
                                <a:gd name="connsiteY0" fmla="*/ 1236528 h 2194856"/>
                                <a:gd name="connsiteX1" fmla="*/ 286692 w 286692"/>
                                <a:gd name="connsiteY1" fmla="*/ 679366 h 2194856"/>
                                <a:gd name="connsiteX2" fmla="*/ 137373 w 286692"/>
                                <a:gd name="connsiteY2" fmla="*/ 122205 h 2194856"/>
                                <a:gd name="connsiteX3" fmla="*/ 148811 w 286692"/>
                                <a:gd name="connsiteY3" fmla="*/ 79649 h 2194856"/>
                                <a:gd name="connsiteX4" fmla="*/ 32787 w 286692"/>
                                <a:gd name="connsiteY4" fmla="*/ 0 h 2194856"/>
                                <a:gd name="connsiteX5" fmla="*/ 0 w 286692"/>
                                <a:gd name="connsiteY5" fmla="*/ 122205 h 2194856"/>
                                <a:gd name="connsiteX6" fmla="*/ 149319 w 286692"/>
                                <a:gd name="connsiteY6" fmla="*/ 679366 h 2194856"/>
                                <a:gd name="connsiteX7" fmla="*/ 0 w 286692"/>
                                <a:gd name="connsiteY7" fmla="*/ 1236528 h 2194856"/>
                                <a:gd name="connsiteX8" fmla="*/ 149319 w 286692"/>
                                <a:gd name="connsiteY8" fmla="*/ 1793690 h 2194856"/>
                                <a:gd name="connsiteX9" fmla="*/ 54517 w 286692"/>
                                <a:gd name="connsiteY9" fmla="*/ 2147473 h 2194856"/>
                                <a:gd name="connsiteX10" fmla="*/ 179183 w 286692"/>
                                <a:gd name="connsiteY10" fmla="*/ 2194857 h 2194856"/>
                                <a:gd name="connsiteX11" fmla="*/ 286692 w 286692"/>
                                <a:gd name="connsiteY11" fmla="*/ 1793690 h 2194856"/>
                                <a:gd name="connsiteX12" fmla="*/ 137373 w 286692"/>
                                <a:gd name="connsiteY12" fmla="*/ 12365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137373" y="1236528"/>
                                  </a:moveTo>
                                  <a:lnTo>
                                    <a:pt x="286692" y="679366"/>
                                  </a:lnTo>
                                  <a:lnTo>
                                    <a:pt x="137373" y="122205"/>
                                  </a:lnTo>
                                  <a:lnTo>
                                    <a:pt x="148811" y="79649"/>
                                  </a:lnTo>
                                  <a:cubicBezTo>
                                    <a:pt x="109543" y="53861"/>
                                    <a:pt x="70911" y="27312"/>
                                    <a:pt x="32787" y="0"/>
                                  </a:cubicBezTo>
                                  <a:lnTo>
                                    <a:pt x="0" y="122205"/>
                                  </a:lnTo>
                                  <a:lnTo>
                                    <a:pt x="149319" y="679366"/>
                                  </a:lnTo>
                                  <a:lnTo>
                                    <a:pt x="0" y="1236528"/>
                                  </a:lnTo>
                                  <a:lnTo>
                                    <a:pt x="149319" y="1793690"/>
                                  </a:lnTo>
                                  <a:lnTo>
                                    <a:pt x="54517" y="2147473"/>
                                  </a:lnTo>
                                  <a:cubicBezTo>
                                    <a:pt x="95818" y="2163734"/>
                                    <a:pt x="137373" y="2179740"/>
                                    <a:pt x="179183" y="2194857"/>
                                  </a:cubicBezTo>
                                  <a:lnTo>
                                    <a:pt x="286692" y="1793690"/>
                                  </a:lnTo>
                                  <a:lnTo>
                                    <a:pt x="137373" y="12365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2944026" name="Vrije vorm: vorm 1532944026"/>
                          <wps:cNvSpPr/>
                          <wps:spPr>
                            <a:xfrm>
                              <a:off x="2998198" y="7506692"/>
                              <a:ext cx="280719" cy="2257610"/>
                            </a:xfrm>
                            <a:custGeom>
                              <a:avLst/>
                              <a:gdLst>
                                <a:gd name="connsiteX0" fmla="*/ 131274 w 280719"/>
                                <a:gd name="connsiteY0" fmla="*/ 1380329 h 2257610"/>
                                <a:gd name="connsiteX1" fmla="*/ 280593 w 280719"/>
                                <a:gd name="connsiteY1" fmla="*/ 823166 h 2257610"/>
                                <a:gd name="connsiteX2" fmla="*/ 131274 w 280719"/>
                                <a:gd name="connsiteY2" fmla="*/ 266005 h 2257610"/>
                                <a:gd name="connsiteX3" fmla="*/ 179437 w 280719"/>
                                <a:gd name="connsiteY3" fmla="*/ 86382 h 2257610"/>
                                <a:gd name="connsiteX4" fmla="*/ 71292 w 280719"/>
                                <a:gd name="connsiteY4" fmla="*/ 0 h 2257610"/>
                                <a:gd name="connsiteX5" fmla="*/ 0 w 280719"/>
                                <a:gd name="connsiteY5" fmla="*/ 266005 h 2257610"/>
                                <a:gd name="connsiteX6" fmla="*/ 149319 w 280719"/>
                                <a:gd name="connsiteY6" fmla="*/ 823166 h 2257610"/>
                                <a:gd name="connsiteX7" fmla="*/ 0 w 280719"/>
                                <a:gd name="connsiteY7" fmla="*/ 1380329 h 2257610"/>
                                <a:gd name="connsiteX8" fmla="*/ 149319 w 280719"/>
                                <a:gd name="connsiteY8" fmla="*/ 1937490 h 2257610"/>
                                <a:gd name="connsiteX9" fmla="*/ 77138 w 280719"/>
                                <a:gd name="connsiteY9" fmla="*/ 2206924 h 2257610"/>
                                <a:gd name="connsiteX10" fmla="*/ 194941 w 280719"/>
                                <a:gd name="connsiteY10" fmla="*/ 2257611 h 2257610"/>
                                <a:gd name="connsiteX11" fmla="*/ 280720 w 280719"/>
                                <a:gd name="connsiteY11" fmla="*/ 1937617 h 2257610"/>
                                <a:gd name="connsiteX12" fmla="*/ 131274 w 280719"/>
                                <a:gd name="connsiteY12" fmla="*/ 1380329 h 22576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610">
                                  <a:moveTo>
                                    <a:pt x="131274" y="1380329"/>
                                  </a:moveTo>
                                  <a:lnTo>
                                    <a:pt x="280593" y="823166"/>
                                  </a:lnTo>
                                  <a:lnTo>
                                    <a:pt x="131274" y="266005"/>
                                  </a:lnTo>
                                  <a:lnTo>
                                    <a:pt x="179437" y="86382"/>
                                  </a:lnTo>
                                  <a:cubicBezTo>
                                    <a:pt x="142711" y="58308"/>
                                    <a:pt x="106620" y="29599"/>
                                    <a:pt x="71292" y="0"/>
                                  </a:cubicBezTo>
                                  <a:lnTo>
                                    <a:pt x="0" y="266005"/>
                                  </a:lnTo>
                                  <a:lnTo>
                                    <a:pt x="149319" y="823166"/>
                                  </a:lnTo>
                                  <a:lnTo>
                                    <a:pt x="0" y="1380329"/>
                                  </a:lnTo>
                                  <a:lnTo>
                                    <a:pt x="149319" y="1937490"/>
                                  </a:lnTo>
                                  <a:lnTo>
                                    <a:pt x="77138" y="2206924"/>
                                  </a:lnTo>
                                  <a:cubicBezTo>
                                    <a:pt x="116151" y="2224201"/>
                                    <a:pt x="155419" y="2241223"/>
                                    <a:pt x="194941" y="2257611"/>
                                  </a:cubicBezTo>
                                  <a:lnTo>
                                    <a:pt x="280720" y="1937617"/>
                                  </a:lnTo>
                                  <a:lnTo>
                                    <a:pt x="131274" y="138032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02814042" name="Vrije vorm: vorm 1802814042"/>
                          <wps:cNvSpPr/>
                          <wps:spPr>
                            <a:xfrm>
                              <a:off x="3670197" y="574438"/>
                              <a:ext cx="137500" cy="1025909"/>
                            </a:xfrm>
                            <a:custGeom>
                              <a:avLst/>
                              <a:gdLst>
                                <a:gd name="connsiteX0" fmla="*/ 137501 w 137500"/>
                                <a:gd name="connsiteY0" fmla="*/ 1025909 h 1025909"/>
                                <a:gd name="connsiteX1" fmla="*/ 137501 w 137500"/>
                                <a:gd name="connsiteY1" fmla="*/ 0 h 1025909"/>
                                <a:gd name="connsiteX2" fmla="*/ 0 w 137500"/>
                                <a:gd name="connsiteY2" fmla="*/ 512955 h 1025909"/>
                              </a:gdLst>
                              <a:ahLst/>
                              <a:cxnLst>
                                <a:cxn ang="0">
                                  <a:pos x="connsiteX0" y="connsiteY0"/>
                                </a:cxn>
                                <a:cxn ang="0">
                                  <a:pos x="connsiteX1" y="connsiteY1"/>
                                </a:cxn>
                                <a:cxn ang="0">
                                  <a:pos x="connsiteX2" y="connsiteY2"/>
                                </a:cxn>
                              </a:cxnLst>
                              <a:rect l="l" t="t" r="r" b="b"/>
                              <a:pathLst>
                                <a:path w="137500" h="1025909">
                                  <a:moveTo>
                                    <a:pt x="137501" y="1025909"/>
                                  </a:moveTo>
                                  <a:lnTo>
                                    <a:pt x="137501" y="0"/>
                                  </a:lnTo>
                                  <a:lnTo>
                                    <a:pt x="0" y="5129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9603176" name="Vrije vorm: vorm 1019603176"/>
                          <wps:cNvSpPr/>
                          <wps:spPr>
                            <a:xfrm>
                              <a:off x="310075" y="2739695"/>
                              <a:ext cx="208284" cy="4494895"/>
                            </a:xfrm>
                            <a:custGeom>
                              <a:avLst/>
                              <a:gdLst>
                                <a:gd name="connsiteX0" fmla="*/ 58965 w 208284"/>
                                <a:gd name="connsiteY0" fmla="*/ 3918932 h 4494895"/>
                                <a:gd name="connsiteX1" fmla="*/ 208284 w 208284"/>
                                <a:gd name="connsiteY1" fmla="*/ 3361771 h 4494895"/>
                                <a:gd name="connsiteX2" fmla="*/ 58965 w 208284"/>
                                <a:gd name="connsiteY2" fmla="*/ 2804609 h 4494895"/>
                                <a:gd name="connsiteX3" fmla="*/ 208284 w 208284"/>
                                <a:gd name="connsiteY3" fmla="*/ 2247448 h 4494895"/>
                                <a:gd name="connsiteX4" fmla="*/ 58965 w 208284"/>
                                <a:gd name="connsiteY4" fmla="*/ 1690286 h 4494895"/>
                                <a:gd name="connsiteX5" fmla="*/ 208284 w 208284"/>
                                <a:gd name="connsiteY5" fmla="*/ 1133124 h 4494895"/>
                                <a:gd name="connsiteX6" fmla="*/ 58965 w 208284"/>
                                <a:gd name="connsiteY6" fmla="*/ 575963 h 4494895"/>
                                <a:gd name="connsiteX7" fmla="*/ 208284 w 208284"/>
                                <a:gd name="connsiteY7" fmla="*/ 18801 h 4494895"/>
                                <a:gd name="connsiteX8" fmla="*/ 203201 w 208284"/>
                                <a:gd name="connsiteY8" fmla="*/ 0 h 4494895"/>
                                <a:gd name="connsiteX9" fmla="*/ 81967 w 208284"/>
                                <a:gd name="connsiteY9" fmla="*/ 270070 h 4494895"/>
                                <a:gd name="connsiteX10" fmla="*/ 0 w 208284"/>
                                <a:gd name="connsiteY10" fmla="*/ 575963 h 4494895"/>
                                <a:gd name="connsiteX11" fmla="*/ 149319 w 208284"/>
                                <a:gd name="connsiteY11" fmla="*/ 1133124 h 4494895"/>
                                <a:gd name="connsiteX12" fmla="*/ 0 w 208284"/>
                                <a:gd name="connsiteY12" fmla="*/ 1690413 h 4494895"/>
                                <a:gd name="connsiteX13" fmla="*/ 149319 w 208284"/>
                                <a:gd name="connsiteY13" fmla="*/ 2247575 h 4494895"/>
                                <a:gd name="connsiteX14" fmla="*/ 0 w 208284"/>
                                <a:gd name="connsiteY14" fmla="*/ 2804609 h 4494895"/>
                                <a:gd name="connsiteX15" fmla="*/ 149319 w 208284"/>
                                <a:gd name="connsiteY15" fmla="*/ 3361771 h 4494895"/>
                                <a:gd name="connsiteX16" fmla="*/ 0 w 208284"/>
                                <a:gd name="connsiteY16" fmla="*/ 3918932 h 4494895"/>
                                <a:gd name="connsiteX17" fmla="*/ 81967 w 208284"/>
                                <a:gd name="connsiteY17" fmla="*/ 4224825 h 4494895"/>
                                <a:gd name="connsiteX18" fmla="*/ 203201 w 208284"/>
                                <a:gd name="connsiteY18" fmla="*/ 4494895 h 4494895"/>
                                <a:gd name="connsiteX19" fmla="*/ 208284 w 208284"/>
                                <a:gd name="connsiteY19" fmla="*/ 4476095 h 4494895"/>
                                <a:gd name="connsiteX20" fmla="*/ 58965 w 208284"/>
                                <a:gd name="connsiteY20" fmla="*/ 3918932 h 44948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08284" h="4494895">
                                  <a:moveTo>
                                    <a:pt x="58965" y="3918932"/>
                                  </a:moveTo>
                                  <a:lnTo>
                                    <a:pt x="208284" y="3361771"/>
                                  </a:lnTo>
                                  <a:lnTo>
                                    <a:pt x="58965" y="2804609"/>
                                  </a:lnTo>
                                  <a:lnTo>
                                    <a:pt x="208284" y="2247448"/>
                                  </a:lnTo>
                                  <a:lnTo>
                                    <a:pt x="58965" y="1690286"/>
                                  </a:lnTo>
                                  <a:lnTo>
                                    <a:pt x="208284" y="1133124"/>
                                  </a:lnTo>
                                  <a:lnTo>
                                    <a:pt x="58965" y="575963"/>
                                  </a:lnTo>
                                  <a:lnTo>
                                    <a:pt x="208284" y="18801"/>
                                  </a:lnTo>
                                  <a:lnTo>
                                    <a:pt x="203201" y="0"/>
                                  </a:lnTo>
                                  <a:cubicBezTo>
                                    <a:pt x="160248" y="88668"/>
                                    <a:pt x="119836" y="178734"/>
                                    <a:pt x="81967" y="270070"/>
                                  </a:cubicBezTo>
                                  <a:lnTo>
                                    <a:pt x="0" y="575963"/>
                                  </a:lnTo>
                                  <a:lnTo>
                                    <a:pt x="149319" y="1133124"/>
                                  </a:lnTo>
                                  <a:lnTo>
                                    <a:pt x="0" y="1690413"/>
                                  </a:lnTo>
                                  <a:lnTo>
                                    <a:pt x="149319" y="2247575"/>
                                  </a:lnTo>
                                  <a:lnTo>
                                    <a:pt x="0" y="2804609"/>
                                  </a:lnTo>
                                  <a:lnTo>
                                    <a:pt x="149319" y="3361771"/>
                                  </a:lnTo>
                                  <a:lnTo>
                                    <a:pt x="0" y="3918932"/>
                                  </a:lnTo>
                                  <a:lnTo>
                                    <a:pt x="81967" y="4224825"/>
                                  </a:lnTo>
                                  <a:cubicBezTo>
                                    <a:pt x="119836" y="4316161"/>
                                    <a:pt x="160375" y="4406227"/>
                                    <a:pt x="203201" y="4494895"/>
                                  </a:cubicBezTo>
                                  <a:lnTo>
                                    <a:pt x="208284" y="4476095"/>
                                  </a:lnTo>
                                  <a:lnTo>
                                    <a:pt x="58965" y="3918932"/>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4552692" name="Vrije vorm: vorm 1684552692"/>
                          <wps:cNvSpPr/>
                          <wps:spPr>
                            <a:xfrm>
                              <a:off x="3446155" y="57545"/>
                              <a:ext cx="292792" cy="2137437"/>
                            </a:xfrm>
                            <a:custGeom>
                              <a:avLst/>
                              <a:gdLst>
                                <a:gd name="connsiteX0" fmla="*/ 0 w 292792"/>
                                <a:gd name="connsiteY0" fmla="*/ 1029847 h 2137437"/>
                                <a:gd name="connsiteX1" fmla="*/ 149319 w 292792"/>
                                <a:gd name="connsiteY1" fmla="*/ 1587009 h 2137437"/>
                                <a:gd name="connsiteX2" fmla="*/ 1779 w 292792"/>
                                <a:gd name="connsiteY2" fmla="*/ 2137438 h 2137437"/>
                                <a:gd name="connsiteX3" fmla="*/ 171431 w 292792"/>
                                <a:gd name="connsiteY3" fmla="*/ 2039623 h 2137437"/>
                                <a:gd name="connsiteX4" fmla="*/ 292792 w 292792"/>
                                <a:gd name="connsiteY4" fmla="*/ 1587009 h 2137437"/>
                                <a:gd name="connsiteX5" fmla="*/ 143346 w 292792"/>
                                <a:gd name="connsiteY5" fmla="*/ 1029847 h 2137437"/>
                                <a:gd name="connsiteX6" fmla="*/ 292665 w 292792"/>
                                <a:gd name="connsiteY6" fmla="*/ 472686 h 2137437"/>
                                <a:gd name="connsiteX7" fmla="*/ 165966 w 292792"/>
                                <a:gd name="connsiteY7" fmla="*/ 0 h 2137437"/>
                                <a:gd name="connsiteX8" fmla="*/ 34312 w 292792"/>
                                <a:gd name="connsiteY8" fmla="*/ 43699 h 2137437"/>
                                <a:gd name="connsiteX9" fmla="*/ 149319 w 292792"/>
                                <a:gd name="connsiteY9" fmla="*/ 472813 h 2137437"/>
                                <a:gd name="connsiteX10" fmla="*/ 0 w 292792"/>
                                <a:gd name="connsiteY10" fmla="*/ 1029847 h 21374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437">
                                  <a:moveTo>
                                    <a:pt x="0" y="1029847"/>
                                  </a:moveTo>
                                  <a:lnTo>
                                    <a:pt x="149319" y="1587009"/>
                                  </a:lnTo>
                                  <a:lnTo>
                                    <a:pt x="1779" y="2137438"/>
                                  </a:lnTo>
                                  <a:cubicBezTo>
                                    <a:pt x="57186" y="2103139"/>
                                    <a:pt x="113864" y="2070619"/>
                                    <a:pt x="171431" y="2039623"/>
                                  </a:cubicBezTo>
                                  <a:lnTo>
                                    <a:pt x="292792" y="1587009"/>
                                  </a:lnTo>
                                  <a:lnTo>
                                    <a:pt x="143346" y="1029847"/>
                                  </a:lnTo>
                                  <a:lnTo>
                                    <a:pt x="292665" y="472686"/>
                                  </a:lnTo>
                                  <a:lnTo>
                                    <a:pt x="165966" y="0"/>
                                  </a:lnTo>
                                  <a:cubicBezTo>
                                    <a:pt x="121743" y="13974"/>
                                    <a:pt x="77900" y="28582"/>
                                    <a:pt x="34312" y="43699"/>
                                  </a:cubicBezTo>
                                  <a:lnTo>
                                    <a:pt x="149319" y="472813"/>
                                  </a:lnTo>
                                  <a:lnTo>
                                    <a:pt x="0" y="102984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0832672" name="Vrije vorm: vorm 1550832672"/>
                          <wps:cNvSpPr/>
                          <wps:spPr>
                            <a:xfrm>
                              <a:off x="2998071" y="210237"/>
                              <a:ext cx="280719" cy="2257482"/>
                            </a:xfrm>
                            <a:custGeom>
                              <a:avLst/>
                              <a:gdLst>
                                <a:gd name="connsiteX0" fmla="*/ 0 w 280719"/>
                                <a:gd name="connsiteY0" fmla="*/ 877155 h 2257482"/>
                                <a:gd name="connsiteX1" fmla="*/ 149319 w 280719"/>
                                <a:gd name="connsiteY1" fmla="*/ 1434317 h 2257482"/>
                                <a:gd name="connsiteX2" fmla="*/ 0 w 280719"/>
                                <a:gd name="connsiteY2" fmla="*/ 1991478 h 2257482"/>
                                <a:gd name="connsiteX3" fmla="*/ 71292 w 280719"/>
                                <a:gd name="connsiteY3" fmla="*/ 2257483 h 2257482"/>
                                <a:gd name="connsiteX4" fmla="*/ 179437 w 280719"/>
                                <a:gd name="connsiteY4" fmla="*/ 2171102 h 2257482"/>
                                <a:gd name="connsiteX5" fmla="*/ 131274 w 280719"/>
                                <a:gd name="connsiteY5" fmla="*/ 1991478 h 2257482"/>
                                <a:gd name="connsiteX6" fmla="*/ 280593 w 280719"/>
                                <a:gd name="connsiteY6" fmla="*/ 1434317 h 2257482"/>
                                <a:gd name="connsiteX7" fmla="*/ 131401 w 280719"/>
                                <a:gd name="connsiteY7" fmla="*/ 877155 h 2257482"/>
                                <a:gd name="connsiteX8" fmla="*/ 280720 w 280719"/>
                                <a:gd name="connsiteY8" fmla="*/ 319993 h 2257482"/>
                                <a:gd name="connsiteX9" fmla="*/ 194941 w 280719"/>
                                <a:gd name="connsiteY9" fmla="*/ 0 h 2257482"/>
                                <a:gd name="connsiteX10" fmla="*/ 77138 w 280719"/>
                                <a:gd name="connsiteY10" fmla="*/ 50686 h 2257482"/>
                                <a:gd name="connsiteX11" fmla="*/ 149319 w 280719"/>
                                <a:gd name="connsiteY11" fmla="*/ 320120 h 2257482"/>
                                <a:gd name="connsiteX12" fmla="*/ 0 w 280719"/>
                                <a:gd name="connsiteY12" fmla="*/ 877155 h 22574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482">
                                  <a:moveTo>
                                    <a:pt x="0" y="877155"/>
                                  </a:moveTo>
                                  <a:lnTo>
                                    <a:pt x="149319" y="1434317"/>
                                  </a:lnTo>
                                  <a:lnTo>
                                    <a:pt x="0" y="1991478"/>
                                  </a:lnTo>
                                  <a:lnTo>
                                    <a:pt x="71292" y="2257483"/>
                                  </a:lnTo>
                                  <a:cubicBezTo>
                                    <a:pt x="106747" y="2227885"/>
                                    <a:pt x="142838" y="2199175"/>
                                    <a:pt x="179437" y="2171102"/>
                                  </a:cubicBezTo>
                                  <a:lnTo>
                                    <a:pt x="131274" y="1991478"/>
                                  </a:lnTo>
                                  <a:lnTo>
                                    <a:pt x="280593" y="1434317"/>
                                  </a:lnTo>
                                  <a:lnTo>
                                    <a:pt x="131401" y="877155"/>
                                  </a:lnTo>
                                  <a:lnTo>
                                    <a:pt x="280720" y="319993"/>
                                  </a:lnTo>
                                  <a:lnTo>
                                    <a:pt x="194941" y="0"/>
                                  </a:lnTo>
                                  <a:cubicBezTo>
                                    <a:pt x="155419" y="16387"/>
                                    <a:pt x="116151" y="33282"/>
                                    <a:pt x="77138" y="50686"/>
                                  </a:cubicBezTo>
                                  <a:lnTo>
                                    <a:pt x="149319" y="320120"/>
                                  </a:lnTo>
                                  <a:lnTo>
                                    <a:pt x="0" y="8771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3728895" name="Vrije vorm: vorm 1073728895"/>
                          <wps:cNvSpPr/>
                          <wps:spPr>
                            <a:xfrm>
                              <a:off x="3222113" y="129064"/>
                              <a:ext cx="286692" cy="2194856"/>
                            </a:xfrm>
                            <a:custGeom>
                              <a:avLst/>
                              <a:gdLst>
                                <a:gd name="connsiteX0" fmla="*/ 0 w 286692"/>
                                <a:gd name="connsiteY0" fmla="*/ 958328 h 2194856"/>
                                <a:gd name="connsiteX1" fmla="*/ 149319 w 286692"/>
                                <a:gd name="connsiteY1" fmla="*/ 1515490 h 2194856"/>
                                <a:gd name="connsiteX2" fmla="*/ 0 w 286692"/>
                                <a:gd name="connsiteY2" fmla="*/ 2072652 h 2194856"/>
                                <a:gd name="connsiteX3" fmla="*/ 32787 w 286692"/>
                                <a:gd name="connsiteY3" fmla="*/ 2194856 h 2194856"/>
                                <a:gd name="connsiteX4" fmla="*/ 148811 w 286692"/>
                                <a:gd name="connsiteY4" fmla="*/ 2115207 h 2194856"/>
                                <a:gd name="connsiteX5" fmla="*/ 137373 w 286692"/>
                                <a:gd name="connsiteY5" fmla="*/ 2072652 h 2194856"/>
                                <a:gd name="connsiteX6" fmla="*/ 286692 w 286692"/>
                                <a:gd name="connsiteY6" fmla="*/ 1515490 h 2194856"/>
                                <a:gd name="connsiteX7" fmla="*/ 137373 w 286692"/>
                                <a:gd name="connsiteY7" fmla="*/ 958328 h 2194856"/>
                                <a:gd name="connsiteX8" fmla="*/ 286692 w 286692"/>
                                <a:gd name="connsiteY8" fmla="*/ 401167 h 2194856"/>
                                <a:gd name="connsiteX9" fmla="*/ 179183 w 286692"/>
                                <a:gd name="connsiteY9" fmla="*/ 0 h 2194856"/>
                                <a:gd name="connsiteX10" fmla="*/ 54517 w 286692"/>
                                <a:gd name="connsiteY10" fmla="*/ 47383 h 2194856"/>
                                <a:gd name="connsiteX11" fmla="*/ 149319 w 286692"/>
                                <a:gd name="connsiteY11" fmla="*/ 401167 h 2194856"/>
                                <a:gd name="connsiteX12" fmla="*/ 0 w 286692"/>
                                <a:gd name="connsiteY12" fmla="*/ 9583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0" y="958328"/>
                                  </a:moveTo>
                                  <a:lnTo>
                                    <a:pt x="149319" y="1515490"/>
                                  </a:lnTo>
                                  <a:lnTo>
                                    <a:pt x="0" y="2072652"/>
                                  </a:lnTo>
                                  <a:lnTo>
                                    <a:pt x="32787" y="2194856"/>
                                  </a:lnTo>
                                  <a:cubicBezTo>
                                    <a:pt x="70783" y="2167417"/>
                                    <a:pt x="109543" y="2140995"/>
                                    <a:pt x="148811" y="2115207"/>
                                  </a:cubicBezTo>
                                  <a:lnTo>
                                    <a:pt x="137373" y="2072652"/>
                                  </a:lnTo>
                                  <a:lnTo>
                                    <a:pt x="286692" y="1515490"/>
                                  </a:lnTo>
                                  <a:lnTo>
                                    <a:pt x="137373" y="958328"/>
                                  </a:lnTo>
                                  <a:lnTo>
                                    <a:pt x="286692" y="401167"/>
                                  </a:lnTo>
                                  <a:lnTo>
                                    <a:pt x="179183" y="0"/>
                                  </a:lnTo>
                                  <a:cubicBezTo>
                                    <a:pt x="137373" y="15244"/>
                                    <a:pt x="95818" y="31123"/>
                                    <a:pt x="54517" y="47383"/>
                                  </a:cubicBezTo>
                                  <a:lnTo>
                                    <a:pt x="149319" y="401167"/>
                                  </a:lnTo>
                                  <a:lnTo>
                                    <a:pt x="0" y="9583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7744055" name="Vrije vorm: vorm 1657744055"/>
                          <wps:cNvSpPr/>
                          <wps:spPr>
                            <a:xfrm>
                              <a:off x="3686717" y="0"/>
                              <a:ext cx="120980" cy="486150"/>
                            </a:xfrm>
                            <a:custGeom>
                              <a:avLst/>
                              <a:gdLst>
                                <a:gd name="connsiteX0" fmla="*/ 120980 w 120980"/>
                                <a:gd name="connsiteY0" fmla="*/ 0 h 486150"/>
                                <a:gd name="connsiteX1" fmla="*/ 0 w 120980"/>
                                <a:gd name="connsiteY1" fmla="*/ 34807 h 486150"/>
                                <a:gd name="connsiteX2" fmla="*/ 120980 w 120980"/>
                                <a:gd name="connsiteY2" fmla="*/ 486151 h 486150"/>
                                <a:gd name="connsiteX3" fmla="*/ 120980 w 120980"/>
                                <a:gd name="connsiteY3" fmla="*/ 0 h 486150"/>
                              </a:gdLst>
                              <a:ahLst/>
                              <a:cxnLst>
                                <a:cxn ang="0">
                                  <a:pos x="connsiteX0" y="connsiteY0"/>
                                </a:cxn>
                                <a:cxn ang="0">
                                  <a:pos x="connsiteX1" y="connsiteY1"/>
                                </a:cxn>
                                <a:cxn ang="0">
                                  <a:pos x="connsiteX2" y="connsiteY2"/>
                                </a:cxn>
                                <a:cxn ang="0">
                                  <a:pos x="connsiteX3" y="connsiteY3"/>
                                </a:cxn>
                              </a:cxnLst>
                              <a:rect l="l" t="t" r="r" b="b"/>
                              <a:pathLst>
                                <a:path w="120980" h="486150">
                                  <a:moveTo>
                                    <a:pt x="120980" y="0"/>
                                  </a:moveTo>
                                  <a:cubicBezTo>
                                    <a:pt x="80442" y="11052"/>
                                    <a:pt x="40157" y="22739"/>
                                    <a:pt x="0" y="34807"/>
                                  </a:cubicBezTo>
                                  <a:lnTo>
                                    <a:pt x="120980" y="486151"/>
                                  </a:lnTo>
                                  <a:lnTo>
                                    <a:pt x="120980"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5637498" name="Vrije vorm: vorm 1435637498"/>
                          <wps:cNvSpPr/>
                          <wps:spPr>
                            <a:xfrm>
                              <a:off x="3711244" y="7925897"/>
                              <a:ext cx="96453" cy="359881"/>
                            </a:xfrm>
                            <a:custGeom>
                              <a:avLst/>
                              <a:gdLst>
                                <a:gd name="connsiteX0" fmla="*/ 96454 w 96453"/>
                                <a:gd name="connsiteY0" fmla="*/ 46113 h 359881"/>
                                <a:gd name="connsiteX1" fmla="*/ 0 w 96453"/>
                                <a:gd name="connsiteY1" fmla="*/ 0 h 359881"/>
                                <a:gd name="connsiteX2" fmla="*/ 96454 w 96453"/>
                                <a:gd name="connsiteY2" fmla="*/ 359881 h 359881"/>
                                <a:gd name="connsiteX3" fmla="*/ 96454 w 96453"/>
                                <a:gd name="connsiteY3" fmla="*/ 46113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46113"/>
                                  </a:moveTo>
                                  <a:cubicBezTo>
                                    <a:pt x="64048" y="31250"/>
                                    <a:pt x="31897" y="15879"/>
                                    <a:pt x="0" y="0"/>
                                  </a:cubicBezTo>
                                  <a:lnTo>
                                    <a:pt x="96454" y="359881"/>
                                  </a:lnTo>
                                  <a:lnTo>
                                    <a:pt x="96454" y="4611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5302256" name="Vrije vorm: vorm 525302256"/>
                          <wps:cNvSpPr/>
                          <wps:spPr>
                            <a:xfrm>
                              <a:off x="3711244" y="1688761"/>
                              <a:ext cx="96453" cy="359881"/>
                            </a:xfrm>
                            <a:custGeom>
                              <a:avLst/>
                              <a:gdLst>
                                <a:gd name="connsiteX0" fmla="*/ 96454 w 96453"/>
                                <a:gd name="connsiteY0" fmla="*/ 313769 h 359881"/>
                                <a:gd name="connsiteX1" fmla="*/ 96454 w 96453"/>
                                <a:gd name="connsiteY1" fmla="*/ 0 h 359881"/>
                                <a:gd name="connsiteX2" fmla="*/ 0 w 96453"/>
                                <a:gd name="connsiteY2" fmla="*/ 359881 h 359881"/>
                                <a:gd name="connsiteX3" fmla="*/ 96454 w 96453"/>
                                <a:gd name="connsiteY3" fmla="*/ 313769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313769"/>
                                  </a:moveTo>
                                  <a:lnTo>
                                    <a:pt x="96454" y="0"/>
                                  </a:lnTo>
                                  <a:lnTo>
                                    <a:pt x="0" y="359881"/>
                                  </a:lnTo>
                                  <a:cubicBezTo>
                                    <a:pt x="31770" y="344002"/>
                                    <a:pt x="63921" y="328631"/>
                                    <a:pt x="96454" y="313769"/>
                                  </a:cubicBez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84273031" name="Vrije vorm: vorm 684273031"/>
                          <wps:cNvSpPr/>
                          <wps:spPr>
                            <a:xfrm>
                              <a:off x="3670197" y="8374193"/>
                              <a:ext cx="137500" cy="1025782"/>
                            </a:xfrm>
                            <a:custGeom>
                              <a:avLst/>
                              <a:gdLst>
                                <a:gd name="connsiteX0" fmla="*/ 137501 w 137500"/>
                                <a:gd name="connsiteY0" fmla="*/ 1025782 h 1025782"/>
                                <a:gd name="connsiteX1" fmla="*/ 137501 w 137500"/>
                                <a:gd name="connsiteY1" fmla="*/ 0 h 1025782"/>
                                <a:gd name="connsiteX2" fmla="*/ 0 w 137500"/>
                                <a:gd name="connsiteY2" fmla="*/ 512828 h 1025782"/>
                              </a:gdLst>
                              <a:ahLst/>
                              <a:cxnLst>
                                <a:cxn ang="0">
                                  <a:pos x="connsiteX0" y="connsiteY0"/>
                                </a:cxn>
                                <a:cxn ang="0">
                                  <a:pos x="connsiteX1" y="connsiteY1"/>
                                </a:cxn>
                                <a:cxn ang="0">
                                  <a:pos x="connsiteX2" y="connsiteY2"/>
                                </a:cxn>
                              </a:cxnLst>
                              <a:rect l="l" t="t" r="r" b="b"/>
                              <a:pathLst>
                                <a:path w="137500" h="1025782">
                                  <a:moveTo>
                                    <a:pt x="137501" y="1025782"/>
                                  </a:moveTo>
                                  <a:lnTo>
                                    <a:pt x="137501" y="0"/>
                                  </a:lnTo>
                                  <a:lnTo>
                                    <a:pt x="0" y="5128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90019997" name="Vrije vorm: vorm 490019997"/>
                          <wps:cNvSpPr/>
                          <wps:spPr>
                            <a:xfrm>
                              <a:off x="2774156" y="300811"/>
                              <a:ext cx="274619" cy="2329128"/>
                            </a:xfrm>
                            <a:custGeom>
                              <a:avLst/>
                              <a:gdLst>
                                <a:gd name="connsiteX0" fmla="*/ 0 w 274619"/>
                                <a:gd name="connsiteY0" fmla="*/ 786581 h 2329128"/>
                                <a:gd name="connsiteX1" fmla="*/ 149319 w 274619"/>
                                <a:gd name="connsiteY1" fmla="*/ 1343743 h 2329128"/>
                                <a:gd name="connsiteX2" fmla="*/ 0 w 274619"/>
                                <a:gd name="connsiteY2" fmla="*/ 1900905 h 2329128"/>
                                <a:gd name="connsiteX3" fmla="*/ 114753 w 274619"/>
                                <a:gd name="connsiteY3" fmla="*/ 2329129 h 2329128"/>
                                <a:gd name="connsiteX4" fmla="*/ 215019 w 274619"/>
                                <a:gd name="connsiteY4" fmla="*/ 2235888 h 2329128"/>
                                <a:gd name="connsiteX5" fmla="*/ 125174 w 274619"/>
                                <a:gd name="connsiteY5" fmla="*/ 1900778 h 2329128"/>
                                <a:gd name="connsiteX6" fmla="*/ 274493 w 274619"/>
                                <a:gd name="connsiteY6" fmla="*/ 1343616 h 2329128"/>
                                <a:gd name="connsiteX7" fmla="*/ 125301 w 274619"/>
                                <a:gd name="connsiteY7" fmla="*/ 786581 h 2329128"/>
                                <a:gd name="connsiteX8" fmla="*/ 274620 w 274619"/>
                                <a:gd name="connsiteY8" fmla="*/ 229420 h 2329128"/>
                                <a:gd name="connsiteX9" fmla="*/ 213113 w 274619"/>
                                <a:gd name="connsiteY9" fmla="*/ 0 h 2329128"/>
                                <a:gd name="connsiteX10" fmla="*/ 102172 w 274619"/>
                                <a:gd name="connsiteY10" fmla="*/ 53480 h 2329128"/>
                                <a:gd name="connsiteX11" fmla="*/ 149319 w 274619"/>
                                <a:gd name="connsiteY11" fmla="*/ 229420 h 2329128"/>
                                <a:gd name="connsiteX12" fmla="*/ 0 w 274619"/>
                                <a:gd name="connsiteY12" fmla="*/ 786581 h 23291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8">
                                  <a:moveTo>
                                    <a:pt x="0" y="786581"/>
                                  </a:moveTo>
                                  <a:lnTo>
                                    <a:pt x="149319" y="1343743"/>
                                  </a:lnTo>
                                  <a:lnTo>
                                    <a:pt x="0" y="1900905"/>
                                  </a:lnTo>
                                  <a:lnTo>
                                    <a:pt x="114753" y="2329129"/>
                                  </a:lnTo>
                                  <a:cubicBezTo>
                                    <a:pt x="147540" y="2297371"/>
                                    <a:pt x="180962" y="2266248"/>
                                    <a:pt x="215019" y="2235888"/>
                                  </a:cubicBezTo>
                                  <a:lnTo>
                                    <a:pt x="125174" y="1900778"/>
                                  </a:lnTo>
                                  <a:lnTo>
                                    <a:pt x="274493" y="1343616"/>
                                  </a:lnTo>
                                  <a:lnTo>
                                    <a:pt x="125301" y="786581"/>
                                  </a:lnTo>
                                  <a:lnTo>
                                    <a:pt x="274620" y="229420"/>
                                  </a:lnTo>
                                  <a:lnTo>
                                    <a:pt x="213113" y="0"/>
                                  </a:lnTo>
                                  <a:cubicBezTo>
                                    <a:pt x="175879" y="17403"/>
                                    <a:pt x="138898" y="35188"/>
                                    <a:pt x="102172" y="53480"/>
                                  </a:cubicBezTo>
                                  <a:lnTo>
                                    <a:pt x="149319" y="229420"/>
                                  </a:lnTo>
                                  <a:lnTo>
                                    <a:pt x="0" y="786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2641797" name="Vrije vorm: vorm 1232641797"/>
                          <wps:cNvSpPr/>
                          <wps:spPr>
                            <a:xfrm>
                              <a:off x="381" y="4785035"/>
                              <a:ext cx="57821" cy="404469"/>
                            </a:xfrm>
                            <a:custGeom>
                              <a:avLst/>
                              <a:gdLst>
                                <a:gd name="connsiteX0" fmla="*/ 3685 w 57821"/>
                                <a:gd name="connsiteY0" fmla="*/ 0 h 404469"/>
                                <a:gd name="connsiteX1" fmla="*/ 0 w 57821"/>
                                <a:gd name="connsiteY1" fmla="*/ 161458 h 404469"/>
                                <a:gd name="connsiteX2" fmla="*/ 10929 w 57821"/>
                                <a:gd name="connsiteY2" fmla="*/ 202235 h 404469"/>
                                <a:gd name="connsiteX3" fmla="*/ 0 w 57821"/>
                                <a:gd name="connsiteY3" fmla="*/ 243012 h 404469"/>
                                <a:gd name="connsiteX4" fmla="*/ 3685 w 57821"/>
                                <a:gd name="connsiteY4" fmla="*/ 404469 h 404469"/>
                                <a:gd name="connsiteX5" fmla="*/ 57821 w 57821"/>
                                <a:gd name="connsiteY5" fmla="*/ 202235 h 404469"/>
                                <a:gd name="connsiteX6" fmla="*/ 3685 w 57821"/>
                                <a:gd name="connsiteY6" fmla="*/ 0 h 404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821" h="404469">
                                  <a:moveTo>
                                    <a:pt x="3685" y="0"/>
                                  </a:moveTo>
                                  <a:cubicBezTo>
                                    <a:pt x="1652" y="53607"/>
                                    <a:pt x="508" y="107469"/>
                                    <a:pt x="0" y="161458"/>
                                  </a:cubicBezTo>
                                  <a:lnTo>
                                    <a:pt x="10929" y="202235"/>
                                  </a:lnTo>
                                  <a:lnTo>
                                    <a:pt x="0" y="243012"/>
                                  </a:lnTo>
                                  <a:cubicBezTo>
                                    <a:pt x="381" y="297001"/>
                                    <a:pt x="1525" y="350862"/>
                                    <a:pt x="3685" y="404469"/>
                                  </a:cubicBezTo>
                                  <a:lnTo>
                                    <a:pt x="57821" y="202235"/>
                                  </a:lnTo>
                                  <a:lnTo>
                                    <a:pt x="3685"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1776662" name="Vrije vorm: vorm 1311776662"/>
                          <wps:cNvSpPr/>
                          <wps:spPr>
                            <a:xfrm>
                              <a:off x="86033" y="3551810"/>
                              <a:ext cx="202184" cy="2870665"/>
                            </a:xfrm>
                            <a:custGeom>
                              <a:avLst/>
                              <a:gdLst>
                                <a:gd name="connsiteX0" fmla="*/ 52865 w 202184"/>
                                <a:gd name="connsiteY0" fmla="*/ 1992495 h 2870665"/>
                                <a:gd name="connsiteX1" fmla="*/ 202184 w 202184"/>
                                <a:gd name="connsiteY1" fmla="*/ 1435333 h 2870665"/>
                                <a:gd name="connsiteX2" fmla="*/ 52865 w 202184"/>
                                <a:gd name="connsiteY2" fmla="*/ 878171 h 2870665"/>
                                <a:gd name="connsiteX3" fmla="*/ 202184 w 202184"/>
                                <a:gd name="connsiteY3" fmla="*/ 321009 h 2870665"/>
                                <a:gd name="connsiteX4" fmla="*/ 116151 w 202184"/>
                                <a:gd name="connsiteY4" fmla="*/ 0 h 2870665"/>
                                <a:gd name="connsiteX5" fmla="*/ 89210 w 202184"/>
                                <a:gd name="connsiteY5" fmla="*/ 96925 h 2870665"/>
                                <a:gd name="connsiteX6" fmla="*/ 149319 w 202184"/>
                                <a:gd name="connsiteY6" fmla="*/ 321009 h 2870665"/>
                                <a:gd name="connsiteX7" fmla="*/ 0 w 202184"/>
                                <a:gd name="connsiteY7" fmla="*/ 878298 h 2870665"/>
                                <a:gd name="connsiteX8" fmla="*/ 149319 w 202184"/>
                                <a:gd name="connsiteY8" fmla="*/ 1435460 h 2870665"/>
                                <a:gd name="connsiteX9" fmla="*/ 0 w 202184"/>
                                <a:gd name="connsiteY9" fmla="*/ 1992495 h 2870665"/>
                                <a:gd name="connsiteX10" fmla="*/ 149319 w 202184"/>
                                <a:gd name="connsiteY10" fmla="*/ 2549656 h 2870665"/>
                                <a:gd name="connsiteX11" fmla="*/ 89210 w 202184"/>
                                <a:gd name="connsiteY11" fmla="*/ 2773741 h 2870665"/>
                                <a:gd name="connsiteX12" fmla="*/ 116151 w 202184"/>
                                <a:gd name="connsiteY12" fmla="*/ 2870666 h 2870665"/>
                                <a:gd name="connsiteX13" fmla="*/ 202184 w 202184"/>
                                <a:gd name="connsiteY13" fmla="*/ 2549656 h 2870665"/>
                                <a:gd name="connsiteX14" fmla="*/ 52865 w 202184"/>
                                <a:gd name="connsiteY14" fmla="*/ 1992495 h 2870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02184" h="2870665">
                                  <a:moveTo>
                                    <a:pt x="52865" y="1992495"/>
                                  </a:moveTo>
                                  <a:lnTo>
                                    <a:pt x="202184" y="1435333"/>
                                  </a:lnTo>
                                  <a:lnTo>
                                    <a:pt x="52865" y="878171"/>
                                  </a:lnTo>
                                  <a:lnTo>
                                    <a:pt x="202184" y="321009"/>
                                  </a:lnTo>
                                  <a:lnTo>
                                    <a:pt x="116151" y="0"/>
                                  </a:lnTo>
                                  <a:cubicBezTo>
                                    <a:pt x="106874" y="32139"/>
                                    <a:pt x="97852" y="64532"/>
                                    <a:pt x="89210" y="96925"/>
                                  </a:cubicBezTo>
                                  <a:lnTo>
                                    <a:pt x="149319" y="321009"/>
                                  </a:lnTo>
                                  <a:lnTo>
                                    <a:pt x="0" y="878298"/>
                                  </a:lnTo>
                                  <a:lnTo>
                                    <a:pt x="149319" y="1435460"/>
                                  </a:lnTo>
                                  <a:lnTo>
                                    <a:pt x="0" y="1992495"/>
                                  </a:lnTo>
                                  <a:lnTo>
                                    <a:pt x="149319" y="2549656"/>
                                  </a:lnTo>
                                  <a:lnTo>
                                    <a:pt x="89210" y="2773741"/>
                                  </a:lnTo>
                                  <a:cubicBezTo>
                                    <a:pt x="97852" y="2806134"/>
                                    <a:pt x="106874" y="2838527"/>
                                    <a:pt x="116151" y="2870666"/>
                                  </a:cubicBezTo>
                                  <a:lnTo>
                                    <a:pt x="202184" y="2549656"/>
                                  </a:lnTo>
                                  <a:lnTo>
                                    <a:pt x="52865" y="199249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6880222" name="Vrije vorm: vorm 1176880222"/>
                          <wps:cNvSpPr/>
                          <wps:spPr>
                            <a:xfrm>
                              <a:off x="1878115" y="876646"/>
                              <a:ext cx="250601" cy="3692053"/>
                            </a:xfrm>
                            <a:custGeom>
                              <a:avLst/>
                              <a:gdLst>
                                <a:gd name="connsiteX0" fmla="*/ 149319 w 250601"/>
                                <a:gd name="connsiteY0" fmla="*/ 767908 h 3692053"/>
                                <a:gd name="connsiteX1" fmla="*/ 0 w 250601"/>
                                <a:gd name="connsiteY1" fmla="*/ 1325069 h 3692053"/>
                                <a:gd name="connsiteX2" fmla="*/ 149319 w 250601"/>
                                <a:gd name="connsiteY2" fmla="*/ 1882231 h 3692053"/>
                                <a:gd name="connsiteX3" fmla="*/ 0 w 250601"/>
                                <a:gd name="connsiteY3" fmla="*/ 2439393 h 3692053"/>
                                <a:gd name="connsiteX4" fmla="*/ 149319 w 250601"/>
                                <a:gd name="connsiteY4" fmla="*/ 2996554 h 3692053"/>
                                <a:gd name="connsiteX5" fmla="*/ 0 w 250601"/>
                                <a:gd name="connsiteY5" fmla="*/ 3553716 h 3692053"/>
                                <a:gd name="connsiteX6" fmla="*/ 37108 w 250601"/>
                                <a:gd name="connsiteY6" fmla="*/ 3692054 h 3692053"/>
                                <a:gd name="connsiteX7" fmla="*/ 231540 w 250601"/>
                                <a:gd name="connsiteY7" fmla="*/ 2925544 h 3692053"/>
                                <a:gd name="connsiteX8" fmla="*/ 101283 w 250601"/>
                                <a:gd name="connsiteY8" fmla="*/ 2439393 h 3692053"/>
                                <a:gd name="connsiteX9" fmla="*/ 250602 w 250601"/>
                                <a:gd name="connsiteY9" fmla="*/ 1882231 h 3692053"/>
                                <a:gd name="connsiteX10" fmla="*/ 101283 w 250601"/>
                                <a:gd name="connsiteY10" fmla="*/ 1325069 h 3692053"/>
                                <a:gd name="connsiteX11" fmla="*/ 250602 w 250601"/>
                                <a:gd name="connsiteY11" fmla="*/ 767908 h 3692053"/>
                                <a:gd name="connsiteX12" fmla="*/ 101156 w 250601"/>
                                <a:gd name="connsiteY12" fmla="*/ 210746 h 3692053"/>
                                <a:gd name="connsiteX13" fmla="*/ 157706 w 250601"/>
                                <a:gd name="connsiteY13" fmla="*/ 0 h 3692053"/>
                                <a:gd name="connsiteX14" fmla="*/ 29356 w 250601"/>
                                <a:gd name="connsiteY14" fmla="*/ 101498 h 3692053"/>
                                <a:gd name="connsiteX15" fmla="*/ 127 w 250601"/>
                                <a:gd name="connsiteY15" fmla="*/ 210746 h 3692053"/>
                                <a:gd name="connsiteX16" fmla="*/ 149319 w 250601"/>
                                <a:gd name="connsiteY16" fmla="*/ 767908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149319" y="767908"/>
                                  </a:moveTo>
                                  <a:lnTo>
                                    <a:pt x="0" y="1325069"/>
                                  </a:lnTo>
                                  <a:lnTo>
                                    <a:pt x="149319" y="1882231"/>
                                  </a:lnTo>
                                  <a:lnTo>
                                    <a:pt x="0" y="2439393"/>
                                  </a:lnTo>
                                  <a:lnTo>
                                    <a:pt x="149319" y="2996554"/>
                                  </a:lnTo>
                                  <a:lnTo>
                                    <a:pt x="0" y="3553716"/>
                                  </a:lnTo>
                                  <a:lnTo>
                                    <a:pt x="37108" y="3692054"/>
                                  </a:lnTo>
                                  <a:cubicBezTo>
                                    <a:pt x="71165" y="3425160"/>
                                    <a:pt x="137246" y="3168302"/>
                                    <a:pt x="231540" y="2925544"/>
                                  </a:cubicBezTo>
                                  <a:lnTo>
                                    <a:pt x="101283" y="2439393"/>
                                  </a:lnTo>
                                  <a:lnTo>
                                    <a:pt x="250602" y="1882231"/>
                                  </a:lnTo>
                                  <a:lnTo>
                                    <a:pt x="101283" y="1325069"/>
                                  </a:lnTo>
                                  <a:lnTo>
                                    <a:pt x="250602" y="767908"/>
                                  </a:lnTo>
                                  <a:lnTo>
                                    <a:pt x="101156" y="210746"/>
                                  </a:lnTo>
                                  <a:lnTo>
                                    <a:pt x="157706" y="0"/>
                                  </a:lnTo>
                                  <a:cubicBezTo>
                                    <a:pt x="114372" y="33155"/>
                                    <a:pt x="71673" y="67073"/>
                                    <a:pt x="29356" y="101498"/>
                                  </a:cubicBezTo>
                                  <a:lnTo>
                                    <a:pt x="127" y="210746"/>
                                  </a:lnTo>
                                  <a:lnTo>
                                    <a:pt x="149319" y="76790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1519114" name="Vrije vorm: vorm 1741519114"/>
                          <wps:cNvSpPr/>
                          <wps:spPr>
                            <a:xfrm>
                              <a:off x="2550114" y="401166"/>
                              <a:ext cx="268520" cy="2459463"/>
                            </a:xfrm>
                            <a:custGeom>
                              <a:avLst/>
                              <a:gdLst>
                                <a:gd name="connsiteX0" fmla="*/ 0 w 268520"/>
                                <a:gd name="connsiteY0" fmla="*/ 686226 h 2459463"/>
                                <a:gd name="connsiteX1" fmla="*/ 149319 w 268520"/>
                                <a:gd name="connsiteY1" fmla="*/ 1243388 h 2459463"/>
                                <a:gd name="connsiteX2" fmla="*/ 0 w 268520"/>
                                <a:gd name="connsiteY2" fmla="*/ 1800550 h 2459463"/>
                                <a:gd name="connsiteX3" fmla="*/ 149319 w 268520"/>
                                <a:gd name="connsiteY3" fmla="*/ 2357711 h 2459463"/>
                                <a:gd name="connsiteX4" fmla="*/ 121997 w 268520"/>
                                <a:gd name="connsiteY4" fmla="*/ 2459464 h 2459463"/>
                                <a:gd name="connsiteX5" fmla="*/ 256193 w 268520"/>
                                <a:gd name="connsiteY5" fmla="*/ 2311599 h 2459463"/>
                                <a:gd name="connsiteX6" fmla="*/ 119201 w 268520"/>
                                <a:gd name="connsiteY6" fmla="*/ 1800677 h 2459463"/>
                                <a:gd name="connsiteX7" fmla="*/ 268520 w 268520"/>
                                <a:gd name="connsiteY7" fmla="*/ 1243515 h 2459463"/>
                                <a:gd name="connsiteX8" fmla="*/ 119201 w 268520"/>
                                <a:gd name="connsiteY8" fmla="*/ 686226 h 2459463"/>
                                <a:gd name="connsiteX9" fmla="*/ 268520 w 268520"/>
                                <a:gd name="connsiteY9" fmla="*/ 129064 h 2459463"/>
                                <a:gd name="connsiteX10" fmla="*/ 233954 w 268520"/>
                                <a:gd name="connsiteY10" fmla="*/ 0 h 2459463"/>
                                <a:gd name="connsiteX11" fmla="*/ 129622 w 268520"/>
                                <a:gd name="connsiteY11" fmla="*/ 55894 h 2459463"/>
                                <a:gd name="connsiteX12" fmla="*/ 149192 w 268520"/>
                                <a:gd name="connsiteY12" fmla="*/ 129064 h 2459463"/>
                                <a:gd name="connsiteX13" fmla="*/ 0 w 268520"/>
                                <a:gd name="connsiteY13" fmla="*/ 686226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520" h="2459463">
                                  <a:moveTo>
                                    <a:pt x="0" y="686226"/>
                                  </a:moveTo>
                                  <a:lnTo>
                                    <a:pt x="149319" y="1243388"/>
                                  </a:lnTo>
                                  <a:lnTo>
                                    <a:pt x="0" y="1800550"/>
                                  </a:lnTo>
                                  <a:lnTo>
                                    <a:pt x="149319" y="2357711"/>
                                  </a:lnTo>
                                  <a:lnTo>
                                    <a:pt x="121997" y="2459464"/>
                                  </a:lnTo>
                                  <a:cubicBezTo>
                                    <a:pt x="165204" y="2408778"/>
                                    <a:pt x="209936" y="2359490"/>
                                    <a:pt x="256193" y="2311599"/>
                                  </a:cubicBezTo>
                                  <a:lnTo>
                                    <a:pt x="119201" y="1800677"/>
                                  </a:lnTo>
                                  <a:lnTo>
                                    <a:pt x="268520" y="1243515"/>
                                  </a:lnTo>
                                  <a:lnTo>
                                    <a:pt x="119201" y="686226"/>
                                  </a:lnTo>
                                  <a:lnTo>
                                    <a:pt x="268520" y="129064"/>
                                  </a:lnTo>
                                  <a:lnTo>
                                    <a:pt x="233954" y="0"/>
                                  </a:lnTo>
                                  <a:cubicBezTo>
                                    <a:pt x="199007" y="18293"/>
                                    <a:pt x="164187" y="36839"/>
                                    <a:pt x="129622" y="55894"/>
                                  </a:cubicBezTo>
                                  <a:lnTo>
                                    <a:pt x="149192" y="129064"/>
                                  </a:lnTo>
                                  <a:lnTo>
                                    <a:pt x="0" y="68622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6171345" name="Vrije vorm: vorm 346171345"/>
                          <wps:cNvSpPr/>
                          <wps:spPr>
                            <a:xfrm>
                              <a:off x="2102030" y="674793"/>
                              <a:ext cx="256574" cy="2949552"/>
                            </a:xfrm>
                            <a:custGeom>
                              <a:avLst/>
                              <a:gdLst>
                                <a:gd name="connsiteX0" fmla="*/ 149446 w 256574"/>
                                <a:gd name="connsiteY0" fmla="*/ 969761 h 2949552"/>
                                <a:gd name="connsiteX1" fmla="*/ 127 w 256574"/>
                                <a:gd name="connsiteY1" fmla="*/ 1526923 h 2949552"/>
                                <a:gd name="connsiteX2" fmla="*/ 149446 w 256574"/>
                                <a:gd name="connsiteY2" fmla="*/ 2084084 h 2949552"/>
                                <a:gd name="connsiteX3" fmla="*/ 127 w 256574"/>
                                <a:gd name="connsiteY3" fmla="*/ 2641246 h 2949552"/>
                                <a:gd name="connsiteX4" fmla="*/ 82729 w 256574"/>
                                <a:gd name="connsiteY4" fmla="*/ 2949553 h 2949552"/>
                                <a:gd name="connsiteX5" fmla="*/ 151861 w 256574"/>
                                <a:gd name="connsiteY5" fmla="*/ 2807531 h 2949552"/>
                                <a:gd name="connsiteX6" fmla="*/ 107256 w 256574"/>
                                <a:gd name="connsiteY6" fmla="*/ 2641246 h 2949552"/>
                                <a:gd name="connsiteX7" fmla="*/ 256575 w 256574"/>
                                <a:gd name="connsiteY7" fmla="*/ 2084084 h 2949552"/>
                                <a:gd name="connsiteX8" fmla="*/ 107256 w 256574"/>
                                <a:gd name="connsiteY8" fmla="*/ 1526923 h 2949552"/>
                                <a:gd name="connsiteX9" fmla="*/ 256575 w 256574"/>
                                <a:gd name="connsiteY9" fmla="*/ 969761 h 2949552"/>
                                <a:gd name="connsiteX10" fmla="*/ 107256 w 256574"/>
                                <a:gd name="connsiteY10" fmla="*/ 412599 h 2949552"/>
                                <a:gd name="connsiteX11" fmla="*/ 217815 w 256574"/>
                                <a:gd name="connsiteY11" fmla="*/ 0 h 2949552"/>
                                <a:gd name="connsiteX12" fmla="*/ 86541 w 256574"/>
                                <a:gd name="connsiteY12" fmla="*/ 89685 h 2949552"/>
                                <a:gd name="connsiteX13" fmla="*/ 0 w 256574"/>
                                <a:gd name="connsiteY13" fmla="*/ 412727 h 2949552"/>
                                <a:gd name="connsiteX14" fmla="*/ 149446 w 256574"/>
                                <a:gd name="connsiteY14" fmla="*/ 969761 h 29495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574" h="2949552">
                                  <a:moveTo>
                                    <a:pt x="149446" y="969761"/>
                                  </a:moveTo>
                                  <a:lnTo>
                                    <a:pt x="127" y="1526923"/>
                                  </a:lnTo>
                                  <a:lnTo>
                                    <a:pt x="149446" y="2084084"/>
                                  </a:lnTo>
                                  <a:lnTo>
                                    <a:pt x="127" y="2641246"/>
                                  </a:lnTo>
                                  <a:lnTo>
                                    <a:pt x="82729" y="2949553"/>
                                  </a:lnTo>
                                  <a:cubicBezTo>
                                    <a:pt x="104714" y="2901662"/>
                                    <a:pt x="127715" y="2854279"/>
                                    <a:pt x="151861" y="2807531"/>
                                  </a:cubicBezTo>
                                  <a:lnTo>
                                    <a:pt x="107256" y="2641246"/>
                                  </a:lnTo>
                                  <a:lnTo>
                                    <a:pt x="256575" y="2084084"/>
                                  </a:lnTo>
                                  <a:lnTo>
                                    <a:pt x="107256" y="1526923"/>
                                  </a:lnTo>
                                  <a:lnTo>
                                    <a:pt x="256575" y="969761"/>
                                  </a:lnTo>
                                  <a:lnTo>
                                    <a:pt x="107256" y="412599"/>
                                  </a:lnTo>
                                  <a:lnTo>
                                    <a:pt x="217815" y="0"/>
                                  </a:lnTo>
                                  <a:cubicBezTo>
                                    <a:pt x="173591" y="29217"/>
                                    <a:pt x="129876" y="59070"/>
                                    <a:pt x="86541" y="89685"/>
                                  </a:cubicBezTo>
                                  <a:lnTo>
                                    <a:pt x="0" y="412727"/>
                                  </a:lnTo>
                                  <a:lnTo>
                                    <a:pt x="149446" y="96976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6185594" name="Vrije vorm: vorm 1256185594"/>
                          <wps:cNvSpPr/>
                          <wps:spPr>
                            <a:xfrm>
                              <a:off x="2326072" y="511303"/>
                              <a:ext cx="262547" cy="2828110"/>
                            </a:xfrm>
                            <a:custGeom>
                              <a:avLst/>
                              <a:gdLst>
                                <a:gd name="connsiteX0" fmla="*/ 149319 w 262547"/>
                                <a:gd name="connsiteY0" fmla="*/ 1133251 h 2828110"/>
                                <a:gd name="connsiteX1" fmla="*/ 0 w 262547"/>
                                <a:gd name="connsiteY1" fmla="*/ 1690413 h 2828110"/>
                                <a:gd name="connsiteX2" fmla="*/ 149319 w 262547"/>
                                <a:gd name="connsiteY2" fmla="*/ 2247575 h 2828110"/>
                                <a:gd name="connsiteX3" fmla="*/ 0 w 262547"/>
                                <a:gd name="connsiteY3" fmla="*/ 2804736 h 2828110"/>
                                <a:gd name="connsiteX4" fmla="*/ 6227 w 262547"/>
                                <a:gd name="connsiteY4" fmla="*/ 2828110 h 2828110"/>
                                <a:gd name="connsiteX5" fmla="*/ 177658 w 262547"/>
                                <a:gd name="connsiteY5" fmla="*/ 2564138 h 2828110"/>
                                <a:gd name="connsiteX6" fmla="*/ 262547 w 262547"/>
                                <a:gd name="connsiteY6" fmla="*/ 2247575 h 2828110"/>
                                <a:gd name="connsiteX7" fmla="*/ 113228 w 262547"/>
                                <a:gd name="connsiteY7" fmla="*/ 1690413 h 2828110"/>
                                <a:gd name="connsiteX8" fmla="*/ 262547 w 262547"/>
                                <a:gd name="connsiteY8" fmla="*/ 1133251 h 2828110"/>
                                <a:gd name="connsiteX9" fmla="*/ 113228 w 262547"/>
                                <a:gd name="connsiteY9" fmla="*/ 576089 h 2828110"/>
                                <a:gd name="connsiteX10" fmla="*/ 262547 w 262547"/>
                                <a:gd name="connsiteY10" fmla="*/ 18928 h 2828110"/>
                                <a:gd name="connsiteX11" fmla="*/ 257464 w 262547"/>
                                <a:gd name="connsiteY11" fmla="*/ 0 h 2828110"/>
                                <a:gd name="connsiteX12" fmla="*/ 134832 w 262547"/>
                                <a:gd name="connsiteY12" fmla="*/ 73043 h 2828110"/>
                                <a:gd name="connsiteX13" fmla="*/ 0 w 262547"/>
                                <a:gd name="connsiteY13" fmla="*/ 576089 h 2828110"/>
                                <a:gd name="connsiteX14" fmla="*/ 149319 w 262547"/>
                                <a:gd name="connsiteY14" fmla="*/ 113325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49319" y="1133251"/>
                                  </a:moveTo>
                                  <a:lnTo>
                                    <a:pt x="0" y="1690413"/>
                                  </a:lnTo>
                                  <a:lnTo>
                                    <a:pt x="149319" y="2247575"/>
                                  </a:lnTo>
                                  <a:lnTo>
                                    <a:pt x="0" y="2804736"/>
                                  </a:lnTo>
                                  <a:lnTo>
                                    <a:pt x="6227" y="2828110"/>
                                  </a:lnTo>
                                  <a:cubicBezTo>
                                    <a:pt x="59219" y="2737155"/>
                                    <a:pt x="116533" y="2649122"/>
                                    <a:pt x="177658" y="2564138"/>
                                  </a:cubicBezTo>
                                  <a:lnTo>
                                    <a:pt x="262547" y="2247575"/>
                                  </a:lnTo>
                                  <a:lnTo>
                                    <a:pt x="113228" y="1690413"/>
                                  </a:lnTo>
                                  <a:lnTo>
                                    <a:pt x="262547" y="1133251"/>
                                  </a:lnTo>
                                  <a:lnTo>
                                    <a:pt x="113228" y="576089"/>
                                  </a:lnTo>
                                  <a:lnTo>
                                    <a:pt x="262547" y="18928"/>
                                  </a:lnTo>
                                  <a:lnTo>
                                    <a:pt x="257464" y="0"/>
                                  </a:lnTo>
                                  <a:cubicBezTo>
                                    <a:pt x="216290" y="23882"/>
                                    <a:pt x="175243" y="48018"/>
                                    <a:pt x="134832" y="73043"/>
                                  </a:cubicBezTo>
                                  <a:lnTo>
                                    <a:pt x="0" y="576089"/>
                                  </a:lnTo>
                                  <a:lnTo>
                                    <a:pt x="149319" y="113325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217" name="Gemarkeerde tekst"/>
                        <wps:cNvSpPr txBox="1">
                          <a:spLocks noChangeArrowheads="1"/>
                        </wps:cNvSpPr>
                        <wps:spPr bwMode="auto">
                          <a:xfrm>
                            <a:off x="722133" y="9689376"/>
                            <a:ext cx="910419" cy="232409"/>
                          </a:xfrm>
                          <a:prstGeom prst="rect">
                            <a:avLst/>
                          </a:prstGeom>
                          <a:solidFill>
                            <a:srgbClr val="00283C"/>
                          </a:solidFill>
                          <a:ln w="9525">
                            <a:noFill/>
                            <a:miter lim="800000"/>
                            <a:headEnd/>
                            <a:tailEnd/>
                          </a:ln>
                        </wps:spPr>
                        <wps:txbx>
                          <w:txbxContent>
                            <w:p w14:paraId="1090A573" w14:textId="77777777" w:rsidR="00385595" w:rsidRPr="00237F8D" w:rsidRDefault="00385595" w:rsidP="00B4263D">
                              <w:pPr>
                                <w:pStyle w:val="Frontcover-gemarkeerdetekst"/>
                              </w:pPr>
                              <w:r>
                                <w:t>2023 - 2024</w:t>
                              </w:r>
                            </w:p>
                          </w:txbxContent>
                        </wps:txbx>
                        <wps:bodyPr rot="0" vert="horz" wrap="none" lIns="36000" tIns="0" rIns="54000" bIns="0" anchor="b" anchorCtr="0">
                          <a:noAutofit/>
                        </wps:bodyPr>
                      </wps:wsp>
                      <wps:wsp>
                        <wps:cNvPr id="1556602087" name="Logo Thomas More"/>
                        <wps:cNvSpPr>
                          <a:spLocks noChangeAspect="1"/>
                        </wps:cNvSpPr>
                        <wps:spPr>
                          <a:xfrm>
                            <a:off x="723900" y="723900"/>
                            <a:ext cx="1353600" cy="540000"/>
                          </a:xfrm>
                          <a:custGeom>
                            <a:avLst/>
                            <a:gdLst>
                              <a:gd name="connsiteX0" fmla="*/ 1605173 w 5759450"/>
                              <a:gd name="connsiteY0" fmla="*/ 767587 h 2299512"/>
                              <a:gd name="connsiteX1" fmla="*/ 1605173 w 5759450"/>
                              <a:gd name="connsiteY1" fmla="*/ 2263773 h 2299512"/>
                              <a:gd name="connsiteX2" fmla="*/ 1589738 w 5759450"/>
                              <a:gd name="connsiteY2" fmla="*/ 2279206 h 2299512"/>
                              <a:gd name="connsiteX3" fmla="*/ 1315169 w 5759450"/>
                              <a:gd name="connsiteY3" fmla="*/ 2279206 h 2299512"/>
                              <a:gd name="connsiteX4" fmla="*/ 1299735 w 5759450"/>
                              <a:gd name="connsiteY4" fmla="*/ 2263773 h 2299512"/>
                              <a:gd name="connsiteX5" fmla="*/ 1299735 w 5759450"/>
                              <a:gd name="connsiteY5" fmla="*/ 1230576 h 2299512"/>
                              <a:gd name="connsiteX6" fmla="*/ 887881 w 5759450"/>
                              <a:gd name="connsiteY6" fmla="*/ 2024968 h 2299512"/>
                              <a:gd name="connsiteX7" fmla="*/ 715667 w 5759450"/>
                              <a:gd name="connsiteY7" fmla="*/ 2024968 h 2299512"/>
                              <a:gd name="connsiteX8" fmla="*/ 305438 w 5759450"/>
                              <a:gd name="connsiteY8" fmla="*/ 1230576 h 2299512"/>
                              <a:gd name="connsiteX9" fmla="*/ 305438 w 5759450"/>
                              <a:gd name="connsiteY9" fmla="*/ 2263773 h 2299512"/>
                              <a:gd name="connsiteX10" fmla="*/ 290003 w 5759450"/>
                              <a:gd name="connsiteY10" fmla="*/ 2279206 h 2299512"/>
                              <a:gd name="connsiteX11" fmla="*/ 15434 w 5759450"/>
                              <a:gd name="connsiteY11" fmla="*/ 2279206 h 2299512"/>
                              <a:gd name="connsiteX12" fmla="*/ 0 w 5759450"/>
                              <a:gd name="connsiteY12" fmla="*/ 2263773 h 2299512"/>
                              <a:gd name="connsiteX13" fmla="*/ 0 w 5759450"/>
                              <a:gd name="connsiteY13" fmla="*/ 767587 h 2299512"/>
                              <a:gd name="connsiteX14" fmla="*/ 15434 w 5759450"/>
                              <a:gd name="connsiteY14" fmla="*/ 752154 h 2299512"/>
                              <a:gd name="connsiteX15" fmla="*/ 366363 w 5759450"/>
                              <a:gd name="connsiteY15" fmla="*/ 752154 h 2299512"/>
                              <a:gd name="connsiteX16" fmla="*/ 386671 w 5759450"/>
                              <a:gd name="connsiteY16" fmla="*/ 764338 h 2299512"/>
                              <a:gd name="connsiteX17" fmla="*/ 804211 w 5759450"/>
                              <a:gd name="connsiteY17" fmla="*/ 1574975 h 2299512"/>
                              <a:gd name="connsiteX18" fmla="*/ 1223376 w 5759450"/>
                              <a:gd name="connsiteY18" fmla="*/ 764338 h 2299512"/>
                              <a:gd name="connsiteX19" fmla="*/ 1243684 w 5759450"/>
                              <a:gd name="connsiteY19" fmla="*/ 752154 h 2299512"/>
                              <a:gd name="connsiteX20" fmla="*/ 1590551 w 5759450"/>
                              <a:gd name="connsiteY20" fmla="*/ 752154 h 2299512"/>
                              <a:gd name="connsiteX21" fmla="*/ 1605173 w 5759450"/>
                              <a:gd name="connsiteY21" fmla="*/ 767587 h 2299512"/>
                              <a:gd name="connsiteX22" fmla="*/ 5076277 w 5759450"/>
                              <a:gd name="connsiteY22" fmla="*/ 1039695 h 2299512"/>
                              <a:gd name="connsiteX23" fmla="*/ 5076277 w 5759450"/>
                              <a:gd name="connsiteY23" fmla="*/ 1039695 h 2299512"/>
                              <a:gd name="connsiteX24" fmla="*/ 5744016 w 5759450"/>
                              <a:gd name="connsiteY24" fmla="*/ 1039695 h 2299512"/>
                              <a:gd name="connsiteX25" fmla="*/ 5759450 w 5759450"/>
                              <a:gd name="connsiteY25" fmla="*/ 1024262 h 2299512"/>
                              <a:gd name="connsiteX26" fmla="*/ 5759450 w 5759450"/>
                              <a:gd name="connsiteY26" fmla="*/ 767587 h 2299512"/>
                              <a:gd name="connsiteX27" fmla="*/ 5744016 w 5759450"/>
                              <a:gd name="connsiteY27" fmla="*/ 752154 h 2299512"/>
                              <a:gd name="connsiteX28" fmla="*/ 5076277 w 5759450"/>
                              <a:gd name="connsiteY28" fmla="*/ 752154 h 2299512"/>
                              <a:gd name="connsiteX29" fmla="*/ 4699354 w 5759450"/>
                              <a:gd name="connsiteY29" fmla="*/ 1129043 h 2299512"/>
                              <a:gd name="connsiteX30" fmla="*/ 4699354 w 5759450"/>
                              <a:gd name="connsiteY30" fmla="*/ 1129043 h 2299512"/>
                              <a:gd name="connsiteX31" fmla="*/ 4699354 w 5759450"/>
                              <a:gd name="connsiteY31" fmla="*/ 1901504 h 2299512"/>
                              <a:gd name="connsiteX32" fmla="*/ 5076277 w 5759450"/>
                              <a:gd name="connsiteY32" fmla="*/ 2278394 h 2299512"/>
                              <a:gd name="connsiteX33" fmla="*/ 5744016 w 5759450"/>
                              <a:gd name="connsiteY33" fmla="*/ 2278394 h 2299512"/>
                              <a:gd name="connsiteX34" fmla="*/ 5759450 w 5759450"/>
                              <a:gd name="connsiteY34" fmla="*/ 2262961 h 2299512"/>
                              <a:gd name="connsiteX35" fmla="*/ 5759450 w 5759450"/>
                              <a:gd name="connsiteY35" fmla="*/ 2006286 h 2299512"/>
                              <a:gd name="connsiteX36" fmla="*/ 5744016 w 5759450"/>
                              <a:gd name="connsiteY36" fmla="*/ 1990853 h 2299512"/>
                              <a:gd name="connsiteX37" fmla="*/ 5076277 w 5759450"/>
                              <a:gd name="connsiteY37" fmla="*/ 1990853 h 2299512"/>
                              <a:gd name="connsiteX38" fmla="*/ 5003979 w 5759450"/>
                              <a:gd name="connsiteY38" fmla="*/ 1918562 h 2299512"/>
                              <a:gd name="connsiteX39" fmla="*/ 5003979 w 5759450"/>
                              <a:gd name="connsiteY39" fmla="*/ 1654577 h 2299512"/>
                              <a:gd name="connsiteX40" fmla="*/ 5671718 w 5759450"/>
                              <a:gd name="connsiteY40" fmla="*/ 1654577 h 2299512"/>
                              <a:gd name="connsiteX41" fmla="*/ 5687152 w 5759450"/>
                              <a:gd name="connsiteY41" fmla="*/ 1639144 h 2299512"/>
                              <a:gd name="connsiteX42" fmla="*/ 5687152 w 5759450"/>
                              <a:gd name="connsiteY42" fmla="*/ 1382469 h 2299512"/>
                              <a:gd name="connsiteX43" fmla="*/ 5671718 w 5759450"/>
                              <a:gd name="connsiteY43" fmla="*/ 1367036 h 2299512"/>
                              <a:gd name="connsiteX44" fmla="*/ 5003979 w 5759450"/>
                              <a:gd name="connsiteY44" fmla="*/ 1367036 h 2299512"/>
                              <a:gd name="connsiteX45" fmla="*/ 5003979 w 5759450"/>
                              <a:gd name="connsiteY45" fmla="*/ 1111174 h 2299512"/>
                              <a:gd name="connsiteX46" fmla="*/ 5076277 w 5759450"/>
                              <a:gd name="connsiteY46" fmla="*/ 1039695 h 2299512"/>
                              <a:gd name="connsiteX47" fmla="*/ 421602 w 5759450"/>
                              <a:gd name="connsiteY47" fmla="*/ 118590 h 2299512"/>
                              <a:gd name="connsiteX48" fmla="*/ 421602 w 5759450"/>
                              <a:gd name="connsiteY48" fmla="*/ 16245 h 2299512"/>
                              <a:gd name="connsiteX49" fmla="*/ 415915 w 5759450"/>
                              <a:gd name="connsiteY49" fmla="*/ 10559 h 2299512"/>
                              <a:gd name="connsiteX50" fmla="*/ 5686 w 5759450"/>
                              <a:gd name="connsiteY50" fmla="*/ 10559 h 2299512"/>
                              <a:gd name="connsiteX51" fmla="*/ 0 w 5759450"/>
                              <a:gd name="connsiteY51" fmla="*/ 16245 h 2299512"/>
                              <a:gd name="connsiteX52" fmla="*/ 0 w 5759450"/>
                              <a:gd name="connsiteY52" fmla="*/ 119402 h 2299512"/>
                              <a:gd name="connsiteX53" fmla="*/ 5686 w 5759450"/>
                              <a:gd name="connsiteY53" fmla="*/ 125088 h 2299512"/>
                              <a:gd name="connsiteX54" fmla="*/ 150282 w 5759450"/>
                              <a:gd name="connsiteY54" fmla="*/ 125088 h 2299512"/>
                              <a:gd name="connsiteX55" fmla="*/ 150282 w 5759450"/>
                              <a:gd name="connsiteY55" fmla="*/ 545027 h 2299512"/>
                              <a:gd name="connsiteX56" fmla="*/ 155968 w 5759450"/>
                              <a:gd name="connsiteY56" fmla="*/ 550713 h 2299512"/>
                              <a:gd name="connsiteX57" fmla="*/ 265633 w 5759450"/>
                              <a:gd name="connsiteY57" fmla="*/ 550713 h 2299512"/>
                              <a:gd name="connsiteX58" fmla="*/ 271320 w 5759450"/>
                              <a:gd name="connsiteY58" fmla="*/ 545027 h 2299512"/>
                              <a:gd name="connsiteX59" fmla="*/ 271320 w 5759450"/>
                              <a:gd name="connsiteY59" fmla="*/ 124276 h 2299512"/>
                              <a:gd name="connsiteX60" fmla="*/ 415915 w 5759450"/>
                              <a:gd name="connsiteY60" fmla="*/ 124276 h 2299512"/>
                              <a:gd name="connsiteX61" fmla="*/ 421602 w 5759450"/>
                              <a:gd name="connsiteY61" fmla="*/ 118590 h 2299512"/>
                              <a:gd name="connsiteX62" fmla="*/ 930935 w 5759450"/>
                              <a:gd name="connsiteY62" fmla="*/ 10559 h 2299512"/>
                              <a:gd name="connsiteX63" fmla="*/ 821270 w 5759450"/>
                              <a:gd name="connsiteY63" fmla="*/ 10559 h 2299512"/>
                              <a:gd name="connsiteX64" fmla="*/ 815584 w 5759450"/>
                              <a:gd name="connsiteY64" fmla="*/ 16245 h 2299512"/>
                              <a:gd name="connsiteX65" fmla="*/ 815584 w 5759450"/>
                              <a:gd name="connsiteY65" fmla="*/ 221747 h 2299512"/>
                              <a:gd name="connsiteX66" fmla="*/ 598690 w 5759450"/>
                              <a:gd name="connsiteY66" fmla="*/ 221747 h 2299512"/>
                              <a:gd name="connsiteX67" fmla="*/ 598690 w 5759450"/>
                              <a:gd name="connsiteY67" fmla="*/ 16245 h 2299512"/>
                              <a:gd name="connsiteX68" fmla="*/ 593004 w 5759450"/>
                              <a:gd name="connsiteY68" fmla="*/ 10559 h 2299512"/>
                              <a:gd name="connsiteX69" fmla="*/ 483339 w 5759450"/>
                              <a:gd name="connsiteY69" fmla="*/ 10559 h 2299512"/>
                              <a:gd name="connsiteX70" fmla="*/ 477653 w 5759450"/>
                              <a:gd name="connsiteY70" fmla="*/ 16245 h 2299512"/>
                              <a:gd name="connsiteX71" fmla="*/ 477653 w 5759450"/>
                              <a:gd name="connsiteY71" fmla="*/ 545027 h 2299512"/>
                              <a:gd name="connsiteX72" fmla="*/ 483339 w 5759450"/>
                              <a:gd name="connsiteY72" fmla="*/ 550713 h 2299512"/>
                              <a:gd name="connsiteX73" fmla="*/ 593004 w 5759450"/>
                              <a:gd name="connsiteY73" fmla="*/ 550713 h 2299512"/>
                              <a:gd name="connsiteX74" fmla="*/ 598690 w 5759450"/>
                              <a:gd name="connsiteY74" fmla="*/ 545027 h 2299512"/>
                              <a:gd name="connsiteX75" fmla="*/ 598690 w 5759450"/>
                              <a:gd name="connsiteY75" fmla="*/ 335464 h 2299512"/>
                              <a:gd name="connsiteX76" fmla="*/ 815584 w 5759450"/>
                              <a:gd name="connsiteY76" fmla="*/ 335464 h 2299512"/>
                              <a:gd name="connsiteX77" fmla="*/ 815584 w 5759450"/>
                              <a:gd name="connsiteY77" fmla="*/ 544215 h 2299512"/>
                              <a:gd name="connsiteX78" fmla="*/ 821270 w 5759450"/>
                              <a:gd name="connsiteY78" fmla="*/ 549901 h 2299512"/>
                              <a:gd name="connsiteX79" fmla="*/ 930935 w 5759450"/>
                              <a:gd name="connsiteY79" fmla="*/ 549901 h 2299512"/>
                              <a:gd name="connsiteX80" fmla="*/ 936621 w 5759450"/>
                              <a:gd name="connsiteY80" fmla="*/ 544215 h 2299512"/>
                              <a:gd name="connsiteX81" fmla="*/ 936621 w 5759450"/>
                              <a:gd name="connsiteY81" fmla="*/ 16245 h 2299512"/>
                              <a:gd name="connsiteX82" fmla="*/ 930935 w 5759450"/>
                              <a:gd name="connsiteY82" fmla="*/ 10559 h 2299512"/>
                              <a:gd name="connsiteX83" fmla="*/ 1283488 w 5759450"/>
                              <a:gd name="connsiteY83" fmla="*/ 559648 h 2299512"/>
                              <a:gd name="connsiteX84" fmla="*/ 1569430 w 5759450"/>
                              <a:gd name="connsiteY84" fmla="*/ 280230 h 2299512"/>
                              <a:gd name="connsiteX85" fmla="*/ 1283488 w 5759450"/>
                              <a:gd name="connsiteY85" fmla="*/ 812 h 2299512"/>
                              <a:gd name="connsiteX86" fmla="*/ 997547 w 5759450"/>
                              <a:gd name="connsiteY86" fmla="*/ 280230 h 2299512"/>
                              <a:gd name="connsiteX87" fmla="*/ 1283488 w 5759450"/>
                              <a:gd name="connsiteY87" fmla="*/ 559648 h 2299512"/>
                              <a:gd name="connsiteX88" fmla="*/ 1283488 w 5759450"/>
                              <a:gd name="connsiteY88" fmla="*/ 442683 h 2299512"/>
                              <a:gd name="connsiteX89" fmla="*/ 1122646 w 5759450"/>
                              <a:gd name="connsiteY89" fmla="*/ 280230 h 2299512"/>
                              <a:gd name="connsiteX90" fmla="*/ 1283488 w 5759450"/>
                              <a:gd name="connsiteY90" fmla="*/ 117778 h 2299512"/>
                              <a:gd name="connsiteX91" fmla="*/ 1444330 w 5759450"/>
                              <a:gd name="connsiteY91" fmla="*/ 280230 h 2299512"/>
                              <a:gd name="connsiteX92" fmla="*/ 1283488 w 5759450"/>
                              <a:gd name="connsiteY92" fmla="*/ 442683 h 2299512"/>
                              <a:gd name="connsiteX93" fmla="*/ 2207112 w 5759450"/>
                              <a:gd name="connsiteY93" fmla="*/ 10559 h 2299512"/>
                              <a:gd name="connsiteX94" fmla="*/ 2071452 w 5759450"/>
                              <a:gd name="connsiteY94" fmla="*/ 10559 h 2299512"/>
                              <a:gd name="connsiteX95" fmla="*/ 2061704 w 5759450"/>
                              <a:gd name="connsiteY95" fmla="*/ 16245 h 2299512"/>
                              <a:gd name="connsiteX96" fmla="*/ 1921171 w 5759450"/>
                              <a:gd name="connsiteY96" fmla="*/ 276981 h 2299512"/>
                              <a:gd name="connsiteX97" fmla="*/ 1782261 w 5759450"/>
                              <a:gd name="connsiteY97" fmla="*/ 16245 h 2299512"/>
                              <a:gd name="connsiteX98" fmla="*/ 1772513 w 5759450"/>
                              <a:gd name="connsiteY98" fmla="*/ 10559 h 2299512"/>
                              <a:gd name="connsiteX99" fmla="*/ 1635229 w 5759450"/>
                              <a:gd name="connsiteY99" fmla="*/ 10559 h 2299512"/>
                              <a:gd name="connsiteX100" fmla="*/ 1629543 w 5759450"/>
                              <a:gd name="connsiteY100" fmla="*/ 16245 h 2299512"/>
                              <a:gd name="connsiteX101" fmla="*/ 1629543 w 5759450"/>
                              <a:gd name="connsiteY101" fmla="*/ 545027 h 2299512"/>
                              <a:gd name="connsiteX102" fmla="*/ 1635229 w 5759450"/>
                              <a:gd name="connsiteY102" fmla="*/ 550713 h 2299512"/>
                              <a:gd name="connsiteX103" fmla="*/ 1744894 w 5759450"/>
                              <a:gd name="connsiteY103" fmla="*/ 550713 h 2299512"/>
                              <a:gd name="connsiteX104" fmla="*/ 1750580 w 5759450"/>
                              <a:gd name="connsiteY104" fmla="*/ 545027 h 2299512"/>
                              <a:gd name="connsiteX105" fmla="*/ 1750580 w 5759450"/>
                              <a:gd name="connsiteY105" fmla="*/ 203878 h 2299512"/>
                              <a:gd name="connsiteX106" fmla="*/ 1887053 w 5759450"/>
                              <a:gd name="connsiteY106" fmla="*/ 459740 h 2299512"/>
                              <a:gd name="connsiteX107" fmla="*/ 1956101 w 5759450"/>
                              <a:gd name="connsiteY107" fmla="*/ 459740 h 2299512"/>
                              <a:gd name="connsiteX108" fmla="*/ 2092573 w 5759450"/>
                              <a:gd name="connsiteY108" fmla="*/ 203878 h 2299512"/>
                              <a:gd name="connsiteX109" fmla="*/ 2092573 w 5759450"/>
                              <a:gd name="connsiteY109" fmla="*/ 545027 h 2299512"/>
                              <a:gd name="connsiteX110" fmla="*/ 2098259 w 5759450"/>
                              <a:gd name="connsiteY110" fmla="*/ 550713 h 2299512"/>
                              <a:gd name="connsiteX111" fmla="*/ 2207925 w 5759450"/>
                              <a:gd name="connsiteY111" fmla="*/ 550713 h 2299512"/>
                              <a:gd name="connsiteX112" fmla="*/ 2213611 w 5759450"/>
                              <a:gd name="connsiteY112" fmla="*/ 545027 h 2299512"/>
                              <a:gd name="connsiteX113" fmla="*/ 2213611 w 5759450"/>
                              <a:gd name="connsiteY113" fmla="*/ 16245 h 2299512"/>
                              <a:gd name="connsiteX114" fmla="*/ 2207112 w 5759450"/>
                              <a:gd name="connsiteY114" fmla="*/ 10559 h 2299512"/>
                              <a:gd name="connsiteX115" fmla="*/ 2668518 w 5759450"/>
                              <a:gd name="connsiteY115" fmla="*/ 542591 h 2299512"/>
                              <a:gd name="connsiteX116" fmla="*/ 2679078 w 5759450"/>
                              <a:gd name="connsiteY116" fmla="*/ 549901 h 2299512"/>
                              <a:gd name="connsiteX117" fmla="*/ 2796055 w 5759450"/>
                              <a:gd name="connsiteY117" fmla="*/ 549901 h 2299512"/>
                              <a:gd name="connsiteX118" fmla="*/ 2801741 w 5759450"/>
                              <a:gd name="connsiteY118" fmla="*/ 541778 h 2299512"/>
                              <a:gd name="connsiteX119" fmla="*/ 2603531 w 5759450"/>
                              <a:gd name="connsiteY119" fmla="*/ 17870 h 2299512"/>
                              <a:gd name="connsiteX120" fmla="*/ 2592971 w 5759450"/>
                              <a:gd name="connsiteY120" fmla="*/ 10559 h 2299512"/>
                              <a:gd name="connsiteX121" fmla="*/ 2465435 w 5759450"/>
                              <a:gd name="connsiteY121" fmla="*/ 10559 h 2299512"/>
                              <a:gd name="connsiteX122" fmla="*/ 2454874 w 5759450"/>
                              <a:gd name="connsiteY122" fmla="*/ 17870 h 2299512"/>
                              <a:gd name="connsiteX123" fmla="*/ 2258289 w 5759450"/>
                              <a:gd name="connsiteY123" fmla="*/ 542591 h 2299512"/>
                              <a:gd name="connsiteX124" fmla="*/ 2263976 w 5759450"/>
                              <a:gd name="connsiteY124" fmla="*/ 550713 h 2299512"/>
                              <a:gd name="connsiteX125" fmla="*/ 2377703 w 5759450"/>
                              <a:gd name="connsiteY125" fmla="*/ 550713 h 2299512"/>
                              <a:gd name="connsiteX126" fmla="*/ 2388263 w 5759450"/>
                              <a:gd name="connsiteY126" fmla="*/ 543403 h 2299512"/>
                              <a:gd name="connsiteX127" fmla="*/ 2419131 w 5759450"/>
                              <a:gd name="connsiteY127" fmla="*/ 456491 h 2299512"/>
                              <a:gd name="connsiteX128" fmla="*/ 2638462 w 5759450"/>
                              <a:gd name="connsiteY128" fmla="*/ 456491 h 2299512"/>
                              <a:gd name="connsiteX129" fmla="*/ 2668518 w 5759450"/>
                              <a:gd name="connsiteY129" fmla="*/ 542591 h 2299512"/>
                              <a:gd name="connsiteX130" fmla="*/ 2457311 w 5759450"/>
                              <a:gd name="connsiteY130" fmla="*/ 343587 h 2299512"/>
                              <a:gd name="connsiteX131" fmla="*/ 2527984 w 5759450"/>
                              <a:gd name="connsiteY131" fmla="*/ 143770 h 2299512"/>
                              <a:gd name="connsiteX132" fmla="*/ 2598657 w 5759450"/>
                              <a:gd name="connsiteY132" fmla="*/ 343587 h 2299512"/>
                              <a:gd name="connsiteX133" fmla="*/ 2457311 w 5759450"/>
                              <a:gd name="connsiteY133" fmla="*/ 343587 h 2299512"/>
                              <a:gd name="connsiteX134" fmla="*/ 2800929 w 5759450"/>
                              <a:gd name="connsiteY134" fmla="*/ 478422 h 2299512"/>
                              <a:gd name="connsiteX135" fmla="*/ 3026758 w 5759450"/>
                              <a:gd name="connsiteY135" fmla="*/ 559648 h 2299512"/>
                              <a:gd name="connsiteX136" fmla="*/ 3240401 w 5759450"/>
                              <a:gd name="connsiteY136" fmla="*/ 393135 h 2299512"/>
                              <a:gd name="connsiteX137" fmla="*/ 3041380 w 5759450"/>
                              <a:gd name="connsiteY137" fmla="*/ 219311 h 2299512"/>
                              <a:gd name="connsiteX138" fmla="*/ 2943087 w 5759450"/>
                              <a:gd name="connsiteY138" fmla="*/ 157579 h 2299512"/>
                              <a:gd name="connsiteX139" fmla="*/ 3025945 w 5759450"/>
                              <a:gd name="connsiteY139" fmla="*/ 108843 h 2299512"/>
                              <a:gd name="connsiteX140" fmla="*/ 3155919 w 5759450"/>
                              <a:gd name="connsiteY140" fmla="*/ 155142 h 2299512"/>
                              <a:gd name="connsiteX141" fmla="*/ 3164855 w 5759450"/>
                              <a:gd name="connsiteY141" fmla="*/ 153517 h 2299512"/>
                              <a:gd name="connsiteX142" fmla="*/ 3215219 w 5759450"/>
                              <a:gd name="connsiteY142" fmla="*/ 70667 h 2299512"/>
                              <a:gd name="connsiteX143" fmla="*/ 3214407 w 5759450"/>
                              <a:gd name="connsiteY143" fmla="*/ 63356 h 2299512"/>
                              <a:gd name="connsiteX144" fmla="*/ 3026758 w 5759450"/>
                              <a:gd name="connsiteY144" fmla="*/ 0 h 2299512"/>
                              <a:gd name="connsiteX145" fmla="*/ 2818800 w 5759450"/>
                              <a:gd name="connsiteY145" fmla="*/ 160828 h 2299512"/>
                              <a:gd name="connsiteX146" fmla="*/ 3007262 w 5759450"/>
                              <a:gd name="connsiteY146" fmla="*/ 333027 h 2299512"/>
                              <a:gd name="connsiteX147" fmla="*/ 3116114 w 5759450"/>
                              <a:gd name="connsiteY147" fmla="*/ 397196 h 2299512"/>
                              <a:gd name="connsiteX148" fmla="*/ 3025945 w 5759450"/>
                              <a:gd name="connsiteY148" fmla="*/ 450805 h 2299512"/>
                              <a:gd name="connsiteX149" fmla="*/ 2865103 w 5759450"/>
                              <a:gd name="connsiteY149" fmla="*/ 386636 h 2299512"/>
                              <a:gd name="connsiteX150" fmla="*/ 2856980 w 5759450"/>
                              <a:gd name="connsiteY150" fmla="*/ 387449 h 2299512"/>
                              <a:gd name="connsiteX151" fmla="*/ 2800929 w 5759450"/>
                              <a:gd name="connsiteY151" fmla="*/ 470299 h 2299512"/>
                              <a:gd name="connsiteX152" fmla="*/ 2800929 w 5759450"/>
                              <a:gd name="connsiteY152" fmla="*/ 478422 h 2299512"/>
                              <a:gd name="connsiteX153" fmla="*/ 4609997 w 5759450"/>
                              <a:gd name="connsiteY153" fmla="*/ 2279206 h 2299512"/>
                              <a:gd name="connsiteX154" fmla="*/ 4317557 w 5759450"/>
                              <a:gd name="connsiteY154" fmla="*/ 2279206 h 2299512"/>
                              <a:gd name="connsiteX155" fmla="*/ 4298061 w 5759450"/>
                              <a:gd name="connsiteY155" fmla="*/ 2268647 h 2299512"/>
                              <a:gd name="connsiteX156" fmla="*/ 3996685 w 5759450"/>
                              <a:gd name="connsiteY156" fmla="*/ 1782914 h 2299512"/>
                              <a:gd name="connsiteX157" fmla="*/ 3697746 w 5759450"/>
                              <a:gd name="connsiteY157" fmla="*/ 1781289 h 2299512"/>
                              <a:gd name="connsiteX158" fmla="*/ 3697746 w 5759450"/>
                              <a:gd name="connsiteY158" fmla="*/ 1782914 h 2299512"/>
                              <a:gd name="connsiteX159" fmla="*/ 3697746 w 5759450"/>
                              <a:gd name="connsiteY159" fmla="*/ 2263773 h 2299512"/>
                              <a:gd name="connsiteX160" fmla="*/ 3682311 w 5759450"/>
                              <a:gd name="connsiteY160" fmla="*/ 2279206 h 2299512"/>
                              <a:gd name="connsiteX161" fmla="*/ 3407742 w 5759450"/>
                              <a:gd name="connsiteY161" fmla="*/ 2279206 h 2299512"/>
                              <a:gd name="connsiteX162" fmla="*/ 3392308 w 5759450"/>
                              <a:gd name="connsiteY162" fmla="*/ 2263773 h 2299512"/>
                              <a:gd name="connsiteX163" fmla="*/ 3392308 w 5759450"/>
                              <a:gd name="connsiteY163" fmla="*/ 767587 h 2299512"/>
                              <a:gd name="connsiteX164" fmla="*/ 3407742 w 5759450"/>
                              <a:gd name="connsiteY164" fmla="*/ 752154 h 2299512"/>
                              <a:gd name="connsiteX165" fmla="*/ 4072232 w 5759450"/>
                              <a:gd name="connsiteY165" fmla="*/ 752154 h 2299512"/>
                              <a:gd name="connsiteX166" fmla="*/ 4597000 w 5759450"/>
                              <a:gd name="connsiteY166" fmla="*/ 1259818 h 2299512"/>
                              <a:gd name="connsiteX167" fmla="*/ 4298061 w 5759450"/>
                              <a:gd name="connsiteY167" fmla="*/ 1734178 h 2299512"/>
                              <a:gd name="connsiteX168" fmla="*/ 4622182 w 5759450"/>
                              <a:gd name="connsiteY168" fmla="*/ 2255650 h 2299512"/>
                              <a:gd name="connsiteX169" fmla="*/ 4609997 w 5759450"/>
                              <a:gd name="connsiteY169" fmla="*/ 2279206 h 2299512"/>
                              <a:gd name="connsiteX170" fmla="*/ 4309434 w 5759450"/>
                              <a:gd name="connsiteY170" fmla="*/ 1267128 h 2299512"/>
                              <a:gd name="connsiteX171" fmla="*/ 4082792 w 5759450"/>
                              <a:gd name="connsiteY171" fmla="*/ 1040507 h 2299512"/>
                              <a:gd name="connsiteX172" fmla="*/ 3697746 w 5759450"/>
                              <a:gd name="connsiteY172" fmla="*/ 1040507 h 2299512"/>
                              <a:gd name="connsiteX173" fmla="*/ 3697746 w 5759450"/>
                              <a:gd name="connsiteY173" fmla="*/ 1042944 h 2299512"/>
                              <a:gd name="connsiteX174" fmla="*/ 3697746 w 5759450"/>
                              <a:gd name="connsiteY174" fmla="*/ 1493749 h 2299512"/>
                              <a:gd name="connsiteX175" fmla="*/ 3697746 w 5759450"/>
                              <a:gd name="connsiteY175" fmla="*/ 1493749 h 2299512"/>
                              <a:gd name="connsiteX176" fmla="*/ 4082792 w 5759450"/>
                              <a:gd name="connsiteY176" fmla="*/ 1493749 h 2299512"/>
                              <a:gd name="connsiteX177" fmla="*/ 4309434 w 5759450"/>
                              <a:gd name="connsiteY177" fmla="*/ 1267128 h 2299512"/>
                              <a:gd name="connsiteX178" fmla="*/ 2015401 w 5759450"/>
                              <a:gd name="connsiteY178" fmla="*/ 1623711 h 2299512"/>
                              <a:gd name="connsiteX179" fmla="*/ 2003216 w 5759450"/>
                              <a:gd name="connsiteY179" fmla="*/ 1515680 h 2299512"/>
                              <a:gd name="connsiteX180" fmla="*/ 2498740 w 5759450"/>
                              <a:gd name="connsiteY180" fmla="*/ 1020200 h 2299512"/>
                              <a:gd name="connsiteX181" fmla="*/ 2994264 w 5759450"/>
                              <a:gd name="connsiteY181" fmla="*/ 1515680 h 2299512"/>
                              <a:gd name="connsiteX182" fmla="*/ 2982079 w 5759450"/>
                              <a:gd name="connsiteY182" fmla="*/ 1623711 h 2299512"/>
                              <a:gd name="connsiteX183" fmla="*/ 3274520 w 5759450"/>
                              <a:gd name="connsiteY183" fmla="*/ 1623711 h 2299512"/>
                              <a:gd name="connsiteX184" fmla="*/ 3281831 w 5759450"/>
                              <a:gd name="connsiteY184" fmla="*/ 1515680 h 2299512"/>
                              <a:gd name="connsiteX185" fmla="*/ 2498740 w 5759450"/>
                              <a:gd name="connsiteY185" fmla="*/ 732660 h 2299512"/>
                              <a:gd name="connsiteX186" fmla="*/ 1715650 w 5759450"/>
                              <a:gd name="connsiteY186" fmla="*/ 1515680 h 2299512"/>
                              <a:gd name="connsiteX187" fmla="*/ 1722961 w 5759450"/>
                              <a:gd name="connsiteY187" fmla="*/ 1623711 h 2299512"/>
                              <a:gd name="connsiteX188" fmla="*/ 2015401 w 5759450"/>
                              <a:gd name="connsiteY188" fmla="*/ 1623711 h 2299512"/>
                              <a:gd name="connsiteX189" fmla="*/ 1785511 w 5759450"/>
                              <a:gd name="connsiteY189" fmla="*/ 1839772 h 2299512"/>
                              <a:gd name="connsiteX190" fmla="*/ 2498740 w 5759450"/>
                              <a:gd name="connsiteY190" fmla="*/ 2299512 h 2299512"/>
                              <a:gd name="connsiteX191" fmla="*/ 3211970 w 5759450"/>
                              <a:gd name="connsiteY191" fmla="*/ 1839772 h 2299512"/>
                              <a:gd name="connsiteX192" fmla="*/ 1785511 w 5759450"/>
                              <a:gd name="connsiteY192" fmla="*/ 1839772 h 2299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Lst>
                            <a:rect l="l" t="t" r="r" b="b"/>
                            <a:pathLst>
                              <a:path w="5759450" h="2299512">
                                <a:moveTo>
                                  <a:pt x="1605173" y="767587"/>
                                </a:moveTo>
                                <a:lnTo>
                                  <a:pt x="1605173" y="2263773"/>
                                </a:lnTo>
                                <a:cubicBezTo>
                                  <a:pt x="1605173" y="2271896"/>
                                  <a:pt x="1598674" y="2279206"/>
                                  <a:pt x="1589738" y="2279206"/>
                                </a:cubicBezTo>
                                <a:lnTo>
                                  <a:pt x="1315169" y="2279206"/>
                                </a:lnTo>
                                <a:cubicBezTo>
                                  <a:pt x="1307046" y="2279206"/>
                                  <a:pt x="1299735" y="2272708"/>
                                  <a:pt x="1299735" y="2263773"/>
                                </a:cubicBezTo>
                                <a:lnTo>
                                  <a:pt x="1299735" y="1230576"/>
                                </a:lnTo>
                                <a:lnTo>
                                  <a:pt x="887881" y="2024968"/>
                                </a:lnTo>
                                <a:lnTo>
                                  <a:pt x="715667" y="2024968"/>
                                </a:lnTo>
                                <a:lnTo>
                                  <a:pt x="305438" y="1230576"/>
                                </a:lnTo>
                                <a:lnTo>
                                  <a:pt x="305438" y="2263773"/>
                                </a:lnTo>
                                <a:cubicBezTo>
                                  <a:pt x="305438" y="2271896"/>
                                  <a:pt x="298939" y="2279206"/>
                                  <a:pt x="290003" y="2279206"/>
                                </a:cubicBezTo>
                                <a:lnTo>
                                  <a:pt x="15434" y="2279206"/>
                                </a:lnTo>
                                <a:cubicBezTo>
                                  <a:pt x="7311" y="2279206"/>
                                  <a:pt x="0" y="2272708"/>
                                  <a:pt x="0" y="2263773"/>
                                </a:cubicBezTo>
                                <a:lnTo>
                                  <a:pt x="0" y="767587"/>
                                </a:lnTo>
                                <a:cubicBezTo>
                                  <a:pt x="0" y="759465"/>
                                  <a:pt x="6499" y="752154"/>
                                  <a:pt x="15434" y="752154"/>
                                </a:cubicBezTo>
                                <a:lnTo>
                                  <a:pt x="366363" y="752154"/>
                                </a:lnTo>
                                <a:cubicBezTo>
                                  <a:pt x="375298" y="752154"/>
                                  <a:pt x="382609" y="757028"/>
                                  <a:pt x="386671" y="764338"/>
                                </a:cubicBezTo>
                                <a:lnTo>
                                  <a:pt x="804211" y="1574975"/>
                                </a:lnTo>
                                <a:lnTo>
                                  <a:pt x="1223376" y="764338"/>
                                </a:lnTo>
                                <a:cubicBezTo>
                                  <a:pt x="1227437" y="757028"/>
                                  <a:pt x="1235561" y="752154"/>
                                  <a:pt x="1243684" y="752154"/>
                                </a:cubicBezTo>
                                <a:lnTo>
                                  <a:pt x="1590551" y="752154"/>
                                </a:lnTo>
                                <a:cubicBezTo>
                                  <a:pt x="1598674" y="752154"/>
                                  <a:pt x="1605173" y="759465"/>
                                  <a:pt x="1605173" y="767587"/>
                                </a:cubicBezTo>
                                <a:close/>
                                <a:moveTo>
                                  <a:pt x="5076277" y="1039695"/>
                                </a:moveTo>
                                <a:lnTo>
                                  <a:pt x="5076277" y="1039695"/>
                                </a:lnTo>
                                <a:lnTo>
                                  <a:pt x="5744016" y="1039695"/>
                                </a:lnTo>
                                <a:cubicBezTo>
                                  <a:pt x="5752139" y="1039695"/>
                                  <a:pt x="5759450" y="1033197"/>
                                  <a:pt x="5759450" y="1024262"/>
                                </a:cubicBezTo>
                                <a:lnTo>
                                  <a:pt x="5759450" y="767587"/>
                                </a:lnTo>
                                <a:cubicBezTo>
                                  <a:pt x="5759450" y="759465"/>
                                  <a:pt x="5752952" y="752154"/>
                                  <a:pt x="5744016" y="752154"/>
                                </a:cubicBezTo>
                                <a:lnTo>
                                  <a:pt x="5076277" y="752154"/>
                                </a:lnTo>
                                <a:cubicBezTo>
                                  <a:pt x="4868319" y="752154"/>
                                  <a:pt x="4699354" y="921105"/>
                                  <a:pt x="4699354" y="1129043"/>
                                </a:cubicBezTo>
                                <a:lnTo>
                                  <a:pt x="4699354" y="1129043"/>
                                </a:lnTo>
                                <a:lnTo>
                                  <a:pt x="4699354" y="1901504"/>
                                </a:lnTo>
                                <a:cubicBezTo>
                                  <a:pt x="4699354" y="2109443"/>
                                  <a:pt x="4868319" y="2278394"/>
                                  <a:pt x="5076277" y="2278394"/>
                                </a:cubicBezTo>
                                <a:lnTo>
                                  <a:pt x="5744016" y="2278394"/>
                                </a:lnTo>
                                <a:cubicBezTo>
                                  <a:pt x="5752139" y="2278394"/>
                                  <a:pt x="5759450" y="2271896"/>
                                  <a:pt x="5759450" y="2262961"/>
                                </a:cubicBezTo>
                                <a:lnTo>
                                  <a:pt x="5759450" y="2006286"/>
                                </a:lnTo>
                                <a:cubicBezTo>
                                  <a:pt x="5759450" y="1998163"/>
                                  <a:pt x="5752952" y="1990853"/>
                                  <a:pt x="5744016" y="1990853"/>
                                </a:cubicBezTo>
                                <a:lnTo>
                                  <a:pt x="5076277" y="1990853"/>
                                </a:lnTo>
                                <a:cubicBezTo>
                                  <a:pt x="5036473" y="1990853"/>
                                  <a:pt x="5003979" y="1958363"/>
                                  <a:pt x="5003979" y="1918562"/>
                                </a:cubicBezTo>
                                <a:lnTo>
                                  <a:pt x="5003979" y="1654577"/>
                                </a:lnTo>
                                <a:lnTo>
                                  <a:pt x="5671718" y="1654577"/>
                                </a:lnTo>
                                <a:cubicBezTo>
                                  <a:pt x="5679842" y="1654577"/>
                                  <a:pt x="5687152" y="1648079"/>
                                  <a:pt x="5687152" y="1639144"/>
                                </a:cubicBezTo>
                                <a:lnTo>
                                  <a:pt x="5687152" y="1382469"/>
                                </a:lnTo>
                                <a:cubicBezTo>
                                  <a:pt x="5687152" y="1374347"/>
                                  <a:pt x="5680654" y="1367036"/>
                                  <a:pt x="5671718" y="1367036"/>
                                </a:cubicBezTo>
                                <a:lnTo>
                                  <a:pt x="5003979" y="1367036"/>
                                </a:lnTo>
                                <a:lnTo>
                                  <a:pt x="5003979" y="1111174"/>
                                </a:lnTo>
                                <a:cubicBezTo>
                                  <a:pt x="5003979" y="1072185"/>
                                  <a:pt x="5036473" y="1039695"/>
                                  <a:pt x="5076277" y="1039695"/>
                                </a:cubicBezTo>
                                <a:close/>
                                <a:moveTo>
                                  <a:pt x="421602" y="118590"/>
                                </a:moveTo>
                                <a:lnTo>
                                  <a:pt x="421602" y="16245"/>
                                </a:lnTo>
                                <a:cubicBezTo>
                                  <a:pt x="421602" y="12996"/>
                                  <a:pt x="419164" y="10559"/>
                                  <a:pt x="415915" y="10559"/>
                                </a:cubicBezTo>
                                <a:lnTo>
                                  <a:pt x="5686" y="10559"/>
                                </a:lnTo>
                                <a:cubicBezTo>
                                  <a:pt x="2437" y="10559"/>
                                  <a:pt x="0" y="12996"/>
                                  <a:pt x="0" y="16245"/>
                                </a:cubicBezTo>
                                <a:lnTo>
                                  <a:pt x="0" y="119402"/>
                                </a:lnTo>
                                <a:cubicBezTo>
                                  <a:pt x="0" y="122651"/>
                                  <a:pt x="2437" y="125088"/>
                                  <a:pt x="5686" y="125088"/>
                                </a:cubicBezTo>
                                <a:lnTo>
                                  <a:pt x="150282" y="125088"/>
                                </a:lnTo>
                                <a:lnTo>
                                  <a:pt x="150282" y="545027"/>
                                </a:lnTo>
                                <a:cubicBezTo>
                                  <a:pt x="150282" y="548277"/>
                                  <a:pt x="152719" y="550713"/>
                                  <a:pt x="155968" y="550713"/>
                                </a:cubicBezTo>
                                <a:lnTo>
                                  <a:pt x="265633" y="550713"/>
                                </a:lnTo>
                                <a:cubicBezTo>
                                  <a:pt x="268883" y="550713"/>
                                  <a:pt x="271320" y="548277"/>
                                  <a:pt x="271320" y="545027"/>
                                </a:cubicBezTo>
                                <a:lnTo>
                                  <a:pt x="271320" y="124276"/>
                                </a:lnTo>
                                <a:lnTo>
                                  <a:pt x="415915" y="124276"/>
                                </a:lnTo>
                                <a:cubicBezTo>
                                  <a:pt x="419164" y="124276"/>
                                  <a:pt x="421602" y="121839"/>
                                  <a:pt x="421602" y="118590"/>
                                </a:cubicBezTo>
                                <a:close/>
                                <a:moveTo>
                                  <a:pt x="930935" y="10559"/>
                                </a:moveTo>
                                <a:lnTo>
                                  <a:pt x="821270" y="10559"/>
                                </a:lnTo>
                                <a:cubicBezTo>
                                  <a:pt x="818021" y="10559"/>
                                  <a:pt x="815584" y="12996"/>
                                  <a:pt x="815584" y="16245"/>
                                </a:cubicBezTo>
                                <a:lnTo>
                                  <a:pt x="815584" y="221747"/>
                                </a:lnTo>
                                <a:lnTo>
                                  <a:pt x="598690" y="221747"/>
                                </a:lnTo>
                                <a:lnTo>
                                  <a:pt x="598690" y="16245"/>
                                </a:lnTo>
                                <a:cubicBezTo>
                                  <a:pt x="598690" y="12996"/>
                                  <a:pt x="596253" y="10559"/>
                                  <a:pt x="593004" y="10559"/>
                                </a:cubicBezTo>
                                <a:lnTo>
                                  <a:pt x="483339" y="10559"/>
                                </a:lnTo>
                                <a:cubicBezTo>
                                  <a:pt x="480090" y="10559"/>
                                  <a:pt x="477653" y="12996"/>
                                  <a:pt x="477653" y="16245"/>
                                </a:cubicBezTo>
                                <a:lnTo>
                                  <a:pt x="477653" y="545027"/>
                                </a:lnTo>
                                <a:cubicBezTo>
                                  <a:pt x="477653" y="548277"/>
                                  <a:pt x="480090" y="550713"/>
                                  <a:pt x="483339" y="550713"/>
                                </a:cubicBezTo>
                                <a:lnTo>
                                  <a:pt x="593004" y="550713"/>
                                </a:lnTo>
                                <a:cubicBezTo>
                                  <a:pt x="596253" y="550713"/>
                                  <a:pt x="598690" y="548277"/>
                                  <a:pt x="598690" y="545027"/>
                                </a:cubicBezTo>
                                <a:lnTo>
                                  <a:pt x="598690" y="335464"/>
                                </a:lnTo>
                                <a:lnTo>
                                  <a:pt x="815584" y="335464"/>
                                </a:lnTo>
                                <a:lnTo>
                                  <a:pt x="815584" y="544215"/>
                                </a:lnTo>
                                <a:cubicBezTo>
                                  <a:pt x="815584" y="547464"/>
                                  <a:pt x="818021" y="549901"/>
                                  <a:pt x="821270" y="549901"/>
                                </a:cubicBezTo>
                                <a:lnTo>
                                  <a:pt x="930935" y="549901"/>
                                </a:lnTo>
                                <a:cubicBezTo>
                                  <a:pt x="934184" y="549901"/>
                                  <a:pt x="936621" y="547464"/>
                                  <a:pt x="936621" y="544215"/>
                                </a:cubicBezTo>
                                <a:lnTo>
                                  <a:pt x="936621" y="16245"/>
                                </a:lnTo>
                                <a:cubicBezTo>
                                  <a:pt x="936621" y="12996"/>
                                  <a:pt x="934184" y="10559"/>
                                  <a:pt x="930935" y="10559"/>
                                </a:cubicBezTo>
                                <a:close/>
                                <a:moveTo>
                                  <a:pt x="1283488" y="559648"/>
                                </a:moveTo>
                                <a:cubicBezTo>
                                  <a:pt x="1445143" y="559648"/>
                                  <a:pt x="1569430" y="439433"/>
                                  <a:pt x="1569430" y="280230"/>
                                </a:cubicBezTo>
                                <a:cubicBezTo>
                                  <a:pt x="1569430" y="121027"/>
                                  <a:pt x="1445143" y="812"/>
                                  <a:pt x="1283488" y="812"/>
                                </a:cubicBezTo>
                                <a:cubicBezTo>
                                  <a:pt x="1121021" y="812"/>
                                  <a:pt x="997547" y="121027"/>
                                  <a:pt x="997547" y="280230"/>
                                </a:cubicBezTo>
                                <a:cubicBezTo>
                                  <a:pt x="997547" y="439433"/>
                                  <a:pt x="1120209" y="559648"/>
                                  <a:pt x="1283488" y="559648"/>
                                </a:cubicBezTo>
                                <a:close/>
                                <a:moveTo>
                                  <a:pt x="1283488" y="442683"/>
                                </a:moveTo>
                                <a:cubicBezTo>
                                  <a:pt x="1191694" y="442683"/>
                                  <a:pt x="1122646" y="372828"/>
                                  <a:pt x="1122646" y="280230"/>
                                </a:cubicBezTo>
                                <a:cubicBezTo>
                                  <a:pt x="1122646" y="186820"/>
                                  <a:pt x="1192507" y="117778"/>
                                  <a:pt x="1283488" y="117778"/>
                                </a:cubicBezTo>
                                <a:cubicBezTo>
                                  <a:pt x="1375282" y="117778"/>
                                  <a:pt x="1444330" y="187632"/>
                                  <a:pt x="1444330" y="280230"/>
                                </a:cubicBezTo>
                                <a:cubicBezTo>
                                  <a:pt x="1444330" y="372828"/>
                                  <a:pt x="1374470" y="442683"/>
                                  <a:pt x="1283488" y="442683"/>
                                </a:cubicBezTo>
                                <a:close/>
                                <a:moveTo>
                                  <a:pt x="2207112" y="10559"/>
                                </a:moveTo>
                                <a:lnTo>
                                  <a:pt x="2071452" y="10559"/>
                                </a:lnTo>
                                <a:cubicBezTo>
                                  <a:pt x="2067391" y="10559"/>
                                  <a:pt x="2063329" y="12996"/>
                                  <a:pt x="2061704" y="16245"/>
                                </a:cubicBezTo>
                                <a:lnTo>
                                  <a:pt x="1921171" y="276981"/>
                                </a:lnTo>
                                <a:lnTo>
                                  <a:pt x="1782261" y="16245"/>
                                </a:lnTo>
                                <a:cubicBezTo>
                                  <a:pt x="1780637" y="12184"/>
                                  <a:pt x="1776575" y="10559"/>
                                  <a:pt x="1772513" y="10559"/>
                                </a:cubicBezTo>
                                <a:lnTo>
                                  <a:pt x="1635229" y="10559"/>
                                </a:lnTo>
                                <a:cubicBezTo>
                                  <a:pt x="1631980" y="10559"/>
                                  <a:pt x="1629543" y="12996"/>
                                  <a:pt x="1629543" y="16245"/>
                                </a:cubicBezTo>
                                <a:lnTo>
                                  <a:pt x="1629543" y="545027"/>
                                </a:lnTo>
                                <a:cubicBezTo>
                                  <a:pt x="1629543" y="548277"/>
                                  <a:pt x="1631980" y="550713"/>
                                  <a:pt x="1635229" y="550713"/>
                                </a:cubicBezTo>
                                <a:lnTo>
                                  <a:pt x="1744894" y="550713"/>
                                </a:lnTo>
                                <a:cubicBezTo>
                                  <a:pt x="1748143" y="550713"/>
                                  <a:pt x="1750580" y="548277"/>
                                  <a:pt x="1750580" y="545027"/>
                                </a:cubicBezTo>
                                <a:lnTo>
                                  <a:pt x="1750580" y="203878"/>
                                </a:lnTo>
                                <a:lnTo>
                                  <a:pt x="1887053" y="459740"/>
                                </a:lnTo>
                                <a:lnTo>
                                  <a:pt x="1956101" y="459740"/>
                                </a:lnTo>
                                <a:lnTo>
                                  <a:pt x="2092573" y="203878"/>
                                </a:lnTo>
                                <a:lnTo>
                                  <a:pt x="2092573" y="545027"/>
                                </a:lnTo>
                                <a:cubicBezTo>
                                  <a:pt x="2092573" y="548277"/>
                                  <a:pt x="2095010" y="550713"/>
                                  <a:pt x="2098259" y="550713"/>
                                </a:cubicBezTo>
                                <a:lnTo>
                                  <a:pt x="2207925" y="550713"/>
                                </a:lnTo>
                                <a:cubicBezTo>
                                  <a:pt x="2211174" y="550713"/>
                                  <a:pt x="2213611" y="548277"/>
                                  <a:pt x="2213611" y="545027"/>
                                </a:cubicBezTo>
                                <a:lnTo>
                                  <a:pt x="2213611" y="16245"/>
                                </a:lnTo>
                                <a:cubicBezTo>
                                  <a:pt x="2212799" y="12996"/>
                                  <a:pt x="2210362" y="10559"/>
                                  <a:pt x="2207112" y="10559"/>
                                </a:cubicBezTo>
                                <a:close/>
                                <a:moveTo>
                                  <a:pt x="2668518" y="542591"/>
                                </a:moveTo>
                                <a:cubicBezTo>
                                  <a:pt x="2670143" y="547464"/>
                                  <a:pt x="2674205" y="549901"/>
                                  <a:pt x="2679078" y="549901"/>
                                </a:cubicBezTo>
                                <a:lnTo>
                                  <a:pt x="2796055" y="549901"/>
                                </a:lnTo>
                                <a:cubicBezTo>
                                  <a:pt x="2800116" y="549901"/>
                                  <a:pt x="2802553" y="545840"/>
                                  <a:pt x="2801741" y="541778"/>
                                </a:cubicBezTo>
                                <a:lnTo>
                                  <a:pt x="2603531" y="17870"/>
                                </a:lnTo>
                                <a:cubicBezTo>
                                  <a:pt x="2601907" y="13808"/>
                                  <a:pt x="2597845" y="10559"/>
                                  <a:pt x="2592971" y="10559"/>
                                </a:cubicBezTo>
                                <a:lnTo>
                                  <a:pt x="2465435" y="10559"/>
                                </a:lnTo>
                                <a:cubicBezTo>
                                  <a:pt x="2460561" y="10559"/>
                                  <a:pt x="2456499" y="13808"/>
                                  <a:pt x="2454874" y="17870"/>
                                </a:cubicBezTo>
                                <a:lnTo>
                                  <a:pt x="2258289" y="542591"/>
                                </a:lnTo>
                                <a:cubicBezTo>
                                  <a:pt x="2256665" y="546652"/>
                                  <a:pt x="2259914" y="550713"/>
                                  <a:pt x="2263976" y="550713"/>
                                </a:cubicBezTo>
                                <a:lnTo>
                                  <a:pt x="2377703" y="550713"/>
                                </a:lnTo>
                                <a:cubicBezTo>
                                  <a:pt x="2382576" y="550713"/>
                                  <a:pt x="2386638" y="547464"/>
                                  <a:pt x="2388263" y="543403"/>
                                </a:cubicBezTo>
                                <a:lnTo>
                                  <a:pt x="2419131" y="456491"/>
                                </a:lnTo>
                                <a:lnTo>
                                  <a:pt x="2638462" y="456491"/>
                                </a:lnTo>
                                <a:lnTo>
                                  <a:pt x="2668518" y="542591"/>
                                </a:lnTo>
                                <a:close/>
                                <a:moveTo>
                                  <a:pt x="2457311" y="343587"/>
                                </a:moveTo>
                                <a:lnTo>
                                  <a:pt x="2527984" y="143770"/>
                                </a:lnTo>
                                <a:lnTo>
                                  <a:pt x="2598657" y="343587"/>
                                </a:lnTo>
                                <a:lnTo>
                                  <a:pt x="2457311" y="343587"/>
                                </a:lnTo>
                                <a:close/>
                                <a:moveTo>
                                  <a:pt x="2800929" y="478422"/>
                                </a:moveTo>
                                <a:cubicBezTo>
                                  <a:pt x="2857792" y="527158"/>
                                  <a:pt x="2944712" y="559648"/>
                                  <a:pt x="3026758" y="559648"/>
                                </a:cubicBezTo>
                                <a:cubicBezTo>
                                  <a:pt x="3146983" y="559648"/>
                                  <a:pt x="3240401" y="492230"/>
                                  <a:pt x="3240401" y="393135"/>
                                </a:cubicBezTo>
                                <a:cubicBezTo>
                                  <a:pt x="3240401" y="267234"/>
                                  <a:pt x="3089307" y="229870"/>
                                  <a:pt x="3041380" y="219311"/>
                                </a:cubicBezTo>
                                <a:cubicBezTo>
                                  <a:pt x="2991827" y="208751"/>
                                  <a:pt x="2943087" y="192506"/>
                                  <a:pt x="2943087" y="157579"/>
                                </a:cubicBezTo>
                                <a:cubicBezTo>
                                  <a:pt x="2943087" y="129150"/>
                                  <a:pt x="2977205" y="108843"/>
                                  <a:pt x="3025945" y="108843"/>
                                </a:cubicBezTo>
                                <a:cubicBezTo>
                                  <a:pt x="3073873" y="108843"/>
                                  <a:pt x="3124238" y="127525"/>
                                  <a:pt x="3155919" y="155142"/>
                                </a:cubicBezTo>
                                <a:cubicBezTo>
                                  <a:pt x="3158356" y="157579"/>
                                  <a:pt x="3162417" y="156766"/>
                                  <a:pt x="3164855" y="153517"/>
                                </a:cubicBezTo>
                                <a:lnTo>
                                  <a:pt x="3215219" y="70667"/>
                                </a:lnTo>
                                <a:cubicBezTo>
                                  <a:pt x="3216844" y="68230"/>
                                  <a:pt x="3216031" y="64981"/>
                                  <a:pt x="3214407" y="63356"/>
                                </a:cubicBezTo>
                                <a:cubicBezTo>
                                  <a:pt x="3173790" y="26805"/>
                                  <a:pt x="3107179" y="0"/>
                                  <a:pt x="3026758" y="0"/>
                                </a:cubicBezTo>
                                <a:cubicBezTo>
                                  <a:pt x="2902470" y="0"/>
                                  <a:pt x="2818800" y="64169"/>
                                  <a:pt x="2818800" y="160828"/>
                                </a:cubicBezTo>
                                <a:cubicBezTo>
                                  <a:pt x="2818800" y="256675"/>
                                  <a:pt x="2899221" y="307035"/>
                                  <a:pt x="3007262" y="333027"/>
                                </a:cubicBezTo>
                                <a:cubicBezTo>
                                  <a:pt x="3064125" y="346836"/>
                                  <a:pt x="3116114" y="359832"/>
                                  <a:pt x="3116114" y="397196"/>
                                </a:cubicBezTo>
                                <a:cubicBezTo>
                                  <a:pt x="3116114" y="428874"/>
                                  <a:pt x="3074685" y="450805"/>
                                  <a:pt x="3025945" y="450805"/>
                                </a:cubicBezTo>
                                <a:cubicBezTo>
                                  <a:pt x="2970707" y="450805"/>
                                  <a:pt x="2908157" y="424813"/>
                                  <a:pt x="2865103" y="386636"/>
                                </a:cubicBezTo>
                                <a:cubicBezTo>
                                  <a:pt x="2862666" y="384200"/>
                                  <a:pt x="2858604" y="385012"/>
                                  <a:pt x="2856980" y="387449"/>
                                </a:cubicBezTo>
                                <a:lnTo>
                                  <a:pt x="2800929" y="470299"/>
                                </a:lnTo>
                                <a:cubicBezTo>
                                  <a:pt x="2797679" y="472736"/>
                                  <a:pt x="2798492" y="476797"/>
                                  <a:pt x="2800929" y="478422"/>
                                </a:cubicBezTo>
                                <a:close/>
                                <a:moveTo>
                                  <a:pt x="4609997" y="2279206"/>
                                </a:moveTo>
                                <a:lnTo>
                                  <a:pt x="4317557" y="2279206"/>
                                </a:lnTo>
                                <a:cubicBezTo>
                                  <a:pt x="4309434" y="2279206"/>
                                  <a:pt x="4302122" y="2275145"/>
                                  <a:pt x="4298061" y="2268647"/>
                                </a:cubicBezTo>
                                <a:lnTo>
                                  <a:pt x="3996685" y="1782914"/>
                                </a:lnTo>
                                <a:lnTo>
                                  <a:pt x="3697746" y="1781289"/>
                                </a:lnTo>
                                <a:lnTo>
                                  <a:pt x="3697746" y="1782914"/>
                                </a:lnTo>
                                <a:lnTo>
                                  <a:pt x="3697746" y="2263773"/>
                                </a:lnTo>
                                <a:cubicBezTo>
                                  <a:pt x="3697746" y="2271896"/>
                                  <a:pt x="3691247" y="2279206"/>
                                  <a:pt x="3682311" y="2279206"/>
                                </a:cubicBezTo>
                                <a:lnTo>
                                  <a:pt x="3407742" y="2279206"/>
                                </a:lnTo>
                                <a:cubicBezTo>
                                  <a:pt x="3399619" y="2279206"/>
                                  <a:pt x="3392308" y="2272708"/>
                                  <a:pt x="3392308" y="2263773"/>
                                </a:cubicBezTo>
                                <a:lnTo>
                                  <a:pt x="3392308" y="767587"/>
                                </a:lnTo>
                                <a:cubicBezTo>
                                  <a:pt x="3392308" y="759465"/>
                                  <a:pt x="3398807" y="752154"/>
                                  <a:pt x="3407742" y="752154"/>
                                </a:cubicBezTo>
                                <a:lnTo>
                                  <a:pt x="4072232" y="752154"/>
                                </a:lnTo>
                                <a:cubicBezTo>
                                  <a:pt x="4355737" y="752154"/>
                                  <a:pt x="4593751" y="976338"/>
                                  <a:pt x="4597000" y="1259818"/>
                                </a:cubicBezTo>
                                <a:cubicBezTo>
                                  <a:pt x="4599437" y="1470193"/>
                                  <a:pt x="4476774" y="1651328"/>
                                  <a:pt x="4298061" y="1734178"/>
                                </a:cubicBezTo>
                                <a:lnTo>
                                  <a:pt x="4622182" y="2255650"/>
                                </a:lnTo>
                                <a:cubicBezTo>
                                  <a:pt x="4629493" y="2265397"/>
                                  <a:pt x="4622182" y="2279206"/>
                                  <a:pt x="4609997" y="2279206"/>
                                </a:cubicBezTo>
                                <a:close/>
                                <a:moveTo>
                                  <a:pt x="4309434" y="1267128"/>
                                </a:moveTo>
                                <a:cubicBezTo>
                                  <a:pt x="4309434" y="1142040"/>
                                  <a:pt x="4207892" y="1040507"/>
                                  <a:pt x="4082792" y="1040507"/>
                                </a:cubicBezTo>
                                <a:lnTo>
                                  <a:pt x="3697746" y="1040507"/>
                                </a:lnTo>
                                <a:lnTo>
                                  <a:pt x="3697746" y="1042944"/>
                                </a:lnTo>
                                <a:lnTo>
                                  <a:pt x="3697746" y="1493749"/>
                                </a:lnTo>
                                <a:lnTo>
                                  <a:pt x="3697746" y="1493749"/>
                                </a:lnTo>
                                <a:lnTo>
                                  <a:pt x="4082792" y="1493749"/>
                                </a:lnTo>
                                <a:cubicBezTo>
                                  <a:pt x="4207892" y="1493749"/>
                                  <a:pt x="4309434" y="1392216"/>
                                  <a:pt x="4309434" y="1267128"/>
                                </a:cubicBezTo>
                                <a:close/>
                                <a:moveTo>
                                  <a:pt x="2015401" y="1623711"/>
                                </a:moveTo>
                                <a:cubicBezTo>
                                  <a:pt x="2007278" y="1588784"/>
                                  <a:pt x="2003216" y="1553044"/>
                                  <a:pt x="2003216" y="1515680"/>
                                </a:cubicBezTo>
                                <a:cubicBezTo>
                                  <a:pt x="2003216" y="1241948"/>
                                  <a:pt x="2224984" y="1020200"/>
                                  <a:pt x="2498740" y="1020200"/>
                                </a:cubicBezTo>
                                <a:cubicBezTo>
                                  <a:pt x="2772497" y="1020200"/>
                                  <a:pt x="2994264" y="1241948"/>
                                  <a:pt x="2994264" y="1515680"/>
                                </a:cubicBezTo>
                                <a:cubicBezTo>
                                  <a:pt x="2994264" y="1553044"/>
                                  <a:pt x="2990203" y="1588784"/>
                                  <a:pt x="2982079" y="1623711"/>
                                </a:cubicBezTo>
                                <a:lnTo>
                                  <a:pt x="3274520" y="1623711"/>
                                </a:lnTo>
                                <a:cubicBezTo>
                                  <a:pt x="3279394" y="1588784"/>
                                  <a:pt x="3281831" y="1552232"/>
                                  <a:pt x="3281831" y="1515680"/>
                                </a:cubicBezTo>
                                <a:cubicBezTo>
                                  <a:pt x="3281831" y="1082745"/>
                                  <a:pt x="2930902" y="732660"/>
                                  <a:pt x="2498740" y="732660"/>
                                </a:cubicBezTo>
                                <a:cubicBezTo>
                                  <a:pt x="2065766" y="732660"/>
                                  <a:pt x="1715650" y="1083557"/>
                                  <a:pt x="1715650" y="1515680"/>
                                </a:cubicBezTo>
                                <a:cubicBezTo>
                                  <a:pt x="1715650" y="1552232"/>
                                  <a:pt x="1718087" y="1587971"/>
                                  <a:pt x="1722961" y="1623711"/>
                                </a:cubicBezTo>
                                <a:lnTo>
                                  <a:pt x="2015401" y="1623711"/>
                                </a:lnTo>
                                <a:close/>
                                <a:moveTo>
                                  <a:pt x="1785511" y="1839772"/>
                                </a:moveTo>
                                <a:cubicBezTo>
                                  <a:pt x="1908986" y="2111068"/>
                                  <a:pt x="2181930" y="2299512"/>
                                  <a:pt x="2498740" y="2299512"/>
                                </a:cubicBezTo>
                                <a:cubicBezTo>
                                  <a:pt x="2815551" y="2299512"/>
                                  <a:pt x="3089307" y="2111068"/>
                                  <a:pt x="3211970" y="1839772"/>
                                </a:cubicBezTo>
                                <a:lnTo>
                                  <a:pt x="1785511" y="1839772"/>
                                </a:lnTo>
                                <a:close/>
                              </a:path>
                            </a:pathLst>
                          </a:custGeom>
                          <a:solidFill>
                            <a:srgbClr val="FA6432"/>
                          </a:solidFill>
                          <a:ln w="811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6668448" name="Titels"/>
                        <wps:cNvSpPr txBox="1">
                          <a:spLocks/>
                        </wps:cNvSpPr>
                        <wps:spPr>
                          <a:xfrm>
                            <a:off x="723900" y="3790950"/>
                            <a:ext cx="6119737" cy="3567431"/>
                          </a:xfrm>
                          <a:prstGeom prst="rect">
                            <a:avLst/>
                          </a:prstGeom>
                          <a:noFill/>
                          <a:ln w="6350">
                            <a:noFill/>
                          </a:ln>
                        </wps:spPr>
                        <wps:txbx>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642"/>
                              </w:tblGrid>
                              <w:tr w:rsidR="0048703B" w:rsidRPr="00567474" w14:paraId="2417DE18" w14:textId="77777777">
                                <w:tc>
                                  <w:tcPr>
                                    <w:tcW w:w="0" w:type="auto"/>
                                    <w:shd w:val="clear" w:color="auto" w:fill="auto"/>
                                    <w:tcMar>
                                      <w:right w:w="3402" w:type="dxa"/>
                                    </w:tcMar>
                                    <w:vAlign w:val="bottom"/>
                                  </w:tcPr>
                                  <w:p w14:paraId="4BE17A26" w14:textId="2FB50E96" w:rsidR="00385595" w:rsidRPr="007C7E4F" w:rsidRDefault="00567474" w:rsidP="00B4263D">
                                    <w:pPr>
                                      <w:pStyle w:val="Frontcover-subtitelblauw"/>
                                      <w:rPr>
                                        <w:lang w:val="nl-BE"/>
                                      </w:rPr>
                                    </w:pPr>
                                    <w:r>
                                      <w:rPr>
                                        <w:lang w:val="nl-BE"/>
                                      </w:rPr>
                                      <w:t>Documentatie</w:t>
                                    </w:r>
                                  </w:p>
                                </w:tc>
                              </w:tr>
                              <w:tr w:rsidR="00B043D7" w:rsidRPr="00567474" w14:paraId="77F5DFC4" w14:textId="77777777">
                                <w:tc>
                                  <w:tcPr>
                                    <w:tcW w:w="0" w:type="auto"/>
                                    <w:shd w:val="clear" w:color="auto" w:fill="auto"/>
                                    <w:tcMar>
                                      <w:top w:w="170" w:type="dxa"/>
                                      <w:bottom w:w="0" w:type="dxa"/>
                                      <w:right w:w="3402" w:type="dxa"/>
                                    </w:tcMar>
                                    <w:vAlign w:val="center"/>
                                  </w:tcPr>
                                  <w:p w14:paraId="42B013D6" w14:textId="59497A89" w:rsidR="00385595" w:rsidRPr="00BE311D" w:rsidRDefault="00567474" w:rsidP="00B4263D">
                                    <w:pPr>
                                      <w:pStyle w:val="Frontcover-hoofdtiteloranje"/>
                                      <w:rPr>
                                        <w:lang w:val="nl-BE"/>
                                      </w:rPr>
                                    </w:pPr>
                                    <w:r>
                                      <w:rPr>
                                        <w:lang w:val="nl-BE"/>
                                      </w:rPr>
                                      <w:t>Line Following Robot</w:t>
                                    </w:r>
                                  </w:p>
                                </w:tc>
                              </w:tr>
                              <w:tr w:rsidR="00B043D7" w:rsidRPr="00567474" w14:paraId="58E2B1C4" w14:textId="77777777">
                                <w:tc>
                                  <w:tcPr>
                                    <w:tcW w:w="0" w:type="auto"/>
                                    <w:shd w:val="clear" w:color="auto" w:fill="auto"/>
                                    <w:tcMar>
                                      <w:top w:w="340" w:type="dxa"/>
                                      <w:right w:w="3402" w:type="dxa"/>
                                    </w:tcMar>
                                  </w:tcPr>
                                  <w:p w14:paraId="2E96590A" w14:textId="0A15521B" w:rsidR="00385595" w:rsidRPr="00A64DBD" w:rsidRDefault="00567474" w:rsidP="00B4263D">
                                    <w:pPr>
                                      <w:pStyle w:val="Frontcover-extrainfozwart"/>
                                      <w:rPr>
                                        <w:lang w:val="nl-BE"/>
                                      </w:rPr>
                                    </w:pPr>
                                    <w:r>
                                      <w:rPr>
                                        <w:lang w:val="nl-BE"/>
                                      </w:rPr>
                                      <w:t>Quentin &amp; Zaid</w:t>
                                    </w:r>
                                  </w:p>
                                </w:tc>
                              </w:tr>
                            </w:tbl>
                            <w:p w14:paraId="0BCAA3F1" w14:textId="77777777" w:rsidR="00385595" w:rsidRPr="00A64DBD" w:rsidRDefault="00385595" w:rsidP="00B4263D">
                              <w:pPr>
                                <w:rPr>
                                  <w:lang w:val="nl-BE"/>
                                </w:rPr>
                              </w:pPr>
                            </w:p>
                          </w:txbxContent>
                        </wps:txbx>
                        <wps:bodyPr rot="0" spcFirstLastPara="0" vertOverflow="overflow" horzOverflow="overflow" vert="horz" wrap="square" lIns="0" tIns="108000" rIns="0" bIns="0" numCol="1" spcCol="0" rtlCol="0" fromWordArt="0" anchor="ctr" anchorCtr="0" forceAA="0" compatLnSpc="1">
                          <a:prstTxWarp prst="textNoShape">
                            <a:avLst/>
                          </a:prstTxWarp>
                          <a:noAutofit/>
                        </wps:bodyPr>
                      </wps:wsp>
                    </wpg:wgp>
                  </a:graphicData>
                </a:graphic>
              </wp:anchor>
            </w:drawing>
          </mc:Choice>
          <mc:Fallback>
            <w:pict>
              <v:group w14:anchorId="54591C64" id="Frontcover" o:spid="_x0000_s1026" style="position:absolute;margin-left:-70.9pt;margin-top:-70.9pt;width:595.3pt;height:841.9pt;z-index:251658240"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">
                <v:rect id="Achtergrondvlak (wit)" o:spid="_x0000_s1027" style="position:absolute;width:75600;height:106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" fillcolor="white [3212]" stroked="f" strokeweight="1pt">
                  <o:lock v:ext="edit" aspectratio="t"/>
                </v:rect>
                <v:group id="Patroon - zigzag" o:spid="_x0000_s1028" style="position:absolute;left:33909;top:3619;width:38076;height:99745" coordsize="38076,9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">
                  <v:shape id="Vrije vorm: vorm 487709685" o:spid="_x0000_s1029" style="position:absolute;left:31294;top:75930;width:2420;height:22048;visibility:visible;mso-wrap-style:square;v-text-anchor:middle" coordsize="241960,220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" path="m92641,1293947l241960,736785,92641,179623,125428,57419c99377,38618,73579,19436,48163,l,179623,149319,736785,,1293947r149319,557162l63540,2171102v27704,11432,55661,22611,83619,33663l241960,1850981,92641,1293947xe" filled="f" stroked="f" strokeweight="1pt">
                    <v:stroke joinstyle="miter"/>
                    <v:path arrowok="t" o:connecttype="custom" o:connectlocs="92641,1293947;241960,736785;92641,179623;125428,57419;48163,0;0,179623;149319,736785;0,1293947;149319,1851109;63540,2171102;147159,2204765;241960,1850981;92641,1293947" o:connectangles="0,0,0,0,0,0,0,0,0,0,0,0,0"/>
                  </v:shape>
                  <v:shape id="Vrije vorm: vorm 364057710" o:spid="_x0000_s1030" style="position:absolute;left:12890;top:13469;width:2903;height:72802;visibility:visible;mso-wrap-style:square;v-text-anchor:middle" coordsize="290250,728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" path="m140932,6425906l290251,5868745,140932,5311583,290251,4754421,140932,4197260,290251,3640098,140932,3082936,290251,2525774,140932,1968613,290251,1411451,140932,854289,290251,297127,210572,c173210,37601,136611,75965,100393,114710r48926,182417l,854289r149319,557162l,1968613r149319,557161l,3082936r149319,557162l,4197260r149319,557161l,5311583r149319,557162l,6425906r149319,557162l100393,7165485v36218,38746,72817,76982,110179,114710l290251,6983068,140932,6425906xe" filled="f" stroked="f" strokeweight="1pt">
                    <v:stroke joinstyle="miter"/>
                    <v:path arrowok="t" o:connecttype="custom" o:connectlocs="140932,6425906;290251,5868745;140932,5311583;290251,4754421;140932,4197260;290251,3640098;140932,3082936;290251,2525774;140932,1968613;290251,1411451;140932,854289;290251,297127;210572,0;100393,114710;149319,297127;0,854289;149319,1411451;0,1968613;149319,2525774;0,3082936;149319,3640098;0,4197260;149319,4754421;0,5311583;149319,5868745;0,6425906;149319,6983068;100393,7165485;210572,7280195;290251,6983068;140932,6425906" o:connectangles="0,0,0,0,0,0,0,0,0,0,0,0,0,0,0,0,0,0,0,0,0,0,0,0,0,0,0,0,0,0,0"/>
                  </v:shape>
                  <v:shape id="Vrije vorm: vorm 398302151" o:spid="_x0000_s1031" style="position:absolute;left:22091;top:64922;width:2662;height:28978;visibility:visible;mso-wrap-style:square;v-text-anchor:middle" coordsize="266232,289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" path="m266233,1837770l116914,1280608,266233,723447,116914,166284r6227,-23373c95818,96036,69640,48272,44605,l,166284,149319,723447,,1280608r149319,557162l,2394931r110560,412600c157071,2838273,203963,2868633,251618,2897851l116787,2394805,266233,1837770xe" filled="f" stroked="f" strokeweight="1pt">
                    <v:stroke joinstyle="miter"/>
                    <v:path arrowok="t" o:connecttype="custom" o:connectlocs="266233,1837770;116914,1280608;266233,723447;116914,166284;123141,142911;44605,0;0,166284;149319,723447;0,1280608;149319,1837770;0,2394931;110560,2807531;251618,2897851;116787,2394805;266233,1837770" o:connectangles="0,0,0,0,0,0,0,0,0,0,0,0,0,0,0"/>
                  </v:shape>
                  <v:shape id="Vrije vorm: vorm 24822574" o:spid="_x0000_s1032" style="position:absolute;left:19792;top:61723;width:2722;height:30376;visibility:visible;mso-wrap-style:square;v-text-anchor:middle" coordsize="272205,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" path="m272205,2157636l122886,1600474,272205,1043313,122886,486150,205488,177845c178802,119410,153640,60213,130257,l,486024r149319,557161l,1600347r149319,557162l,2714671r56551,210745c106747,2963780,157833,3001128,209428,3037586l122886,2714544,272205,2157636xe" filled="f" stroked="f" strokeweight="1pt">
                    <v:stroke joinstyle="miter"/>
                    <v:path arrowok="t" o:connecttype="custom" o:connectlocs="272205,2157636;122886,1600474;272205,1043313;122886,486150;205488,177845;130257,0;0,486024;149319,1043185;0,1600347;149319,2157509;0,2714671;56551,2925416;209428,3037586;122886,2714544;272205,2157636" o:connectangles="0,0,0,0,0,0,0,0,0,0,0,0,0,0,0"/>
                  </v:shape>
                  <v:shape id="Vrije vorm: vorm 1685798400" o:spid="_x0000_s1033" style="position:absolute;left:10589;top:15322;width:2964;height:69105;visibility:visible;mso-wrap-style:square;v-text-anchor:middle" coordsize="296350,691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" path="m147032,6240567l296351,5683405,147032,5126370,296351,4569209,147032,4012047,296351,3454885,147032,2897850,296351,2340689,147032,1783654,296351,1226492,147032,669458,296351,112296,266233,c223534,47383,181724,95655,140678,144689l,669458r149319,557161l,1783781r149319,557162l,2898105r149319,557161l,4012428r149319,557162l,5126752r149319,557161l,6241075r140678,524768c181597,6814878,223534,6863023,266233,6910533r30118,-112296l147032,6240567xe" filled="f" stroked="f" strokeweight="1pt">
                    <v:stroke joinstyle="miter"/>
                    <v:path arrowok="t" o:connecttype="custom" o:connectlocs="147032,6240567;296351,5683405;147032,5126370;296351,4569209;147032,4012047;296351,3454885;147032,2897850;296351,2340689;147032,1783654;296351,1226492;147032,669458;296351,112296;266233,0;140678,144689;0,669458;149319,1226619;0,1783781;149319,2340943;0,2898105;149319,3455266;0,4012428;149319,4569590;0,5126752;149319,5683913;0,6241075;140678,6765843;266233,6910533;296351,6798237;147032,6240567" o:connectangles="0,0,0,0,0,0,0,0,0,0,0,0,0,0,0,0,0,0,0,0,0,0,0,0,0,0,0,0,0"/>
                  </v:shape>
                  <v:shape id="Vrije vorm: vorm 1223782769" o:spid="_x0000_s1034" style="position:absolute;left:35896;top:78772;width:2180;height:20625;visibility:visible;mso-wrap-style:square;v-text-anchor:middle" coordsize="218069,206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" path="m218069,1522731l80569,1009777,218069,496822r,-88414l121616,48526c90100,32902,58965,16641,27958,l149319,452615,,1009777r149319,557161l22620,2039623v24781,7750,49561,15372,74469,22867l218069,1611145r,-88414xe" filled="f" stroked="f" strokeweight="1pt">
                    <v:stroke joinstyle="miter"/>
                    <v:path arrowok="t" o:connecttype="custom" o:connectlocs="218069,1522731;80569,1009777;218069,496822;218069,408408;121616,48526;27958,0;149319,452615;0,1009777;149319,1566938;22620,2039623;97089,2062490;218069,1611145;218069,1522731" o:connectangles="0,0,0,0,0,0,0,0,0,0,0,0,0"/>
                  </v:shape>
                  <v:shape id="Vrije vorm: vorm 635549296" o:spid="_x0000_s1035" style="position:absolute;left:15192;top:11759;width:2841;height:76221;visibility:visible;mso-wrap-style:square;v-text-anchor:middle" coordsize="284150,762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" path="m134832,6596891l284151,6039730,134832,5482567,284151,4925406,134832,4368244,284151,3811082,134832,3253921,284151,2696759,134832,2139598,284151,1582436,134832,1025274,284151,468112,158723,c122378,33282,86414,66946,50959,101371r98360,366741l,1025274r149319,557162l,2139598r149319,557161l,3253921r149319,557161l,4368244r149319,557162l,5482567r149319,557163l,6596891r149319,557162l50959,7520794v35328,34298,71419,67962,107764,101371l284151,7154053,134832,6596891xe" filled="f" stroked="f" strokeweight="1pt">
                    <v:stroke joinstyle="miter"/>
                    <v:path arrowok="t" o:connecttype="custom" o:connectlocs="134832,6596891;284151,6039730;134832,5482567;284151,4925406;134832,4368244;284151,3811082;134832,3253921;284151,2696759;134832,2139598;284151,1582436;134832,1025274;284151,468112;158723,0;50959,101371;149319,468112;0,1025274;149319,1582436;0,2139598;149319,2696759;0,3253921;149319,3811082;0,4368244;149319,4925406;0,5482567;149319,6039730;0,6596891;149319,7154053;50959,7520794;158723,7622165;284151,7154053;134832,6596891" o:connectangles="0,0,0,0,0,0,0,0,0,0,0,0,0,0,0,0,0,0,0,0,0,0,0,0,0,0,0,0,0,0,0"/>
                  </v:shape>
                  <v:shape id="Vrije vorm: vorm 188911947" o:spid="_x0000_s1036" style="position:absolute;left:24393;top:68989;width:2601;height:26185;visibility:visible;mso-wrap-style:square;v-text-anchor:middle" coordsize="260132,261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" path="m110814,1988048l260133,1430886,110814,873725,260133,316563,232811,214811c173846,145705,117676,73932,64430,r84889,316563l,873725r149319,557161l,1988048r149319,557162l144236,2564138v31897,18419,63921,36585,96199,54369l260006,2545337,110814,1988048xe" filled="f" stroked="f" strokeweight="1pt">
                    <v:stroke joinstyle="miter"/>
                    <v:path arrowok="t" o:connecttype="custom" o:connectlocs="110814,1988048;260133,1430886;110814,873725;260133,316563;232811,214811;64430,0;149319,316563;0,873725;149319,1430886;0,1988048;149319,2545210;144236,2564138;240435,2618507;260006,2545337;110814,1988048" o:connectangles="0,0,0,0,0,0,0,0,0,0,0,0,0,0,0"/>
                  </v:shape>
                  <v:shape id="Vrije vorm: vorm 1139168666" o:spid="_x0000_s1037" style="position:absolute;left:17493;top:50229;width:2781;height:39733;visibility:visible;mso-wrap-style:square;v-text-anchor:middle" coordsize="278050,397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" path="m278051,3307020l128732,2749859,278051,2192697,128732,1635535,278051,1078373,128732,521212,165839,382874c149827,257367,140932,129572,139661,l,521212r149319,557161l,1635535r149319,557162l,2749859r149319,557161l5337,3843984v50070,44080,101029,87271,152751,129318l128859,3864055,278051,3307020xe" filled="f" stroked="f" strokeweight="1pt">
                    <v:stroke joinstyle="miter"/>
                    <v:path arrowok="t" o:connecttype="custom" o:connectlocs="278051,3307020;128732,2749859;278051,2192697;128732,1635535;278051,1078373;128732,521212;165839,382874;139661,0;0,521212;149319,1078373;0,1635535;149319,2192697;0,2749859;149319,3307020;5337,3843984;158088,3973302;128859,3864055;278051,3307020" o:connectangles="0,0,0,0,0,0,0,0,0,0,0,0,0,0,0,0,0,0"/>
                  </v:shape>
                  <v:shape id="Vrije vorm: vorm 396927529" o:spid="_x0000_s1038" style="position:absolute;left:28993;top:74375;width:2480;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" path="m98741,1449434l248060,892272,98741,335110,170033,69105c142965,46494,116151,23501,89846,l,335110,149319,892272,,1449434r149319,557161l87812,2236015v29229,13592,58457,26931,87940,40015l247933,2006595,98741,1449434xe" filled="f" stroked="f" strokeweight="1pt">
                    <v:stroke joinstyle="miter"/>
                    <v:path arrowok="t" o:connecttype="custom" o:connectlocs="98741,1449434;248060,892272;98741,335110;170033,69105;89846,0;0,335110;149319,892272;0,1449434;149319,2006595;87812,2236015;175752,2276030;247933,2006595;98741,1449434" o:connectangles="0,0,0,0,0,0,0,0,0,0,0,0,0"/>
                  </v:shape>
                  <v:shape id="Vrije vorm: vorm 499724400" o:spid="_x0000_s1039" style="position:absolute;left:26693;top:72617;width:2541;height:23584;visibility:visible;mso-wrap-style:square;v-text-anchor:middle" coordsize="254160,235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" path="m104841,1625246l254160,1068083,104841,510922,219594,82697c191637,55640,164060,28074,136992,l,510922r149319,557161l,1625246r149319,557161l114753,2311471v30499,15879,61253,31505,92133,46875l254033,2182407,104841,1625246xe" filled="f" stroked="f" strokeweight="1pt">
                    <v:stroke joinstyle="miter"/>
                    <v:path arrowok="t" o:connecttype="custom" o:connectlocs="104841,1625246;254160,1068083;104841,510922;219594,82697;136992,0;0,510922;149319,1068083;0,1625246;149319,2182407;114753,2311471;206886,2358346;254033,2182407;104841,1625246" o:connectangles="0,0,0,0,0,0,0,0,0,0,0,0,0"/>
                  </v:shape>
                  <v:shape id="Vrije vorm: vorm 1768376503" o:spid="_x0000_s1040" style="position:absolute;left:33594;top:77302;width:2360;height:21432;visibility:visible;mso-wrap-style:square;v-text-anchor:middle" coordsize="235987,214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" path="m86669,1156752l235988,599590,88448,49161c62524,33155,36854,16641,11438,l,42555,149319,599717,,1156878r149319,557163l41809,2115207v26306,9527,52739,18801,79171,27947l235988,1714041,86669,1156752xe" filled="f" stroked="f" strokeweight="1pt">
                    <v:stroke joinstyle="miter"/>
                    <v:path arrowok="t" o:connecttype="custom" o:connectlocs="86669,1156752;235988,599590;88448,49161;11438,0;0,42555;149319,599717;0,1156878;149319,1714041;41809,2115207;120980,2143154;235988,1714041;86669,1156752" o:connectangles="0,0,0,0,0,0,0,0,0,0,0,0"/>
                  </v:shape>
                  <v:shape id="Vrije vorm: vorm 850080180" o:spid="_x0000_s1041" style="position:absolute;left:40;top:36488;width:2313;height:26768;visibility:visible;mso-wrap-style:square;v-text-anchor:middle" coordsize="231285,2676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" path="m81967,1895443l231286,1338281,81967,781246,231286,224084,171177,c73706,364454,14995,744788,,1136173r54136,202235l,1540642v15123,391513,73706,771719,171177,1136173l231286,2452731,81967,1895443xe" filled="f" stroked="f" strokeweight="1pt">
                    <v:stroke joinstyle="miter"/>
                    <v:path arrowok="t" o:connecttype="custom" o:connectlocs="81967,1895443;231286,1338281;81967,781246;231286,224084;171177,0;0,1136173;54136,1338408;0,1540642;171177,2676815;231286,2452731;81967,1895443" o:connectangles="0,0,0,0,0,0,0,0,0,0,0"/>
                  </v:shape>
                  <v:shape id="Vrije vorm: vorm 928253444" o:spid="_x0000_s1042" style="position:absolute;left:28994;top:2607;width:2481;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" path="m,826596r149319,557162l,1940920r89845,335110c116151,2252529,142965,2229536,170033,2206924l98741,1940920,248060,1383758,98614,826596,247933,269435,175752,c146269,13084,116914,26423,87812,40015r61507,229420l,826596xe" filled="f" stroked="f" strokeweight="1pt">
                    <v:stroke joinstyle="miter"/>
                    <v:path arrowok="t" o:connecttype="custom" o:connectlocs="0,826596;149319,1383758;0,1940920;89845,2276030;170033,2206924;98741,1940920;248060,1383758;98614,826596;247933,269435;175752,0;87812,40015;149319,269435;0,826596" o:connectangles="0,0,0,0,0,0,0,0,0,0,0,0,0"/>
                  </v:shape>
                  <v:shape id="Vrije vorm: vorm 1825351222" o:spid="_x0000_s1043" style="position:absolute;left:26693;top:3542;width:2541;height:23584;visibility:visible;mso-wrap-style:square;v-text-anchor:middle" coordsize="254160,235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" path="m,733101r149319,557162l,1847424r136992,510922c164060,2330272,191509,2302706,219594,2275649l104841,1847424,254160,1290263,104841,733101,254160,175939,207013,c176133,15371,145380,30996,114880,46875r34566,129064l,733101xe" filled="f" stroked="f" strokeweight="1pt">
                    <v:stroke joinstyle="miter"/>
                    <v:path arrowok="t" o:connecttype="custom" o:connectlocs="0,733101;149319,1290263;0,1847424;136992,2358346;219594,2275649;104841,1847424;254160,1290263;104841,733101;254160,175939;207013,0;114880,46875;149446,175939;0,733101" o:connectangles="0,0,0,0,0,0,0,0,0,0,0,0,0"/>
                  </v:shape>
                  <v:shape id="Vrije vorm: vorm 592787331" o:spid="_x0000_s1044" style="position:absolute;left:24393;top:4570;width:2601;height:26184;visibility:visible;mso-wrap-style:square;v-text-anchor:middle" coordsize="260132,261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" path="m,630332r149319,557162l,1744656r149319,557161l64430,2618381v53246,-73933,109288,-145579,168381,-214811l260133,2301817,110814,1744656,260133,1187494,110814,630332,260133,73170,240563,c208284,17784,176260,35823,144363,54370r5083,18927l,630332xe" filled="f" stroked="f" strokeweight="1pt">
                    <v:stroke joinstyle="miter"/>
                    <v:path arrowok="t" o:connecttype="custom" o:connectlocs="0,630332;149319,1187494;0,1744656;149319,2301817;64430,2618381;232811,2403570;260133,2301817;110814,1744656;260133,1187494;110814,630332;260133,73170;240563,0;144363,54370;149446,73297;0,630332" o:connectangles="0,0,0,0,0,0,0,0,0,0,0,0,0,0,0"/>
                  </v:shape>
                  <v:shape id="Vrije vorm: vorm 843741179" o:spid="_x0000_s1045" style="position:absolute;left:31294;top:1764;width:2420;height:22049;visibility:visible;mso-wrap-style:square;v-text-anchor:middle" coordsize="241960,220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" path="m,910945r149319,557162l,2025269r48163,179623c73706,2185456,99377,2166147,125428,2147474l92641,2025269,241960,1468107,92641,910945,241960,353784,147159,c119201,11052,91244,22231,63540,33663r85779,319994l,910945xe" filled="f" stroked="f" strokeweight="1pt">
                    <v:stroke joinstyle="miter"/>
                    <v:path arrowok="t" o:connecttype="custom" o:connectlocs="0,910945;149319,1468107;0,2025269;48163,2204892;125428,2147474;92641,2025269;241960,1468107;92641,910945;241960,353784;147159,0;63540,33663;149319,353657;0,910945" o:connectangles="0,0,0,0,0,0,0,0,0,0,0,0,0"/>
                  </v:shape>
                  <v:shape id="Vrije vorm: vorm 786287545" o:spid="_x0000_s1046" style="position:absolute;left:35895;top:348;width:2181;height:20623;visibility:visible;mso-wrap-style:square;v-text-anchor:middle" coordsize="218196,206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" path="m,1052586r149319,557162l27958,2062362v30880,-16641,62142,-32901,93658,-48526l218069,1653955r,-88414l80696,1052586,218197,539631r,-88414l97089,c72182,7495,47274,14990,22620,22866l149319,495551,,1052586xe" filled="f" stroked="f" strokeweight="1pt">
                    <v:stroke joinstyle="miter"/>
                    <v:path arrowok="t" o:connecttype="custom" o:connectlocs="0,1052586;149319,1609748;27958,2062362;121616,2013836;218069,1653955;218069,1565541;80696,1052586;218197,539631;218197,451217;97089,0;22620,22866;149319,495551;0,1052586" o:connectangles="0,0,0,0,0,0,0,0,0,0,0,0,0"/>
                  </v:shape>
                  <v:shape id="Vrije vorm: vorm 1808249525" o:spid="_x0000_s1047" style="position:absolute;left:8290;top:18194;width:3023;height:63351;visibility:visible;mso-wrap-style:square;v-text-anchor:middle" coordsize="302323,63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" path="m302323,5396186l153004,4839024,302323,4281863,153004,3724701,302323,3167539,153004,2610378,302323,2053216,153004,1496054,302323,938892,153004,381731,255304,c169144,110899,87431,225355,10294,343240l,381731,149319,938892,,1496054r149319,557162l,2610378r149319,557161l,3724701r149319,557162l,4839024r149319,557162l,5953348r10294,38490c87304,6109724,169144,6224180,255304,6335078l153004,5953348,302323,5396186xe" filled="f" stroked="f" strokeweight="1pt">
                    <v:stroke joinstyle="miter"/>
                    <v:path arrowok="t" o:connecttype="custom" o:connectlocs="302323,5396186;153004,4839024;302323,4281863;153004,3724701;302323,3167539;153004,2610378;302323,2053216;153004,1496054;302323,938892;153004,381731;255304,0;10294,343240;0,381731;149319,938892;0,1496054;149319,2053216;0,2610378;149319,3167539;0,3724701;149319,4281863;0,4839024;149319,5396186;0,5953348;10294,5991838;255304,6335078;153004,5953348;302323,5396186" o:connectangles="0,0,0,0,0,0,0,0,0,0,0,0,0,0,0,0,0,0,0,0,0,0,0,0,0,0,0"/>
                  </v:shape>
                  <v:shape id="Vrije vorm: vorm 341836663" o:spid="_x0000_s1048" style="position:absolute;left:22092;top:5843;width:2663;height:28980;visibility:visible;mso-wrap-style:square;v-text-anchor:middle" coordsize="266232,289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" path="m149319,1060208l,1617370r149319,557161l,2731693r44605,166285c69640,2849579,95818,2801942,123140,2755067r-6226,-23374l266233,2174531,116914,1617370,266233,1060208,116786,503046,251618,c204090,29344,157071,59578,110560,90320l,502919r149319,557289xe" filled="f" stroked="f" strokeweight="1pt">
                    <v:stroke joinstyle="miter"/>
                    <v:path arrowok="t" o:connecttype="custom" o:connectlocs="149319,1060208;0,1617370;149319,2174531;0,2731693;44605,2897978;123140,2755067;116914,2731693;266233,2174531;116914,1617370;266233,1060208;116786,503046;251618,0;110560,90320;0,502919;149319,1060208" o:connectangles="0,0,0,0,0,0,0,0,0,0,0,0,0,0,0"/>
                  </v:shape>
                  <v:shape id="Vrije vorm: vorm 1116328600" o:spid="_x0000_s1049" style="position:absolute;left:33594;top:1011;width:2360;height:21431;visibility:visible;mso-wrap-style:square;v-text-anchor:middle" coordsize="235987,2143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" path="m,986275r149319,557162l,2100599r11438,42555c36854,2126386,62524,2109999,88448,2093866l235988,1543437,86669,986275,235988,429114,120980,c94548,9146,68115,18293,41809,27947l149319,429114,,986275xe" filled="f" stroked="f" strokeweight="1pt">
                    <v:stroke joinstyle="miter"/>
                    <v:path arrowok="t" o:connecttype="custom" o:connectlocs="0,986275;149319,1543437;0,2100599;11438,2143154;88448,2093866;235988,1543437;86669,986275;235988,429114;120980,0;41809,27947;149319,429114;0,986275" o:connectangles="0,0,0,0,0,0,0,0,0,0,0,0"/>
                  </v:shape>
                  <v:shape id="Vrije vorm: vorm 455952521" o:spid="_x0000_s1050" style="position:absolute;left:3690;top:25280;width:3143;height:49182;visibility:visible;mso-wrap-style:square;v-text-anchor:middle" coordsize="314268,491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" path="m164950,4130568l314269,3573406,164950,3016245,314269,2459083,164950,1901921,314269,1344759,164950,787598,314269,230436,252508,c214765,69614,178802,140243,144236,211635r5083,18801l,787598r149319,557161l,1901921r149319,557162l,3016245r149319,557161l,4130568r149319,557162l144236,4706530v34566,71392,70529,142022,108272,211635l314269,4687730,164950,4130568xe" filled="f" stroked="f" strokeweight="1pt">
                    <v:stroke joinstyle="miter"/>
                    <v:path arrowok="t" o:connecttype="custom" o:connectlocs="164950,4130568;314269,3573406;164950,3016245;314269,2459083;164950,1901921;314269,1344759;164950,787598;314269,230436;252508,0;144236,211635;149319,230436;0,787598;149319,1344759;0,1901921;149319,2459083;0,3016245;149319,3573406;0,4130568;149319,4687730;144236,4706530;252508,4918165;314269,4687730;164950,4130568" o:connectangles="0,0,0,0,0,0,0,0,0,0,0,0,0,0,0,0,0,0,0,0,0,0,0"/>
                  </v:shape>
                  <v:shape id="Vrije vorm: vorm 1643649660" o:spid="_x0000_s1051" style="position:absolute;left:19791;top:7643;width:2723;height:30376;visibility:visible;mso-wrap-style:square;v-text-anchor:middle" coordsize="272332,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" path="m149446,880204l127,1437366r149319,557161l127,2551689r130257,485897c153767,2977372,178801,2918176,205615,2859741l123013,2551435,272332,1994273,123013,1437111,272332,879950,122886,323042,209428,c157833,36458,106747,73806,56551,112169l,322915,149446,880204xe" filled="f" stroked="f" strokeweight="1pt">
                    <v:stroke joinstyle="miter"/>
                    <v:path arrowok="t" o:connecttype="custom" o:connectlocs="149446,880204;127,1437366;149446,1994527;127,2551689;130384,3037586;205615,2859741;123013,2551435;272332,1994273;123013,1437111;272332,879950;122886,323042;209428,0;56551,112169;0,322915;149446,880204" o:connectangles="0,0,0,0,0,0,0,0,0,0,0,0,0,0,0"/>
                  </v:shape>
                  <v:shape id="Vrije vorm: vorm 29045858" o:spid="_x0000_s1052" style="position:absolute;top:49464;width:113;height:816;visibility:visible;mso-wrap-style:square;v-text-anchor:middle" coordsize="11310,8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" path="m381,c381,13592,,27185,,40777,,54370,381,67962,381,81554l11310,40777,381,xe" filled="f" stroked="f" strokeweight="1pt">
                    <v:stroke joinstyle="miter"/>
                    <v:path arrowok="t" o:connecttype="custom" o:connectlocs="381,0;0,40777;381,81554;11310,40777;381,0" o:connectangles="0,0,0,0,0"/>
                  </v:shape>
                  <v:shape id="Vrije vorm: vorm 1548264775" o:spid="_x0000_s1053" style="position:absolute;left:5990;top:22644;width:3083;height:54459;visibility:visible;mso-wrap-style:square;v-text-anchor:middle" coordsize="308296,544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" path="m158977,4394159l308296,3836997,158977,3279836,308296,2722801,158977,2165639,308296,1608477,158977,1051316,308296,494154,175879,c138136,60721,101664,122332,66336,184831r82983,309450l,1051443r149319,557162l,2165766r149319,557162l,3280090r149319,557161l,4394413r149319,557162l66336,5261024v35201,62373,71800,123983,109543,184832l308296,4951702,158977,4394159xe" filled="f" stroked="f" strokeweight="1pt">
                    <v:stroke joinstyle="miter"/>
                    <v:path arrowok="t" o:connecttype="custom" o:connectlocs="158977,4394159;308296,3836997;158977,3279836;308296,2722801;158977,2165639;308296,1608477;158977,1051316;308296,494154;175879,0;66336,184831;149319,494281;0,1051443;149319,1608605;0,2165766;149319,2722928;0,3280090;149319,3837251;0,4394413;149319,4951575;66336,5261024;175879,5445856;308296,4951702;158977,4394159" o:connectangles="0,0,0,0,0,0,0,0,0,0,0,0,0,0,0,0,0,0,0,0,0,0,0"/>
                  </v:shape>
                  <v:shape id="Vrije vorm: vorm 1734278368" o:spid="_x0000_s1054" style="position:absolute;left:1390;top:30100;width:3203;height:39545;visibility:visible;mso-wrap-style:square;v-text-anchor:middle" coordsize="320368,395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" path="m320369,3091447l171050,2534286,320369,1977124,171050,1420089,320369,862927,171050,305893,253016,c180072,175939,116659,356833,63286,541918r86033,321009l,1420089r149319,557162l,2534412r149319,557162l63286,3412584v53373,185085,116786,365979,189730,541918l171050,3648609,320369,3091447xe" filled="f" stroked="f" strokeweight="1pt">
                    <v:stroke joinstyle="miter"/>
                    <v:path arrowok="t" o:connecttype="custom" o:connectlocs="320369,3091447;171050,2534286;320369,1977124;171050,1420089;320369,862927;171050,305893;253016,0;63286,541918;149319,862927;0,1420089;149319,1977251;0,2534412;149319,3091574;63286,3412584;253016,3954502;171050,3648609;320369,3091447" o:connectangles="0,0,0,0,0,0,0,0,0,0,0,0,0,0,0,0,0"/>
                  </v:shape>
                  <v:shape id="Vrije vorm: vorm 1533803559" o:spid="_x0000_s1055" style="position:absolute;left:17492;top:9781;width:2781;height:39734;visibility:visible;mso-wrap-style:square;v-text-anchor:middle" coordsize="278051,397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" path="m,1223571r149319,557161l,2337894r149319,557162l,3452218r139661,521211c141059,3843857,149827,3716063,165839,3590555l128732,3452218,278051,2895056,128732,2337894,278051,1780732,128732,1223571,278051,666409,128859,109247,158088,c106366,42175,55407,85238,5338,129318l149319,666282,,1223571xe" filled="f" stroked="f" strokeweight="1pt">
                    <v:stroke joinstyle="miter"/>
                    <v:path arrowok="t" o:connecttype="custom" o:connectlocs="0,1223571;149319,1780732;0,2337894;149319,2895056;0,3452218;139661,3973429;165839,3590555;128732,3452218;278051,2895056;128732,2337894;278051,1780732;128732,1223571;278051,666409;128859,109247;158088,0;5338,129318;149319,666282;0,1223571" o:connectangles="0,0,0,0,0,0,0,0,0,0,0,0,0,0,0,0,0,0"/>
                  </v:shape>
                  <v:shape id="Vrije vorm: vorm 425110065" o:spid="_x0000_s1056" style="position:absolute;left:18779;top:54059;width:2506;height:36921;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" path="m250602,2924019l101283,2366858,250602,1809696,101283,1252534,231540,766510c137373,523752,71165,266894,37107,l,138338,149319,695499,,1252661r149319,557162l,2366985r149319,557161l,3481308r29228,109248c71546,3624981,114245,3659025,157579,3692054l101029,3481308,250602,2924019xe" fillcolor="#e9ebee" stroked="f" strokeweight="1pt">
                    <v:stroke joinstyle="miter"/>
                    <v:path arrowok="t" o:connecttype="custom" o:connectlocs="250602,2924019;101283,2366858;250602,1809696;101283,1252534;231540,766510;37107,0;0,138338;149319,695499;0,1252661;149319,1809823;0,2366985;149319,2924146;0,3481308;29228,3590556;157579,3692054;101029,3481308;250602,2924019" o:connectangles="0,0,0,0,0,0,0,0,0,0,0,0,0,0,0,0,0"/>
                  </v:shape>
                  <v:shape id="Vrije vorm: vorm 1824196489" o:spid="_x0000_s1057" style="position:absolute;left:21021;top:63501;width:2565;height:29497;visibility:visible;mso-wrap-style:square;v-text-anchor:middle" coordsize="256447,2949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" path="m256448,1979791l107129,1422630,256448,865468,107129,308306,151734,142022c127588,95401,104587,48018,82602,l,308306,149319,865468,,1422630r149319,557161l,2536953r86541,323042c129749,2890610,173591,2920335,217815,2949680l107256,2537080,256448,1979791xe" fillcolor="#e9ebee" stroked="f" strokeweight="1pt">
                    <v:stroke joinstyle="miter"/>
                    <v:path arrowok="t" o:connecttype="custom" o:connectlocs="256448,1979791;107129,1422630;256448,865468;107129,308306;151734,142022;82602,0;0,308306;149319,865468;0,1422630;149319,1979791;0,2536953;86541,2859995;217815,2949680;107256,2537080;256448,1979791" o:connectangles="0,0,0,0,0,0,0,0,0,0,0,0,0,0,0"/>
                  </v:shape>
                  <v:shape id="Vrije vorm: vorm 1738993054" o:spid="_x0000_s1058" style="position:absolute;left:9820;top:16768;width:2264;height:66211;visibility:visible;mso-wrap-style:square;v-text-anchor:middle" coordsize="226329,662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" path="m226329,5538843l77010,4981681,226329,4424519,77010,3867358,226329,3310196,77010,2753034,226329,2195872,77010,1638711,226329,1081549,77010,524387,217688,c178420,47002,139915,94639,102299,143038l,524769r149319,557161l,1639092r149319,557162l,2753415r149319,557162l,3867739r149319,557161l,4982062r149319,557162l,6096385r102299,381732c139915,6526516,178420,6574153,217688,6621154l77010,6096385,226329,5538843xe" fillcolor="#e9ebee" stroked="f" strokeweight="1pt">
                    <v:stroke joinstyle="miter"/>
                    <v:path arrowok="t" o:connecttype="custom" o:connectlocs="226329,5538843;77010,4981681;226329,4424519;77010,3867358;226329,3310196;77010,2753034;226329,2195872;77010,1638711;226329,1081549;77010,524387;217688,0;102299,143038;0,524769;149319,1081930;0,1639092;149319,2196254;0,2753415;149319,3310577;0,3867739;149319,4424900;0,4982062;149319,5539224;0,6096385;102299,6478117;217688,6621154;77010,6096385;226329,5538843" o:connectangles="0,0,0,0,0,0,0,0,0,0,0,0,0,0,0,0,0,0,0,0,0,0,0,0,0,0,0"/>
                  </v:shape>
                  <v:shape id="Vrije vorm: vorm 1867046978" o:spid="_x0000_s1059" style="position:absolute;left:23260;top:66350;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" path="m113228,2252021l262547,1694859,113228,1137697,262547,580536,177658,263973c116533,178861,59219,90828,6227,l,23374,149319,580536,,1137697r149319,557162l,2252021r134832,503046c175370,2779965,216290,2804228,257464,2828110r5083,-18927l113228,2252021xe" fillcolor="#e9ebee" stroked="f" strokeweight="1pt">
                    <v:stroke joinstyle="miter"/>
                    <v:path arrowok="t" o:connecttype="custom" o:connectlocs="113228,2252021;262547,1694859;113228,1137697;262547,580536;177658,263973;6227,0;0,23374;149319,580536;0,1137697;149319,1694859;0,2252021;134832,2755067;257464,2828110;262547,2809183;113228,2252021" o:connectangles="0,0,0,0,0,0,0,0,0,0,0,0,0,0,0"/>
                  </v:shape>
                  <v:shape id="Vrije vorm: vorm 1039032097" o:spid="_x0000_s1060" style="position:absolute;left:7580;top:21627;width:2203;height:56487;visibility:visible;mso-wrap-style:square;v-text-anchor:middle" coordsize="220356,564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" path="m220357,5052946l71038,4495784,220357,3938622,71038,3381461,220357,2824299,71038,2267138,220357,1709976,71038,1152814,220357,595652,71038,38491,81331,c59473,33536,37997,67327,16902,101371l149319,595525,,1152687r149319,557162l,2267010r149319,557543l,3381715r149319,557162l,4496038r149319,557162l16902,5547354v21095,34044,42571,67962,64429,101371l71038,5610235,220357,5052946xe" fillcolor="#e9ebee" stroked="f" strokeweight="1pt">
                    <v:stroke joinstyle="miter"/>
                    <v:path arrowok="t" o:connecttype="custom" o:connectlocs="220357,5052946;71038,4495784;220357,3938622;71038,3381461;220357,2824299;71038,2267138;220357,1709976;71038,1152814;220357,595652;71038,38491;81331,0;16902,101371;149319,595525;0,1152687;149319,1709849;0,2267010;149319,2824553;0,3381715;149319,3938877;0,4496038;149319,5053200;16902,5547354;81331,5648725;71038,5610235;220357,5052946" o:connectangles="0,0,0,0,0,0,0,0,0,0,0,0,0,0,0,0,0,0,0,0,0,0,0,0,0"/>
                  </v:shape>
                  <v:shape id="Vrije vorm: vorm 1240743341" o:spid="_x0000_s1061" style="position:absolute;left:16540;top:11073;width:2445;height:77599;visibility:visible;mso-wrap-style:square;v-text-anchor:middle" coordsize="244501,7759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" path="m95183,6665488l244502,6108327,95183,5551165,244502,4994003,95183,4436842,234844,3915630v-127,-11941,-381,-23882,-381,-35823c234463,3867866,234717,3855925,234844,3843984l95183,3322772,244502,2765611,95183,2208449,244502,1651287,95183,1094125,244502,536964,100520,c74723,22739,49180,45604,23891,68851l149319,536964,,1094125r149319,557162l,2208449r149319,557162l,3322772r149319,557162l,4437096r149319,557161l,5551419r149319,557161l,6665743r149319,557161l23891,7691016v25289,23247,50832,46113,76629,68852l244502,7222904,95183,6665488xe" fillcolor="#e9ebee" stroked="f" strokeweight="1pt">
                    <v:stroke joinstyle="miter"/>
                    <v:path arrowok="t" o:connecttype="custom" o:connectlocs="95183,6665488;244502,6108327;95183,5551165;244502,4994003;95183,4436842;234844,3915630;234463,3879807;234844,3843984;95183,3322772;244502,2765611;95183,2208449;244502,1651287;95183,1094125;244502,536964;100520,0;23891,68851;149319,536964;0,1094125;149319,1651287;0,2208449;149319,2765611;0,3322772;149319,3879934;0,4437096;149319,4994257;0,5551419;149319,6108580;0,6665743;149319,7222904;23891,7691016;100520,7759868;244502,7222904;95183,6665488" o:connectangles="0,0,0,0,0,0,0,0,0,0,0,0,0,0,0,0,0,0,0,0,0,0,0,0,0,0,0,0,0,0,0,0,0"/>
                  </v:shape>
                  <v:shape id="Vrije vorm: vorm 144491916" o:spid="_x0000_s1062" style="position:absolute;left:14300;top:12773;width:2384;height:74196;visibility:visible;mso-wrap-style:square;v-text-anchor:middle" coordsize="238402,741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" path="m89083,6495520l238402,5938358,89083,5381196,238402,4824034,89083,4266873,238402,3709711,89083,3152549,238402,2595388,89083,2038226,238402,1481064,89083,923903,238402,366741,140042,c116278,22993,92895,46240,69640,69740r79679,297128l,924030r149319,557161l,2038353r149319,557162l,3152677r149319,557161l,4267000r149319,557162l,5381323r149319,557162l,6495647r149319,557161l69640,7349936v23255,23501,46765,46748,70402,69740l238402,7052936,89083,6495520xe" fillcolor="#e9ebee" stroked="f" strokeweight="1pt">
                    <v:stroke joinstyle="miter"/>
                    <v:path arrowok="t" o:connecttype="custom" o:connectlocs="89083,6495520;238402,5938358;89083,5381196;238402,4824034;89083,4266873;238402,3709711;89083,3152549;238402,2595388;89083,2038226;238402,1481064;89083,923903;238402,366741;140042,0;69640,69740;149319,366868;0,924030;149319,1481191;0,2038353;149319,2595515;0,3152677;149319,3709838;0,4267000;149319,4824162;0,5381323;149319,5938485;0,6495647;149319,7052808;69640,7349936;140042,7419676;238402,7052936;89083,6495520" o:connectangles="0,0,0,0,0,0,0,0,0,0,0,0,0,0,0,0,0,0,0,0,0,0,0,0,0,0,0,0,0,0,0"/>
                  </v:shape>
                  <v:shape id="Vrije vorm: vorm 675113778" o:spid="_x0000_s1063" style="position:absolute;left:12059;top:14616;width:2325;height:70508;visibility:visible;mso-wrap-style:square;v-text-anchor:middle" coordsize="232429,705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" path="m83110,6311197l232429,5754035,83110,5196873,232429,4639711,83110,4082550,232429,3525388,83110,2968226,232429,2411064,83110,1853903,232429,1296741,83110,739579,232429,182418,183503,c161900,23120,140423,46494,119201,70122r30118,112296l,740088r149319,557161l,1854284r149319,557162l,2968480r149319,557162l,4082677r149319,557161l,5197000r149319,557162l,6311197r149319,557161l119201,6980655v21222,23627,42699,46874,64302,70121l232429,6868358,83110,6311197xe" fillcolor="#e9ebee" stroked="f" strokeweight="1pt">
                    <v:stroke joinstyle="miter"/>
                    <v:path arrowok="t" o:connecttype="custom" o:connectlocs="83110,6311197;232429,5754035;83110,5196873;232429,4639711;83110,4082550;232429,3525388;83110,2968226;232429,2411064;83110,1853903;232429,1296741;83110,739579;232429,182418;183503,0;119201,70122;149319,182418;0,740088;149319,1297249;0,1854284;149319,2411446;0,2968480;149319,3525642;0,4082677;149319,4639838;0,5197000;149319,5754162;0,6311197;149319,6868358;119201,6980655;183503,7050776;232429,6868358;83110,6311197" o:connectangles="0,0,0,0,0,0,0,0,0,0,0,0,0,0,0,0,0,0,0,0,0,0,0,0,0,0,0,0,0,0,0"/>
                  </v:shape>
                  <v:shape id="Vrije vorm: vorm 888302222" o:spid="_x0000_s1064" style="position:absolute;left:36865;top:94883;width:1210;height:4862;visibility:visible;mso-wrap-style:square;v-text-anchor:middle" coordsize="120980,48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" path="m,451345v40157,12067,80441,23754,120980,34806l120980,,,451345xe" fillcolor="#e9ebee" stroked="f" strokeweight="1pt">
                    <v:stroke joinstyle="miter"/>
                    <v:path arrowok="t" o:connecttype="custom" o:connectlocs="0,451345;120980,486151;120980,0;0,451345" o:connectangles="0,0,0,0"/>
                  </v:shape>
                  <v:shape id="Vrije vorm: vorm 528276864" o:spid="_x0000_s1065" style="position:absolute;left:25501;top:71139;width:2686;height:24594;visibility:visible;mso-wrap-style:square;v-text-anchor:middle" coordsize="268647,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" path="m119201,1773111l268520,1215949,119201,658787,256193,147865c210063,99974,165204,50686,121997,r27322,101753l,658914r149319,557162l,1773237r149319,557163l129749,2403569v34566,19055,69258,37602,104332,55895l268647,2330400,119201,1773111xe" fillcolor="#e9ebee" stroked="f" strokeweight="1pt">
                    <v:stroke joinstyle="miter"/>
                    <v:path arrowok="t" o:connecttype="custom" o:connectlocs="119201,1773111;268520,1215949;119201,658787;256193,147865;121997,0;149319,101753;0,658914;149319,1216076;0,1773237;149319,2330400;129749,2403569;234081,2459464;268647,2330400;119201,1773111" o:connectangles="0,0,0,0,0,0,0,0,0,0,0,0,0,0"/>
                  </v:shape>
                  <v:shape id="Vrije vorm: vorm 1081180915" o:spid="_x0000_s1066" style="position:absolute;left:5339;top:24490;width:2144;height:50762;visibility:visible;mso-wrap-style:square;v-text-anchor:middle" coordsize="214383,507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" path="m65065,4209581l214384,3652420,65065,3095258,214384,2538096,65065,1980935,214384,1423773,65065,866612,214384,309450,131401,c116659,26169,101918,52464,87558,79014r61761,230436l,866612r149319,557161l,1980935r149319,557161l,3095258r149319,557162l,4209581r149319,557163l87558,4997179v14360,26423,28974,52718,43843,79014l214384,4766744,65065,4209581xe" fillcolor="#e9ebee" stroked="f" strokeweight="1pt">
                    <v:stroke joinstyle="miter"/>
                    <v:path arrowok="t" o:connecttype="custom" o:connectlocs="65065,4209581;214384,3652420;65065,3095258;214384,2538096;65065,1980935;214384,1423773;65065,866612;214384,309450;131401,0;87558,79014;149319,309450;0,866612;149319,1423773;0,1980935;149319,2538096;0,3095258;149319,3652420;0,4209581;149319,4766744;87558,4997179;131401,5076193;214384,4766744;65065,4209581" o:connectangles="0,0,0,0,0,0,0,0,0,0,0,0,0,0,0,0,0,0,0,0,0,0,0"/>
                  </v:shape>
                  <v:shape id="Vrije vorm: vorm 552638306" o:spid="_x0000_s1067" style="position:absolute;left:34460;top:77794;width:2928;height:21375;visibility:visible;mso-wrap-style:square;v-text-anchor:middle" coordsize="292792,213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" path="m143473,1107591l292792,550428,171431,97814c113864,66818,57313,34298,1779,l149319,550428,,1107591r149319,557161l34311,2093865v43589,15117,87559,29726,131655,43699l292665,1664879,143473,1107591xe" fillcolor="#e9ebee" stroked="f" strokeweight="1pt">
                    <v:stroke joinstyle="miter"/>
                    <v:path arrowok="t" o:connecttype="custom" o:connectlocs="143473,1107591;292792,550428;171431,97814;1779,0;149319,550428;0,1107591;149319,1664752;34311,2093865;165966,2137564;292665,1664879;143473,1107591" o:connectangles="0,0,0,0,0,0,0,0,0,0,0"/>
                  </v:shape>
                  <v:shape id="Vrije vorm: vorm 1574889631" o:spid="_x0000_s1068" style="position:absolute;left:27742;top:73444;width:2747;height:23292;visibility:visible;mso-wrap-style:square;v-text-anchor:middle" coordsize="274619,232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" path="m125174,1542548l274493,985386,125174,428225,215019,93115c180962,62754,147540,31632,114753,l,428225,149319,985386,,1542548r149319,557162l102172,2275649v36727,18165,73707,36077,110941,53481l274620,2099710,125174,1542548xe" fillcolor="#e9ebee" stroked="f" strokeweight="1pt">
                    <v:stroke joinstyle="miter"/>
                    <v:path arrowok="t" o:connecttype="custom" o:connectlocs="125174,1542548;274493,985386;125174,428225;215019,93115;114753,0;0,428225;149319,985386;0,1542548;149319,2099710;102172,2275649;213113,2329130;274620,2099710;125174,1542548" o:connectangles="0,0,0,0,0,0,0,0,0,0,0,0,0"/>
                  </v:shape>
                  <v:shape id="Vrije vorm: vorm 1833677745" o:spid="_x0000_s1069" style="position:absolute;left:32221;top:76504;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" path="m137373,1236528l286692,679366,137373,122205,148811,79649c109543,53861,70911,27312,32787,l,122205,149319,679366,,1236528r149319,557162l54517,2147473v41301,16261,82856,32267,124666,47384l286692,1793690,137373,1236528xe" fillcolor="#e9ebee" stroked="f" strokeweight="1pt">
                    <v:stroke joinstyle="miter"/>
                    <v:path arrowok="t" o:connecttype="custom" o:connectlocs="137373,1236528;286692,679366;137373,122205;148811,79649;32787,0;0,122205;149319,679366;0,1236528;149319,1793690;54517,2147473;179183,2194857;286692,1793690;137373,1236528" o:connectangles="0,0,0,0,0,0,0,0,0,0,0,0,0"/>
                  </v:shape>
                  <v:shape id="Vrije vorm: vorm 1532944026" o:spid="_x0000_s1070" style="position:absolute;left:29981;top:75066;width:2808;height:22577;visibility:visible;mso-wrap-style:square;v-text-anchor:middle" coordsize="280719,225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" path="m131274,1380329l280593,823166,131274,266005,179437,86382c142711,58308,106620,29599,71292,l,266005,149319,823166,,1380329r149319,557161l77138,2206924v39013,17277,78281,34299,117803,50687l280720,1937617,131274,1380329xe" fillcolor="#e9ebee" stroked="f" strokeweight="1pt">
                    <v:stroke joinstyle="miter"/>
                    <v:path arrowok="t" o:connecttype="custom" o:connectlocs="131274,1380329;280593,823166;131274,266005;179437,86382;71292,0;0,266005;149319,823166;0,1380329;149319,1937490;77138,2206924;194941,2257611;280720,1937617;131274,1380329" o:connectangles="0,0,0,0,0,0,0,0,0,0,0,0,0"/>
                  </v:shape>
                  <v:shape id="Vrije vorm: vorm 1802814042" o:spid="_x0000_s1071" style="position:absolute;left:36701;top:5744;width:1375;height:10259;visibility:visible;mso-wrap-style:square;v-text-anchor:middle" coordsize="137500,102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" path="m137501,1025909l137501,,,512955r137501,512954xe" fillcolor="#e9ebee" stroked="f" strokeweight="1pt">
                    <v:stroke joinstyle="miter"/>
                    <v:path arrowok="t" o:connecttype="custom" o:connectlocs="137501,1025909;137501,0;0,512955" o:connectangles="0,0,0"/>
                  </v:shape>
                  <v:shape id="Vrije vorm: vorm 1019603176" o:spid="_x0000_s1072" style="position:absolute;left:3100;top:27396;width:2083;height:44949;visibility:visible;mso-wrap-style:square;v-text-anchor:middle" coordsize="208284,449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" path="m58965,3918932l208284,3361771,58965,2804609,208284,2247448,58965,1690286,208284,1133124,58965,575963,208284,18801,203201,c160248,88668,119836,178734,81967,270070l,575963r149319,557161l,1690413r149319,557162l,2804609r149319,557162l,3918932r81967,305893c119836,4316161,160375,4406227,203201,4494895r5083,-18800l58965,3918932xe" fillcolor="#e9ebee" stroked="f" strokeweight="1pt">
                    <v:stroke joinstyle="miter"/>
                    <v:path arrowok="t" o:connecttype="custom" o:connectlocs="58965,3918932;208284,3361771;58965,2804609;208284,2247448;58965,1690286;208284,1133124;58965,575963;208284,18801;203201,0;81967,270070;0,575963;149319,1133124;0,1690413;149319,2247575;0,2804609;149319,3361771;0,3918932;81967,4224825;203201,4494895;208284,4476095;58965,3918932" o:connectangles="0,0,0,0,0,0,0,0,0,0,0,0,0,0,0,0,0,0,0,0,0"/>
                  </v:shape>
                  <v:shape id="Vrije vorm: vorm 1684552692" o:spid="_x0000_s1073" style="position:absolute;left:34461;top:575;width:2928;height:21374;visibility:visible;mso-wrap-style:square;v-text-anchor:middle" coordsize="292792,213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" path="m,1029847r149319,557162l1779,2137438v55407,-34299,112085,-66819,169652,-97815l292792,1587009,143346,1029847,292665,472686,165966,c121743,13974,77900,28582,34312,43699l149319,472813,,1029847xe" fillcolor="#e9ebee" stroked="f" strokeweight="1pt">
                    <v:stroke joinstyle="miter"/>
                    <v:path arrowok="t" o:connecttype="custom" o:connectlocs="0,1029847;149319,1587009;1779,2137438;171431,2039623;292792,1587009;143346,1029847;292665,472686;165966,0;34312,43699;149319,472813;0,1029847" o:connectangles="0,0,0,0,0,0,0,0,0,0,0"/>
                  </v:shape>
                  <v:shape id="Vrije vorm: vorm 1550832672" o:spid="_x0000_s1074" style="position:absolute;left:29980;top:2102;width:2807;height:22575;visibility:visible;mso-wrap-style:square;v-text-anchor:middle" coordsize="280719,225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" path="m,877155r149319,557162l,1991478r71292,266005c106747,2227885,142838,2199175,179437,2171102l131274,1991478,280593,1434317,131401,877155,280720,319993,194941,c155419,16387,116151,33282,77138,50686r72181,269434l,877155xe" fillcolor="#e9ebee" stroked="f" strokeweight="1pt">
                    <v:stroke joinstyle="miter"/>
                    <v:path arrowok="t" o:connecttype="custom" o:connectlocs="0,877155;149319,1434317;0,1991478;71292,2257483;179437,2171102;131274,1991478;280593,1434317;131401,877155;280720,319993;194941,0;77138,50686;149319,320120;0,877155" o:connectangles="0,0,0,0,0,0,0,0,0,0,0,0,0"/>
                  </v:shape>
                  <v:shape id="Vrije vorm: vorm 1073728895" o:spid="_x0000_s1075" style="position:absolute;left:32221;top:1290;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" path="m,958328r149319,557162l,2072652r32787,122204c70783,2167417,109543,2140995,148811,2115207r-11438,-42555l286692,1515490,137373,958328,286692,401167,179183,c137373,15244,95818,31123,54517,47383r94802,353784l,958328xe" fillcolor="#e9ebee" stroked="f" strokeweight="1pt">
                    <v:stroke joinstyle="miter"/>
                    <v:path arrowok="t" o:connecttype="custom" o:connectlocs="0,958328;149319,1515490;0,2072652;32787,2194856;148811,2115207;137373,2072652;286692,1515490;137373,958328;286692,401167;179183,0;54517,47383;149319,401167;0,958328" o:connectangles="0,0,0,0,0,0,0,0,0,0,0,0,0"/>
                  </v:shape>
                  <v:shape id="Vrije vorm: vorm 1657744055" o:spid="_x0000_s1076" style="position:absolute;left:36867;width:1209;height:4861;visibility:visible;mso-wrap-style:square;v-text-anchor:middle" coordsize="120980,48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" path="m120980,c80442,11052,40157,22739,,34807l120980,486151,120980,xe" fillcolor="#e9ebee" stroked="f" strokeweight="1pt">
                    <v:stroke joinstyle="miter"/>
                    <v:path arrowok="t" o:connecttype="custom" o:connectlocs="120980,0;0,34807;120980,486151;120980,0" o:connectangles="0,0,0,0"/>
                  </v:shape>
                  <v:shape id="Vrije vorm: vorm 1435637498" o:spid="_x0000_s1077" style="position:absolute;left:37112;top:79258;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" path="m96454,46113c64048,31250,31897,15879,,l96454,359881r,-313768xe" fillcolor="#e9ebee" stroked="f" strokeweight="1pt">
                    <v:stroke joinstyle="miter"/>
                    <v:path arrowok="t" o:connecttype="custom" o:connectlocs="96454,46113;0,0;96454,359881;96454,46113" o:connectangles="0,0,0,0"/>
                  </v:shape>
                  <v:shape id="Vrije vorm: vorm 525302256" o:spid="_x0000_s1078" style="position:absolute;left:37112;top:16887;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" path="m96454,313769l96454,,,359881c31770,344002,63921,328631,96454,313769xe" fillcolor="#e9ebee" stroked="f" strokeweight="1pt">
                    <v:stroke joinstyle="miter"/>
                    <v:path arrowok="t" o:connecttype="custom" o:connectlocs="96454,313769;96454,0;0,359881;96454,313769" o:connectangles="0,0,0,0"/>
                  </v:shape>
                  <v:shape id="Vrije vorm: vorm 684273031" o:spid="_x0000_s1079" style="position:absolute;left:36701;top:83741;width:1375;height:10258;visibility:visible;mso-wrap-style:square;v-text-anchor:middle" coordsize="137500,102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" path="m137501,1025782l137501,,,512828r137501,512954xe" fillcolor="#e9ebee" stroked="f" strokeweight="1pt">
                    <v:stroke joinstyle="miter"/>
                    <v:path arrowok="t" o:connecttype="custom" o:connectlocs="137501,1025782;137501,0;0,512828" o:connectangles="0,0,0"/>
                  </v:shape>
                  <v:shape id="Vrije vorm: vorm 490019997" o:spid="_x0000_s1080" style="position:absolute;left:27741;top:3008;width:2746;height:23291;visibility:visible;mso-wrap-style:square;v-text-anchor:middle" coordsize="274619,232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" path="m,786581r149319,557162l,1900905r114753,428224c147540,2297371,180962,2266248,215019,2235888l125174,1900778,274493,1343616,125301,786581,274620,229420,213113,c175879,17403,138898,35188,102172,53480r47147,175940l,786581xe" fillcolor="#e9ebee" stroked="f" strokeweight="1pt">
                    <v:stroke joinstyle="miter"/>
                    <v:path arrowok="t" o:connecttype="custom" o:connectlocs="0,786581;149319,1343743;0,1900905;114753,2329129;215019,2235888;125174,1900778;274493,1343616;125301,786581;274620,229420;213113,0;102172,53480;149319,229420;0,786581" o:connectangles="0,0,0,0,0,0,0,0,0,0,0,0,0"/>
                  </v:shape>
                  <v:shape id="Vrije vorm: vorm 1232641797" o:spid="_x0000_s1081" style="position:absolute;left:3;top:47850;width:579;height:4045;visibility:visible;mso-wrap-style:square;v-text-anchor:middle" coordsize="57821,404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" path="m3685,c1652,53607,508,107469,,161458r10929,40777l,243012v381,53989,1525,107850,3685,161457l57821,202235,3685,xe" fillcolor="#e9ebee" stroked="f" strokeweight="1pt">
                    <v:stroke joinstyle="miter"/>
                    <v:path arrowok="t" o:connecttype="custom" o:connectlocs="3685,0;0,161458;10929,202235;0,243012;3685,404469;57821,202235;3685,0" o:connectangles="0,0,0,0,0,0,0"/>
                  </v:shape>
                  <v:shape id="Vrije vorm: vorm 1311776662" o:spid="_x0000_s1082" style="position:absolute;left:860;top:35518;width:2022;height:28706;visibility:visible;mso-wrap-style:square;v-text-anchor:middle" coordsize="202184,287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" path="m52865,1992495l202184,1435333,52865,878171,202184,321009,116151,c106874,32139,97852,64532,89210,96925r60109,224084l,878298r149319,557162l,1992495r149319,557161l89210,2773741v8642,32393,17664,64786,26941,96925l202184,2549656,52865,1992495xe" fillcolor="#e9ebee" stroked="f" strokeweight="1pt">
                    <v:stroke joinstyle="miter"/>
                    <v:path arrowok="t" o:connecttype="custom" o:connectlocs="52865,1992495;202184,1435333;52865,878171;202184,321009;116151,0;89210,96925;149319,321009;0,878298;149319,1435460;0,1992495;149319,2549656;89210,2773741;116151,2870666;202184,2549656;52865,1992495" o:connectangles="0,0,0,0,0,0,0,0,0,0,0,0,0,0,0"/>
                  </v:shape>
                  <v:shape id="Vrije vorm: vorm 1176880222" o:spid="_x0000_s1083" style="position:absolute;left:18781;top:8766;width:2506;height:36920;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" path="m149319,767908l,1325069r149319,557162l,2439393r149319,557161l,3553716r37108,138338c71165,3425160,137246,3168302,231540,2925544l101283,2439393,250602,1882231,101283,1325069,250602,767908,101156,210746,157706,c114372,33155,71673,67073,29356,101498l127,210746,149319,767908xe" fillcolor="#e9ebee" stroked="f" strokeweight="1pt">
                    <v:stroke joinstyle="miter"/>
                    <v:path arrowok="t" o:connecttype="custom" o:connectlocs="149319,767908;0,1325069;149319,1882231;0,2439393;149319,2996554;0,3553716;37108,3692054;231540,2925544;101283,2439393;250602,1882231;101283,1325069;250602,767908;101156,210746;157706,0;29356,101498;127,210746;149319,767908" o:connectangles="0,0,0,0,0,0,0,0,0,0,0,0,0,0,0,0,0"/>
                  </v:shape>
                  <v:shape id="Vrije vorm: vorm 1741519114" o:spid="_x0000_s1084" style="position:absolute;left:25501;top:4011;width:2685;height:24595;visibility:visible;mso-wrap-style:square;v-text-anchor:middle" coordsize="268520,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" path="m,686226r149319,557162l,1800550r149319,557161l121997,2459464v43207,-50686,87939,-99974,134196,-147865l119201,1800677,268520,1243515,119201,686226,268520,129064,233954,c199007,18293,164187,36839,129622,55894r19570,73170l,686226xe" fillcolor="#e9ebee" stroked="f" strokeweight="1pt">
                    <v:stroke joinstyle="miter"/>
                    <v:path arrowok="t" o:connecttype="custom" o:connectlocs="0,686226;149319,1243388;0,1800550;149319,2357711;121997,2459464;256193,2311599;119201,1800677;268520,1243515;119201,686226;268520,129064;233954,0;129622,55894;149192,129064;0,686226" o:connectangles="0,0,0,0,0,0,0,0,0,0,0,0,0,0"/>
                  </v:shape>
                  <v:shape id="Vrije vorm: vorm 346171345" o:spid="_x0000_s1085" style="position:absolute;left:21020;top:6747;width:2566;height:29496;visibility:visible;mso-wrap-style:square;v-text-anchor:middle" coordsize="256574,29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" path="m149446,969761l127,1526923r149319,557161l127,2641246r82602,308307c104714,2901662,127715,2854279,151861,2807531l107256,2641246,256575,2084084,107256,1526923,256575,969761,107256,412599,217815,c173591,29217,129876,59070,86541,89685l,412727,149446,969761xe" fillcolor="#e9ebee" stroked="f" strokeweight="1pt">
                    <v:stroke joinstyle="miter"/>
                    <v:path arrowok="t" o:connecttype="custom" o:connectlocs="149446,969761;127,1526923;149446,2084084;127,2641246;82729,2949553;151861,2807531;107256,2641246;256575,2084084;107256,1526923;256575,969761;107256,412599;217815,0;86541,89685;0,412727;149446,969761" o:connectangles="0,0,0,0,0,0,0,0,0,0,0,0,0,0,0"/>
                  </v:shape>
                  <v:shape id="Vrije vorm: vorm 1256185594" o:spid="_x0000_s1086" style="position:absolute;left:23260;top:5113;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" path="m149319,1133251l,1690413r149319,557162l,2804736r6227,23374c59219,2737155,116533,2649122,177658,2564138r84889,-316563l113228,1690413,262547,1133251,113228,576089,262547,18928,257464,c216290,23882,175243,48018,134832,73043l,576089r149319,557162xe" fillcolor="#e9ebee" stroked="f" strokeweight="1pt">
                    <v:stroke joinstyle="miter"/>
                    <v:path arrowok="t" o:connecttype="custom" o:connectlocs="149319,1133251;0,1690413;149319,2247575;0,2804736;6227,2828110;177658,2564138;262547,2247575;113228,1690413;262547,1133251;113228,576089;262547,18928;257464,0;134832,73043;0,576089;149319,1133251" o:connectangles="0,0,0,0,0,0,0,0,0,0,0,0,0,0,0"/>
                  </v:shape>
                </v:group>
                <v:shapetype id="_x0000_t202" coordsize="21600,21600" o:spt="202" path="m,l,21600r21600,l21600,xe">
                  <v:stroke joinstyle="miter"/>
                  <v:path gradientshapeok="t" o:connecttype="rect"/>
                </v:shapetype>
                <v:shape id="Gemarkeerde tekst" o:spid="_x0000_s1087" type="#_x0000_t202" style="position:absolute;left:7221;top:96893;width:9104;height:2324;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" fillcolor="#00283c" stroked="f">
                  <v:textbox inset="1mm,0,1.5mm,0">
                    <w:txbxContent>
                      <w:p w14:paraId="1090A573" w14:textId="77777777" w:rsidR="00385595" w:rsidRPr="00237F8D" w:rsidRDefault="00385595" w:rsidP="00B4263D">
                        <w:pPr>
                          <w:pStyle w:val="Frontcover-gemarkeerdetekst"/>
                        </w:pPr>
                        <w:r>
                          <w:t>2023 - 2024</w:t>
                        </w:r>
                      </w:p>
                    </w:txbxContent>
                  </v:textbox>
                </v:shape>
                <v:shape id="Logo Thomas More" o:spid="_x0000_s1088" style="position:absolute;left:7239;top:7239;width:13536;height:5400;visibility:visible;mso-wrap-style:square;v-text-anchor:middle" coordsize="5759450,229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" path="m1605173,767587r,1496186c1605173,2271896,1598674,2279206,1589738,2279206r-274569,c1307046,2279206,1299735,2272708,1299735,2263773r,-1033197l887881,2024968r-172214,l305438,1230576r,1033197c305438,2271896,298939,2279206,290003,2279206r-274569,c7311,2279206,,2272708,,2263773l,767587v,-8122,6499,-15433,15434,-15433l366363,752154v8935,,16246,4874,20308,12184l804211,1574975,1223376,764338v4061,-7310,12185,-12184,20308,-12184l1590551,752154v8123,,14622,7311,14622,15433xm5076277,1039695r,l5744016,1039695v8123,,15434,-6498,15434,-15433l5759450,767587v,-8122,-6498,-15433,-15434,-15433l5076277,752154v-207958,,-376923,168951,-376923,376889l4699354,1129043r,772461c4699354,2109443,4868319,2278394,5076277,2278394r667739,c5752139,2278394,5759450,2271896,5759450,2262961r,-256675c5759450,1998163,5752952,1990853,5744016,1990853r-667739,c5036473,1990853,5003979,1958363,5003979,1918562r,-263985l5671718,1654577v8124,,15434,-6498,15434,-15433l5687152,1382469v,-8122,-6498,-15433,-15434,-15433l5003979,1367036r,-255862c5003979,1072185,5036473,1039695,5076277,1039695xm421602,118590r,-102345c421602,12996,419164,10559,415915,10559r-410229,c2437,10559,,12996,,16245l,119402v,3249,2437,5686,5686,5686l150282,125088r,419939c150282,548277,152719,550713,155968,550713r109665,c268883,550713,271320,548277,271320,545027r,-420751l415915,124276v3249,,5687,-2437,5687,-5686xm930935,10559r-109665,c818021,10559,815584,12996,815584,16245r,205502l598690,221747r,-205502c598690,12996,596253,10559,593004,10559r-109665,c480090,10559,477653,12996,477653,16245r,528782c477653,548277,480090,550713,483339,550713r109665,c596253,550713,598690,548277,598690,545027r,-209563l815584,335464r,208751c815584,547464,818021,549901,821270,549901r109665,c934184,549901,936621,547464,936621,544215r,-527970c936621,12996,934184,10559,930935,10559xm1283488,559648v161655,,285942,-120215,285942,-279418c1569430,121027,1445143,812,1283488,812v-162467,,-285941,120215,-285941,279418c997547,439433,1120209,559648,1283488,559648xm1283488,442683v-91794,,-160842,-69855,-160842,-162453c1122646,186820,1192507,117778,1283488,117778v91794,,160842,69854,160842,162452c1444330,372828,1374470,442683,1283488,442683xm2207112,10559r-135660,c2067391,10559,2063329,12996,2061704,16245l1921171,276981,1782261,16245v-1624,-4061,-5686,-5686,-9748,-5686l1635229,10559v-3249,,-5686,2437,-5686,5686l1629543,545027v,3250,2437,5686,5686,5686l1744894,550713v3249,,5686,-2436,5686,-5686l1750580,203878r136473,255862l1956101,459740,2092573,203878r,341149c2092573,548277,2095010,550713,2098259,550713r109666,c2211174,550713,2213611,548277,2213611,545027r,-528782c2212799,12996,2210362,10559,2207112,10559xm2668518,542591v1625,4873,5687,7310,10560,7310l2796055,549901v4061,,6498,-4061,5686,-8123l2603531,17870v-1624,-4062,-5686,-7311,-10560,-7311l2465435,10559v-4874,,-8936,3249,-10561,7311l2258289,542591v-1624,4061,1625,8122,5687,8122l2377703,550713v4873,,8935,-3249,10560,-7310l2419131,456491r219331,l2668518,542591xm2457311,343587r70673,-199817l2598657,343587r-141346,xm2800929,478422v56863,48736,143783,81226,225829,81226c3146983,559648,3240401,492230,3240401,393135v,-125901,-151094,-163265,-199021,-173824c2991827,208751,2943087,192506,2943087,157579v,-28429,34118,-48736,82858,-48736c3073873,108843,3124238,127525,3155919,155142v2437,2437,6498,1624,8936,-1625l3215219,70667v1625,-2437,812,-5686,-812,-7311c3173790,26805,3107179,,3026758,,2902470,,2818800,64169,2818800,160828v,95847,80421,146207,188462,172199c3064125,346836,3116114,359832,3116114,397196v,31678,-41429,53609,-90169,53609c2970707,450805,2908157,424813,2865103,386636v-2437,-2436,-6499,-1624,-8123,813l2800929,470299v-3250,2437,-2437,6498,,8123xm4609997,2279206r-292440,c4309434,2279206,4302122,2275145,4298061,2268647l3996685,1782914r-298939,-1625l3697746,1782914r,480859c3697746,2271896,3691247,2279206,3682311,2279206r-274569,c3399619,2279206,3392308,2272708,3392308,2263773r,-1496186c3392308,759465,3398807,752154,3407742,752154r664490,c4355737,752154,4593751,976338,4597000,1259818v2437,210375,-120226,391510,-298939,474360l4622182,2255650v7311,9747,,23556,-12185,23556xm4309434,1267128v,-125088,-101542,-226621,-226642,-226621l3697746,1040507r,2437l3697746,1493749r,l4082792,1493749v125100,,226642,-101533,226642,-226621xm2015401,1623711v-8123,-34927,-12185,-70667,-12185,-108031c2003216,1241948,2224984,1020200,2498740,1020200v273757,,495524,221748,495524,495480c2994264,1553044,2990203,1588784,2982079,1623711r292441,c3279394,1588784,3281831,1552232,3281831,1515680v,-432935,-350929,-783020,-783091,-783020c2065766,732660,1715650,1083557,1715650,1515680v,36552,2437,72291,7311,108031l2015401,1623711xm1785511,1839772v123475,271296,396419,459740,713229,459740c2815551,2299512,3089307,2111068,3211970,1839772r-1426459,xe" fillcolor="#fa6432" stroked="f" strokeweight=".22539mm">
                  <v:stroke joinstyle="miter"/>
                  <v:path arrowok="t" o:connecttype="custom" o:connectlocs="377252,180254;377252,531607;373624,535231;309094,535231;305467,531607;305467,288979;208672,475528;168198,475528;71785,288979;71785,531607;68157,535231;3627,535231;0,531607;0,180254;3627,176630;86104,176630;90876,179491;189008,369855;287521,179491;292294,176630;373815,176630;377252,180254;1193039,244154;1193039,244154;1349973,244154;1353600,240530;1353600,180254;1349973,176630;1193039,176630;1104454,265136;1104454,265136;1104454,446535;1193039,535041;1349973,535041;1353600,531417;1353600,471141;1349973,467517;1193039,467517;1176047,450541;1176047,388548;1332981,388548;1336608,384924;1336608,324649;1332981,321024;1176047,321024;1176047,260940;1193039,244154;99086,27849;99086,3815;97749,2480;1336,2480;0,3815;0,28039;1336,29375;35320,29375;35320,127990;36656,129325;62430,129325;63766,127990;63766,29184;97749,29184;99086,27849;218791,2480;193017,2480;191681,3815;191681,52073;140706,52073;140706,3815;139369,2480;113596,2480;112259,3815;112259,127990;113596,129325;139369,129325;140706,127990;140706,78778;191681,78778;191681,127799;193017,129135;218791,129135;220127,127799;220127,3815;218791,2480;301648,131424;368851,65807;301648,191;234446,65807;301648,131424;301648,103956;263847,65807;301648,27658;339450,65807;301648,103956;518721,2480;486838,2480;484547,3815;451518,65044;418871,3815;416580,2480;384316,2480;382979,3815;382979,127990;384316,129325;410089,129325;411426,127990;411426,47877;443500,107962;459728,107962;491802,47877;491802,127990;493138,129325;518912,129325;520248,127990;520248,3815;518721,2480;627162,127418;629643,129135;657136,129135;658472,127227;611888,4196;609406,2480;579433,2480;576950,4196;530749,127418;532085,129325;558814,129325;561295,127609;568550,107199;620098,107199;627162,127418;577523,80685;594133,33762;610743,80685;577523,80685;658281,112349;711356,131424;761567,92321;714793,51501;691691,37005;711165,25560;741712,36432;743812,36051;755649,16595;755458,14878;711356,0;662481,37768;706774,78206;732357,93275;711165,105864;673364,90795;671454,90986;658281,110441;658281,112349;1083453,535231;1014723,535231;1010141,532752;939311,418686;869053,418304;869053,418686;869053,531607;865426,535231;800896,535231;797269,531607;797269,180254;800896,176630;957066,176630;1080398,295846;1010141,407241;1086316,529700;1083453,535231;1012814,297563;959548,244345;869053,244345;869053,244917;869053,350781;869053,350781;959548,350781;1012814,297563;473664,381300;470801,355931;587260,239576;703719,355931;700855,381300;769586,381300;771304,355931;587260,172052;403216,355931;404935,381300;473664,381300;419635,432038;587260,540000;754885,432038;419635,432038" o:connectangles="0,0,0,0,0,0,0,0,0,0,0,0,0,0,0,0,0,0,0,0,0,0,0,0,0,0,0,0,0,0,0,0,0,0,0,0,0,0,0,0,0,0,0,0,0,0,0,0,0,0,0,0,0,0,0,0,0,0,0,0,0,0,0,0,0,0,0,0,0,0,0,0,0,0,0,0,0,0,0,0,0,0,0,0,0,0,0,0,0,0,0,0,0,0,0,0,0,0,0,0,0,0,0,0,0,0,0,0,0,0,0,0,0,0,0,0,0,0,0,0,0,0,0,0,0,0,0,0,0,0,0,0,0,0,0,0,0,0,0,0,0,0,0,0,0,0,0,0,0,0,0,0,0,0,0,0,0,0,0,0,0,0,0,0,0,0,0,0,0,0,0,0,0,0,0,0,0,0,0,0,0,0,0,0,0,0,0,0,0,0,0,0,0"/>
                  <o:lock v:ext="edit" aspectratio="t"/>
                </v:shape>
                <v:shape id="Titels" o:spid="_x0000_s1089" type="#_x0000_t202" style="position:absolute;left:7239;top:37909;width:61197;height:35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" filled="f" stroked="f" strokeweight=".5pt">
                  <v:textbox inset="0,3mm,0,0">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642"/>
                        </w:tblGrid>
                        <w:tr w:rsidR="0048703B" w:rsidRPr="00567474" w14:paraId="2417DE18" w14:textId="77777777">
                          <w:tc>
                            <w:tcPr>
                              <w:tcW w:w="0" w:type="auto"/>
                              <w:shd w:val="clear" w:color="auto" w:fill="auto"/>
                              <w:tcMar>
                                <w:right w:w="3402" w:type="dxa"/>
                              </w:tcMar>
                              <w:vAlign w:val="bottom"/>
                            </w:tcPr>
                            <w:p w14:paraId="4BE17A26" w14:textId="2FB50E96" w:rsidR="00385595" w:rsidRPr="007C7E4F" w:rsidRDefault="00567474" w:rsidP="00B4263D">
                              <w:pPr>
                                <w:pStyle w:val="Frontcover-subtitelblauw"/>
                                <w:rPr>
                                  <w:lang w:val="nl-BE"/>
                                </w:rPr>
                              </w:pPr>
                              <w:r>
                                <w:rPr>
                                  <w:lang w:val="nl-BE"/>
                                </w:rPr>
                                <w:t>Documentatie</w:t>
                              </w:r>
                            </w:p>
                          </w:tc>
                        </w:tr>
                        <w:tr w:rsidR="00B043D7" w:rsidRPr="00567474" w14:paraId="77F5DFC4" w14:textId="77777777">
                          <w:tc>
                            <w:tcPr>
                              <w:tcW w:w="0" w:type="auto"/>
                              <w:shd w:val="clear" w:color="auto" w:fill="auto"/>
                              <w:tcMar>
                                <w:top w:w="170" w:type="dxa"/>
                                <w:bottom w:w="0" w:type="dxa"/>
                                <w:right w:w="3402" w:type="dxa"/>
                              </w:tcMar>
                              <w:vAlign w:val="center"/>
                            </w:tcPr>
                            <w:p w14:paraId="42B013D6" w14:textId="59497A89" w:rsidR="00385595" w:rsidRPr="00BE311D" w:rsidRDefault="00567474" w:rsidP="00B4263D">
                              <w:pPr>
                                <w:pStyle w:val="Frontcover-hoofdtiteloranje"/>
                                <w:rPr>
                                  <w:lang w:val="nl-BE"/>
                                </w:rPr>
                              </w:pPr>
                              <w:r>
                                <w:rPr>
                                  <w:lang w:val="nl-BE"/>
                                </w:rPr>
                                <w:t>Line Following Robot</w:t>
                              </w:r>
                            </w:p>
                          </w:tc>
                        </w:tr>
                        <w:tr w:rsidR="00B043D7" w:rsidRPr="00567474" w14:paraId="58E2B1C4" w14:textId="77777777">
                          <w:tc>
                            <w:tcPr>
                              <w:tcW w:w="0" w:type="auto"/>
                              <w:shd w:val="clear" w:color="auto" w:fill="auto"/>
                              <w:tcMar>
                                <w:top w:w="340" w:type="dxa"/>
                                <w:right w:w="3402" w:type="dxa"/>
                              </w:tcMar>
                            </w:tcPr>
                            <w:p w14:paraId="2E96590A" w14:textId="0A15521B" w:rsidR="00385595" w:rsidRPr="00A64DBD" w:rsidRDefault="00567474" w:rsidP="00B4263D">
                              <w:pPr>
                                <w:pStyle w:val="Frontcover-extrainfozwart"/>
                                <w:rPr>
                                  <w:lang w:val="nl-BE"/>
                                </w:rPr>
                              </w:pPr>
                              <w:r>
                                <w:rPr>
                                  <w:lang w:val="nl-BE"/>
                                </w:rPr>
                                <w:t>Quentin &amp; Zaid</w:t>
                              </w:r>
                            </w:p>
                          </w:tc>
                        </w:tr>
                      </w:tbl>
                      <w:p w14:paraId="0BCAA3F1" w14:textId="77777777" w:rsidR="00385595" w:rsidRPr="00A64DBD" w:rsidRDefault="00385595" w:rsidP="00B4263D">
                        <w:pPr>
                          <w:rPr>
                            <w:lang w:val="nl-BE"/>
                          </w:rPr>
                        </w:pPr>
                      </w:p>
                    </w:txbxContent>
                  </v:textbox>
                </v:shape>
              </v:group>
            </w:pict>
          </mc:Fallback>
        </mc:AlternateContent>
      </w:r>
    </w:p>
    <w:p w14:paraId="3152FDD8" w14:textId="77777777" w:rsidR="00E74ECF" w:rsidRPr="00472C67" w:rsidRDefault="00E74ECF" w:rsidP="000E64F9">
      <w:pPr>
        <w:pStyle w:val="Kop1nietinTOC"/>
      </w:pPr>
      <w:r w:rsidRPr="00472C67">
        <w:lastRenderedPageBreak/>
        <w:t>Inhoud</w:t>
      </w:r>
    </w:p>
    <w:p w14:paraId="57559378" w14:textId="67CA5958" w:rsidR="00793A5F" w:rsidRDefault="00645691">
      <w:pPr>
        <w:pStyle w:val="TOC1"/>
        <w:rPr>
          <w:rFonts w:asciiTheme="minorHAnsi" w:eastAsiaTheme="minorEastAsia" w:hAnsiTheme="minorHAnsi" w:cstheme="minorBidi"/>
          <w:b w:val="0"/>
          <w:bCs w:val="0"/>
          <w:caps w:val="0"/>
          <w:color w:val="auto"/>
          <w:sz w:val="24"/>
          <w:szCs w:val="24"/>
          <w:lang/>
        </w:rPr>
      </w:pPr>
      <w:r>
        <w:rPr>
          <w:b w:val="0"/>
          <w:bCs w:val="0"/>
          <w:caps w:val="0"/>
          <w:color w:val="000000" w:themeColor="text1"/>
          <w:sz w:val="24"/>
          <w:lang w:eastAsia="nl-NL"/>
        </w:rPr>
        <w:fldChar w:fldCharType="begin"/>
      </w:r>
      <w:r>
        <w:rPr>
          <w:b w:val="0"/>
          <w:bCs w:val="0"/>
          <w:caps w:val="0"/>
          <w:color w:val="000000" w:themeColor="text1"/>
          <w:sz w:val="24"/>
          <w:lang w:eastAsia="nl-NL"/>
        </w:rPr>
        <w:instrText xml:space="preserve"> TOC \o "1-4" \h \z \u </w:instrText>
      </w:r>
      <w:r>
        <w:rPr>
          <w:b w:val="0"/>
          <w:bCs w:val="0"/>
          <w:caps w:val="0"/>
          <w:color w:val="000000" w:themeColor="text1"/>
          <w:sz w:val="24"/>
          <w:lang w:eastAsia="nl-NL"/>
        </w:rPr>
        <w:fldChar w:fldCharType="separate"/>
      </w:r>
      <w:hyperlink w:anchor="_Toc200550021" w:history="1">
        <w:r w:rsidR="00793A5F" w:rsidRPr="00644306">
          <w:rPr>
            <w:rStyle w:val="Hyperlink"/>
          </w:rPr>
          <w:t>Projectbeschrijving</w:t>
        </w:r>
        <w:r w:rsidR="00793A5F">
          <w:rPr>
            <w:webHidden/>
          </w:rPr>
          <w:tab/>
        </w:r>
        <w:r w:rsidR="00793A5F">
          <w:rPr>
            <w:webHidden/>
          </w:rPr>
          <w:fldChar w:fldCharType="begin"/>
        </w:r>
        <w:r w:rsidR="00793A5F">
          <w:rPr>
            <w:webHidden/>
          </w:rPr>
          <w:instrText xml:space="preserve"> PAGEREF _Toc200550021 \h </w:instrText>
        </w:r>
        <w:r w:rsidR="00793A5F">
          <w:rPr>
            <w:webHidden/>
          </w:rPr>
        </w:r>
        <w:r w:rsidR="00793A5F">
          <w:rPr>
            <w:webHidden/>
          </w:rPr>
          <w:fldChar w:fldCharType="separate"/>
        </w:r>
        <w:r w:rsidR="00793A5F">
          <w:rPr>
            <w:webHidden/>
          </w:rPr>
          <w:t>4</w:t>
        </w:r>
        <w:r w:rsidR="00793A5F">
          <w:rPr>
            <w:webHidden/>
          </w:rPr>
          <w:fldChar w:fldCharType="end"/>
        </w:r>
      </w:hyperlink>
    </w:p>
    <w:p w14:paraId="09073997" w14:textId="1B85E61D" w:rsidR="00793A5F" w:rsidRDefault="00793A5F">
      <w:pPr>
        <w:pStyle w:val="TOC1"/>
        <w:rPr>
          <w:rFonts w:asciiTheme="minorHAnsi" w:eastAsiaTheme="minorEastAsia" w:hAnsiTheme="minorHAnsi" w:cstheme="minorBidi"/>
          <w:b w:val="0"/>
          <w:bCs w:val="0"/>
          <w:caps w:val="0"/>
          <w:color w:val="auto"/>
          <w:sz w:val="24"/>
          <w:szCs w:val="24"/>
          <w:lang/>
        </w:rPr>
      </w:pPr>
      <w:hyperlink w:anchor="_Toc200550022" w:history="1">
        <w:r w:rsidRPr="00644306">
          <w:rPr>
            <w:rStyle w:val="Hyperlink"/>
          </w:rPr>
          <w:t>Gebruikte Hardware</w:t>
        </w:r>
        <w:r>
          <w:rPr>
            <w:webHidden/>
          </w:rPr>
          <w:tab/>
        </w:r>
        <w:r>
          <w:rPr>
            <w:webHidden/>
          </w:rPr>
          <w:fldChar w:fldCharType="begin"/>
        </w:r>
        <w:r>
          <w:rPr>
            <w:webHidden/>
          </w:rPr>
          <w:instrText xml:space="preserve"> PAGEREF _Toc200550022 \h </w:instrText>
        </w:r>
        <w:r>
          <w:rPr>
            <w:webHidden/>
          </w:rPr>
        </w:r>
        <w:r>
          <w:rPr>
            <w:webHidden/>
          </w:rPr>
          <w:fldChar w:fldCharType="separate"/>
        </w:r>
        <w:r>
          <w:rPr>
            <w:webHidden/>
          </w:rPr>
          <w:t>5</w:t>
        </w:r>
        <w:r>
          <w:rPr>
            <w:webHidden/>
          </w:rPr>
          <w:fldChar w:fldCharType="end"/>
        </w:r>
      </w:hyperlink>
    </w:p>
    <w:p w14:paraId="753904E8" w14:textId="096EF155" w:rsidR="00793A5F" w:rsidRDefault="00793A5F">
      <w:pPr>
        <w:pStyle w:val="TOC2"/>
        <w:rPr>
          <w:rFonts w:asciiTheme="minorHAnsi" w:eastAsiaTheme="minorEastAsia" w:hAnsiTheme="minorHAnsi" w:cstheme="minorBidi"/>
          <w:bCs w:val="0"/>
          <w:iCs w:val="0"/>
          <w:sz w:val="24"/>
          <w:szCs w:val="24"/>
          <w:lang/>
        </w:rPr>
      </w:pPr>
      <w:hyperlink w:anchor="_Toc200550023" w:history="1">
        <w:r w:rsidRPr="00644306">
          <w:rPr>
            <w:rStyle w:val="Hyperlink"/>
          </w:rPr>
          <w:t>Microcontrolers</w:t>
        </w:r>
        <w:r>
          <w:rPr>
            <w:webHidden/>
          </w:rPr>
          <w:tab/>
        </w:r>
        <w:r>
          <w:rPr>
            <w:webHidden/>
          </w:rPr>
          <w:fldChar w:fldCharType="begin"/>
        </w:r>
        <w:r>
          <w:rPr>
            <w:webHidden/>
          </w:rPr>
          <w:instrText xml:space="preserve"> PAGEREF _Toc200550023 \h </w:instrText>
        </w:r>
        <w:r>
          <w:rPr>
            <w:webHidden/>
          </w:rPr>
        </w:r>
        <w:r>
          <w:rPr>
            <w:webHidden/>
          </w:rPr>
          <w:fldChar w:fldCharType="separate"/>
        </w:r>
        <w:r>
          <w:rPr>
            <w:webHidden/>
          </w:rPr>
          <w:t>5</w:t>
        </w:r>
        <w:r>
          <w:rPr>
            <w:webHidden/>
          </w:rPr>
          <w:fldChar w:fldCharType="end"/>
        </w:r>
      </w:hyperlink>
    </w:p>
    <w:p w14:paraId="277E3B2F" w14:textId="5BBDBE2C" w:rsidR="00793A5F" w:rsidRDefault="00793A5F">
      <w:pPr>
        <w:pStyle w:val="TOC2"/>
        <w:rPr>
          <w:rFonts w:asciiTheme="minorHAnsi" w:eastAsiaTheme="minorEastAsia" w:hAnsiTheme="minorHAnsi" w:cstheme="minorBidi"/>
          <w:bCs w:val="0"/>
          <w:iCs w:val="0"/>
          <w:sz w:val="24"/>
          <w:szCs w:val="24"/>
          <w:lang/>
        </w:rPr>
      </w:pPr>
      <w:hyperlink w:anchor="_Toc200550024" w:history="1">
        <w:r w:rsidRPr="00644306">
          <w:rPr>
            <w:rStyle w:val="Hyperlink"/>
          </w:rPr>
          <w:t>Sensoren</w:t>
        </w:r>
        <w:r>
          <w:rPr>
            <w:webHidden/>
          </w:rPr>
          <w:tab/>
        </w:r>
        <w:r>
          <w:rPr>
            <w:webHidden/>
          </w:rPr>
          <w:fldChar w:fldCharType="begin"/>
        </w:r>
        <w:r>
          <w:rPr>
            <w:webHidden/>
          </w:rPr>
          <w:instrText xml:space="preserve"> PAGEREF _Toc200550024 \h </w:instrText>
        </w:r>
        <w:r>
          <w:rPr>
            <w:webHidden/>
          </w:rPr>
        </w:r>
        <w:r>
          <w:rPr>
            <w:webHidden/>
          </w:rPr>
          <w:fldChar w:fldCharType="separate"/>
        </w:r>
        <w:r>
          <w:rPr>
            <w:webHidden/>
          </w:rPr>
          <w:t>5</w:t>
        </w:r>
        <w:r>
          <w:rPr>
            <w:webHidden/>
          </w:rPr>
          <w:fldChar w:fldCharType="end"/>
        </w:r>
      </w:hyperlink>
    </w:p>
    <w:p w14:paraId="30B13A24" w14:textId="37BAC63D" w:rsidR="00793A5F" w:rsidRDefault="00793A5F">
      <w:pPr>
        <w:pStyle w:val="TOC2"/>
        <w:rPr>
          <w:rFonts w:asciiTheme="minorHAnsi" w:eastAsiaTheme="minorEastAsia" w:hAnsiTheme="minorHAnsi" w:cstheme="minorBidi"/>
          <w:bCs w:val="0"/>
          <w:iCs w:val="0"/>
          <w:sz w:val="24"/>
          <w:szCs w:val="24"/>
          <w:lang/>
        </w:rPr>
      </w:pPr>
      <w:hyperlink w:anchor="_Toc200550025" w:history="1">
        <w:r w:rsidRPr="00644306">
          <w:rPr>
            <w:rStyle w:val="Hyperlink"/>
          </w:rPr>
          <w:t>Overige componenten</w:t>
        </w:r>
        <w:r>
          <w:rPr>
            <w:webHidden/>
          </w:rPr>
          <w:tab/>
        </w:r>
        <w:r>
          <w:rPr>
            <w:webHidden/>
          </w:rPr>
          <w:fldChar w:fldCharType="begin"/>
        </w:r>
        <w:r>
          <w:rPr>
            <w:webHidden/>
          </w:rPr>
          <w:instrText xml:space="preserve"> PAGEREF _Toc200550025 \h </w:instrText>
        </w:r>
        <w:r>
          <w:rPr>
            <w:webHidden/>
          </w:rPr>
        </w:r>
        <w:r>
          <w:rPr>
            <w:webHidden/>
          </w:rPr>
          <w:fldChar w:fldCharType="separate"/>
        </w:r>
        <w:r>
          <w:rPr>
            <w:webHidden/>
          </w:rPr>
          <w:t>5</w:t>
        </w:r>
        <w:r>
          <w:rPr>
            <w:webHidden/>
          </w:rPr>
          <w:fldChar w:fldCharType="end"/>
        </w:r>
      </w:hyperlink>
    </w:p>
    <w:p w14:paraId="1A10362C" w14:textId="1632866F" w:rsidR="00793A5F" w:rsidRDefault="00793A5F">
      <w:pPr>
        <w:pStyle w:val="TOC1"/>
        <w:rPr>
          <w:rFonts w:asciiTheme="minorHAnsi" w:eastAsiaTheme="minorEastAsia" w:hAnsiTheme="minorHAnsi" w:cstheme="minorBidi"/>
          <w:b w:val="0"/>
          <w:bCs w:val="0"/>
          <w:caps w:val="0"/>
          <w:color w:val="auto"/>
          <w:sz w:val="24"/>
          <w:szCs w:val="24"/>
          <w:lang/>
        </w:rPr>
      </w:pPr>
      <w:hyperlink w:anchor="_Toc200550026" w:history="1">
        <w:r w:rsidRPr="00644306">
          <w:rPr>
            <w:rStyle w:val="Hyperlink"/>
            <w:lang w:eastAsia="nl-BE"/>
          </w:rPr>
          <w:t>Schema</w:t>
        </w:r>
        <w:r>
          <w:rPr>
            <w:webHidden/>
          </w:rPr>
          <w:tab/>
        </w:r>
        <w:r>
          <w:rPr>
            <w:webHidden/>
          </w:rPr>
          <w:fldChar w:fldCharType="begin"/>
        </w:r>
        <w:r>
          <w:rPr>
            <w:webHidden/>
          </w:rPr>
          <w:instrText xml:space="preserve"> PAGEREF _Toc200550026 \h </w:instrText>
        </w:r>
        <w:r>
          <w:rPr>
            <w:webHidden/>
          </w:rPr>
        </w:r>
        <w:r>
          <w:rPr>
            <w:webHidden/>
          </w:rPr>
          <w:fldChar w:fldCharType="separate"/>
        </w:r>
        <w:r>
          <w:rPr>
            <w:webHidden/>
          </w:rPr>
          <w:t>6</w:t>
        </w:r>
        <w:r>
          <w:rPr>
            <w:webHidden/>
          </w:rPr>
          <w:fldChar w:fldCharType="end"/>
        </w:r>
      </w:hyperlink>
    </w:p>
    <w:p w14:paraId="7AFAE736" w14:textId="03E262F6" w:rsidR="00793A5F" w:rsidRDefault="00793A5F">
      <w:pPr>
        <w:pStyle w:val="TOC1"/>
        <w:rPr>
          <w:rFonts w:asciiTheme="minorHAnsi" w:eastAsiaTheme="minorEastAsia" w:hAnsiTheme="minorHAnsi" w:cstheme="minorBidi"/>
          <w:b w:val="0"/>
          <w:bCs w:val="0"/>
          <w:caps w:val="0"/>
          <w:color w:val="auto"/>
          <w:sz w:val="24"/>
          <w:szCs w:val="24"/>
          <w:lang/>
        </w:rPr>
      </w:pPr>
      <w:hyperlink w:anchor="_Toc200550027" w:history="1">
        <w:r w:rsidRPr="00644306">
          <w:rPr>
            <w:rStyle w:val="Hyperlink"/>
            <w:lang w:eastAsia="nl-BE"/>
          </w:rPr>
          <w:t>Code</w:t>
        </w:r>
        <w:r>
          <w:rPr>
            <w:webHidden/>
          </w:rPr>
          <w:tab/>
        </w:r>
        <w:r>
          <w:rPr>
            <w:webHidden/>
          </w:rPr>
          <w:fldChar w:fldCharType="begin"/>
        </w:r>
        <w:r>
          <w:rPr>
            <w:webHidden/>
          </w:rPr>
          <w:instrText xml:space="preserve"> PAGEREF _Toc200550027 \h </w:instrText>
        </w:r>
        <w:r>
          <w:rPr>
            <w:webHidden/>
          </w:rPr>
        </w:r>
        <w:r>
          <w:rPr>
            <w:webHidden/>
          </w:rPr>
          <w:fldChar w:fldCharType="separate"/>
        </w:r>
        <w:r>
          <w:rPr>
            <w:webHidden/>
          </w:rPr>
          <w:t>7</w:t>
        </w:r>
        <w:r>
          <w:rPr>
            <w:webHidden/>
          </w:rPr>
          <w:fldChar w:fldCharType="end"/>
        </w:r>
      </w:hyperlink>
    </w:p>
    <w:p w14:paraId="0684E96C" w14:textId="21BC13C4" w:rsidR="00793A5F" w:rsidRDefault="00793A5F">
      <w:pPr>
        <w:pStyle w:val="TOC2"/>
        <w:rPr>
          <w:rFonts w:asciiTheme="minorHAnsi" w:eastAsiaTheme="minorEastAsia" w:hAnsiTheme="minorHAnsi" w:cstheme="minorBidi"/>
          <w:bCs w:val="0"/>
          <w:iCs w:val="0"/>
          <w:sz w:val="24"/>
          <w:szCs w:val="24"/>
          <w:lang/>
        </w:rPr>
      </w:pPr>
      <w:hyperlink w:anchor="_Toc200550028" w:history="1">
        <w:r w:rsidRPr="00644306">
          <w:rPr>
            <w:rStyle w:val="Hyperlink"/>
          </w:rPr>
          <w:t>Arduino Uno + Motor shield</w:t>
        </w:r>
        <w:r>
          <w:rPr>
            <w:webHidden/>
          </w:rPr>
          <w:tab/>
        </w:r>
        <w:r>
          <w:rPr>
            <w:webHidden/>
          </w:rPr>
          <w:fldChar w:fldCharType="begin"/>
        </w:r>
        <w:r>
          <w:rPr>
            <w:webHidden/>
          </w:rPr>
          <w:instrText xml:space="preserve"> PAGEREF _Toc200550028 \h </w:instrText>
        </w:r>
        <w:r>
          <w:rPr>
            <w:webHidden/>
          </w:rPr>
        </w:r>
        <w:r>
          <w:rPr>
            <w:webHidden/>
          </w:rPr>
          <w:fldChar w:fldCharType="separate"/>
        </w:r>
        <w:r>
          <w:rPr>
            <w:webHidden/>
          </w:rPr>
          <w:t>7</w:t>
        </w:r>
        <w:r>
          <w:rPr>
            <w:webHidden/>
          </w:rPr>
          <w:fldChar w:fldCharType="end"/>
        </w:r>
      </w:hyperlink>
    </w:p>
    <w:p w14:paraId="33FB8FCE" w14:textId="41145D1A" w:rsidR="00793A5F" w:rsidRDefault="00793A5F">
      <w:pPr>
        <w:pStyle w:val="TOC2"/>
        <w:rPr>
          <w:rFonts w:asciiTheme="minorHAnsi" w:eastAsiaTheme="minorEastAsia" w:hAnsiTheme="minorHAnsi" w:cstheme="minorBidi"/>
          <w:bCs w:val="0"/>
          <w:iCs w:val="0"/>
          <w:sz w:val="24"/>
          <w:szCs w:val="24"/>
          <w:lang/>
        </w:rPr>
      </w:pPr>
      <w:hyperlink w:anchor="_Toc200550029" w:history="1">
        <w:r w:rsidRPr="00644306">
          <w:rPr>
            <w:rStyle w:val="Hyperlink"/>
          </w:rPr>
          <w:t>Functieoverzicht en uitleg</w:t>
        </w:r>
        <w:r>
          <w:rPr>
            <w:webHidden/>
          </w:rPr>
          <w:tab/>
        </w:r>
        <w:r>
          <w:rPr>
            <w:webHidden/>
          </w:rPr>
          <w:fldChar w:fldCharType="begin"/>
        </w:r>
        <w:r>
          <w:rPr>
            <w:webHidden/>
          </w:rPr>
          <w:instrText xml:space="preserve"> PAGEREF _Toc200550029 \h </w:instrText>
        </w:r>
        <w:r>
          <w:rPr>
            <w:webHidden/>
          </w:rPr>
        </w:r>
        <w:r>
          <w:rPr>
            <w:webHidden/>
          </w:rPr>
          <w:fldChar w:fldCharType="separate"/>
        </w:r>
        <w:r>
          <w:rPr>
            <w:webHidden/>
          </w:rPr>
          <w:t>12</w:t>
        </w:r>
        <w:r>
          <w:rPr>
            <w:webHidden/>
          </w:rPr>
          <w:fldChar w:fldCharType="end"/>
        </w:r>
      </w:hyperlink>
    </w:p>
    <w:p w14:paraId="54C894D2" w14:textId="6E4D4B4C" w:rsidR="00793A5F" w:rsidRDefault="00793A5F">
      <w:pPr>
        <w:pStyle w:val="TOC3"/>
        <w:rPr>
          <w:rFonts w:asciiTheme="minorHAnsi" w:eastAsiaTheme="minorEastAsia" w:hAnsiTheme="minorHAnsi" w:cstheme="minorBidi"/>
          <w:sz w:val="24"/>
          <w:szCs w:val="24"/>
          <w:lang/>
        </w:rPr>
      </w:pPr>
      <w:hyperlink w:anchor="_Toc200550030" w:history="1">
        <w:r w:rsidRPr="00644306">
          <w:rPr>
            <w:rStyle w:val="Hyperlink"/>
          </w:rPr>
          <w:t>setup()</w:t>
        </w:r>
        <w:r>
          <w:rPr>
            <w:webHidden/>
          </w:rPr>
          <w:tab/>
        </w:r>
        <w:r>
          <w:rPr>
            <w:webHidden/>
          </w:rPr>
          <w:fldChar w:fldCharType="begin"/>
        </w:r>
        <w:r>
          <w:rPr>
            <w:webHidden/>
          </w:rPr>
          <w:instrText xml:space="preserve"> PAGEREF _Toc200550030 \h </w:instrText>
        </w:r>
        <w:r>
          <w:rPr>
            <w:webHidden/>
          </w:rPr>
        </w:r>
        <w:r>
          <w:rPr>
            <w:webHidden/>
          </w:rPr>
          <w:fldChar w:fldCharType="separate"/>
        </w:r>
        <w:r>
          <w:rPr>
            <w:webHidden/>
          </w:rPr>
          <w:t>12</w:t>
        </w:r>
        <w:r>
          <w:rPr>
            <w:webHidden/>
          </w:rPr>
          <w:fldChar w:fldCharType="end"/>
        </w:r>
      </w:hyperlink>
    </w:p>
    <w:p w14:paraId="2E0224F7" w14:textId="2ED7B932" w:rsidR="00793A5F" w:rsidRDefault="00793A5F">
      <w:pPr>
        <w:pStyle w:val="TOC3"/>
        <w:rPr>
          <w:rFonts w:asciiTheme="minorHAnsi" w:eastAsiaTheme="minorEastAsia" w:hAnsiTheme="minorHAnsi" w:cstheme="minorBidi"/>
          <w:sz w:val="24"/>
          <w:szCs w:val="24"/>
          <w:lang/>
        </w:rPr>
      </w:pPr>
      <w:hyperlink w:anchor="_Toc200550031" w:history="1">
        <w:r w:rsidRPr="00644306">
          <w:rPr>
            <w:rStyle w:val="Hyperlink"/>
          </w:rPr>
          <w:t>loop()</w:t>
        </w:r>
        <w:r>
          <w:rPr>
            <w:webHidden/>
          </w:rPr>
          <w:tab/>
        </w:r>
        <w:r>
          <w:rPr>
            <w:webHidden/>
          </w:rPr>
          <w:fldChar w:fldCharType="begin"/>
        </w:r>
        <w:r>
          <w:rPr>
            <w:webHidden/>
          </w:rPr>
          <w:instrText xml:space="preserve"> PAGEREF _Toc200550031 \h </w:instrText>
        </w:r>
        <w:r>
          <w:rPr>
            <w:webHidden/>
          </w:rPr>
        </w:r>
        <w:r>
          <w:rPr>
            <w:webHidden/>
          </w:rPr>
          <w:fldChar w:fldCharType="separate"/>
        </w:r>
        <w:r>
          <w:rPr>
            <w:webHidden/>
          </w:rPr>
          <w:t>12</w:t>
        </w:r>
        <w:r>
          <w:rPr>
            <w:webHidden/>
          </w:rPr>
          <w:fldChar w:fldCharType="end"/>
        </w:r>
      </w:hyperlink>
    </w:p>
    <w:p w14:paraId="2350E80E" w14:textId="04853E6F" w:rsidR="00793A5F" w:rsidRDefault="00793A5F">
      <w:pPr>
        <w:pStyle w:val="TOC3"/>
        <w:rPr>
          <w:rFonts w:asciiTheme="minorHAnsi" w:eastAsiaTheme="minorEastAsia" w:hAnsiTheme="minorHAnsi" w:cstheme="minorBidi"/>
          <w:sz w:val="24"/>
          <w:szCs w:val="24"/>
          <w:lang/>
        </w:rPr>
      </w:pPr>
      <w:hyperlink w:anchor="_Toc200550032" w:history="1">
        <w:r w:rsidRPr="00644306">
          <w:rPr>
            <w:rStyle w:val="Hyperlink"/>
            <w:lang w:val="en-GB" w:eastAsia="nl-BE"/>
          </w:rPr>
          <w:t>readDistance(int trig, int echo)</w:t>
        </w:r>
        <w:r>
          <w:rPr>
            <w:webHidden/>
          </w:rPr>
          <w:tab/>
        </w:r>
        <w:r>
          <w:rPr>
            <w:webHidden/>
          </w:rPr>
          <w:fldChar w:fldCharType="begin"/>
        </w:r>
        <w:r>
          <w:rPr>
            <w:webHidden/>
          </w:rPr>
          <w:instrText xml:space="preserve"> PAGEREF _Toc200550032 \h </w:instrText>
        </w:r>
        <w:r>
          <w:rPr>
            <w:webHidden/>
          </w:rPr>
        </w:r>
        <w:r>
          <w:rPr>
            <w:webHidden/>
          </w:rPr>
          <w:fldChar w:fldCharType="separate"/>
        </w:r>
        <w:r>
          <w:rPr>
            <w:webHidden/>
          </w:rPr>
          <w:t>13</w:t>
        </w:r>
        <w:r>
          <w:rPr>
            <w:webHidden/>
          </w:rPr>
          <w:fldChar w:fldCharType="end"/>
        </w:r>
      </w:hyperlink>
    </w:p>
    <w:p w14:paraId="71E33022" w14:textId="7B11CD72" w:rsidR="00793A5F" w:rsidRDefault="00793A5F">
      <w:pPr>
        <w:pStyle w:val="TOC3"/>
        <w:rPr>
          <w:rFonts w:asciiTheme="minorHAnsi" w:eastAsiaTheme="minorEastAsia" w:hAnsiTheme="minorHAnsi" w:cstheme="minorBidi"/>
          <w:sz w:val="24"/>
          <w:szCs w:val="24"/>
          <w:lang/>
        </w:rPr>
      </w:pPr>
      <w:hyperlink w:anchor="_Toc200550033" w:history="1">
        <w:r w:rsidRPr="00644306">
          <w:rPr>
            <w:rStyle w:val="Hyperlink"/>
            <w:lang w:eastAsia="nl-BE"/>
          </w:rPr>
          <w:t>readScannerAtAngle(int angle)</w:t>
        </w:r>
        <w:r>
          <w:rPr>
            <w:webHidden/>
          </w:rPr>
          <w:tab/>
        </w:r>
        <w:r>
          <w:rPr>
            <w:webHidden/>
          </w:rPr>
          <w:fldChar w:fldCharType="begin"/>
        </w:r>
        <w:r>
          <w:rPr>
            <w:webHidden/>
          </w:rPr>
          <w:instrText xml:space="preserve"> PAGEREF _Toc200550033 \h </w:instrText>
        </w:r>
        <w:r>
          <w:rPr>
            <w:webHidden/>
          </w:rPr>
        </w:r>
        <w:r>
          <w:rPr>
            <w:webHidden/>
          </w:rPr>
          <w:fldChar w:fldCharType="separate"/>
        </w:r>
        <w:r>
          <w:rPr>
            <w:webHidden/>
          </w:rPr>
          <w:t>13</w:t>
        </w:r>
        <w:r>
          <w:rPr>
            <w:webHidden/>
          </w:rPr>
          <w:fldChar w:fldCharType="end"/>
        </w:r>
      </w:hyperlink>
    </w:p>
    <w:p w14:paraId="33BA7A65" w14:textId="23AB7EC6" w:rsidR="00793A5F" w:rsidRDefault="00793A5F">
      <w:pPr>
        <w:pStyle w:val="TOC3"/>
        <w:rPr>
          <w:rFonts w:asciiTheme="minorHAnsi" w:eastAsiaTheme="minorEastAsia" w:hAnsiTheme="minorHAnsi" w:cstheme="minorBidi"/>
          <w:sz w:val="24"/>
          <w:szCs w:val="24"/>
          <w:lang/>
        </w:rPr>
      </w:pPr>
      <w:hyperlink w:anchor="_Toc200550034" w:history="1">
        <w:r w:rsidRPr="00644306">
          <w:rPr>
            <w:rStyle w:val="Hyperlink"/>
            <w:lang w:eastAsia="nl-BE"/>
          </w:rPr>
          <w:t>obstacleDetected()</w:t>
        </w:r>
        <w:r>
          <w:rPr>
            <w:webHidden/>
          </w:rPr>
          <w:tab/>
        </w:r>
        <w:r>
          <w:rPr>
            <w:webHidden/>
          </w:rPr>
          <w:fldChar w:fldCharType="begin"/>
        </w:r>
        <w:r>
          <w:rPr>
            <w:webHidden/>
          </w:rPr>
          <w:instrText xml:space="preserve"> PAGEREF _Toc200550034 \h </w:instrText>
        </w:r>
        <w:r>
          <w:rPr>
            <w:webHidden/>
          </w:rPr>
        </w:r>
        <w:r>
          <w:rPr>
            <w:webHidden/>
          </w:rPr>
          <w:fldChar w:fldCharType="separate"/>
        </w:r>
        <w:r>
          <w:rPr>
            <w:webHidden/>
          </w:rPr>
          <w:t>13</w:t>
        </w:r>
        <w:r>
          <w:rPr>
            <w:webHidden/>
          </w:rPr>
          <w:fldChar w:fldCharType="end"/>
        </w:r>
      </w:hyperlink>
    </w:p>
    <w:p w14:paraId="13F639DA" w14:textId="638BD559" w:rsidR="00793A5F" w:rsidRDefault="00793A5F">
      <w:pPr>
        <w:pStyle w:val="TOC3"/>
        <w:rPr>
          <w:rFonts w:asciiTheme="minorHAnsi" w:eastAsiaTheme="minorEastAsia" w:hAnsiTheme="minorHAnsi" w:cstheme="minorBidi"/>
          <w:sz w:val="24"/>
          <w:szCs w:val="24"/>
          <w:lang/>
        </w:rPr>
      </w:pPr>
      <w:hyperlink w:anchor="_Toc200550035" w:history="1">
        <w:r w:rsidRPr="00644306">
          <w:rPr>
            <w:rStyle w:val="Hyperlink"/>
            <w:lang w:eastAsia="nl-BE"/>
          </w:rPr>
          <w:t>avoidSmartObstacle()</w:t>
        </w:r>
        <w:r>
          <w:rPr>
            <w:webHidden/>
          </w:rPr>
          <w:tab/>
        </w:r>
        <w:r>
          <w:rPr>
            <w:webHidden/>
          </w:rPr>
          <w:fldChar w:fldCharType="begin"/>
        </w:r>
        <w:r>
          <w:rPr>
            <w:webHidden/>
          </w:rPr>
          <w:instrText xml:space="preserve"> PAGEREF _Toc200550035 \h </w:instrText>
        </w:r>
        <w:r>
          <w:rPr>
            <w:webHidden/>
          </w:rPr>
        </w:r>
        <w:r>
          <w:rPr>
            <w:webHidden/>
          </w:rPr>
          <w:fldChar w:fldCharType="separate"/>
        </w:r>
        <w:r>
          <w:rPr>
            <w:webHidden/>
          </w:rPr>
          <w:t>13</w:t>
        </w:r>
        <w:r>
          <w:rPr>
            <w:webHidden/>
          </w:rPr>
          <w:fldChar w:fldCharType="end"/>
        </w:r>
      </w:hyperlink>
    </w:p>
    <w:p w14:paraId="68162CC5" w14:textId="291DBB80" w:rsidR="00793A5F" w:rsidRDefault="00793A5F">
      <w:pPr>
        <w:pStyle w:val="TOC3"/>
        <w:rPr>
          <w:rFonts w:asciiTheme="minorHAnsi" w:eastAsiaTheme="minorEastAsia" w:hAnsiTheme="minorHAnsi" w:cstheme="minorBidi"/>
          <w:sz w:val="24"/>
          <w:szCs w:val="24"/>
          <w:lang/>
        </w:rPr>
      </w:pPr>
      <w:hyperlink w:anchor="_Toc200550036" w:history="1">
        <w:r w:rsidRPr="00644306">
          <w:rPr>
            <w:rStyle w:val="Hyperlink"/>
            <w:lang w:eastAsia="nl-BE"/>
          </w:rPr>
          <w:t>followLine()</w:t>
        </w:r>
        <w:r>
          <w:rPr>
            <w:webHidden/>
          </w:rPr>
          <w:tab/>
        </w:r>
        <w:r>
          <w:rPr>
            <w:webHidden/>
          </w:rPr>
          <w:fldChar w:fldCharType="begin"/>
        </w:r>
        <w:r>
          <w:rPr>
            <w:webHidden/>
          </w:rPr>
          <w:instrText xml:space="preserve"> PAGEREF _Toc200550036 \h </w:instrText>
        </w:r>
        <w:r>
          <w:rPr>
            <w:webHidden/>
          </w:rPr>
        </w:r>
        <w:r>
          <w:rPr>
            <w:webHidden/>
          </w:rPr>
          <w:fldChar w:fldCharType="separate"/>
        </w:r>
        <w:r>
          <w:rPr>
            <w:webHidden/>
          </w:rPr>
          <w:t>13</w:t>
        </w:r>
        <w:r>
          <w:rPr>
            <w:webHidden/>
          </w:rPr>
          <w:fldChar w:fldCharType="end"/>
        </w:r>
      </w:hyperlink>
    </w:p>
    <w:p w14:paraId="35C073D5" w14:textId="740C3C0A" w:rsidR="00793A5F" w:rsidRDefault="00793A5F">
      <w:pPr>
        <w:pStyle w:val="TOC3"/>
        <w:rPr>
          <w:rFonts w:asciiTheme="minorHAnsi" w:eastAsiaTheme="minorEastAsia" w:hAnsiTheme="minorHAnsi" w:cstheme="minorBidi"/>
          <w:sz w:val="24"/>
          <w:szCs w:val="24"/>
          <w:lang/>
        </w:rPr>
      </w:pPr>
      <w:hyperlink w:anchor="_Toc200550037" w:history="1">
        <w:r w:rsidRPr="00644306">
          <w:rPr>
            <w:rStyle w:val="Hyperlink"/>
            <w:lang w:eastAsia="nl-BE"/>
          </w:rPr>
          <w:t>moveForward()</w:t>
        </w:r>
        <w:r>
          <w:rPr>
            <w:webHidden/>
          </w:rPr>
          <w:tab/>
        </w:r>
        <w:r>
          <w:rPr>
            <w:webHidden/>
          </w:rPr>
          <w:fldChar w:fldCharType="begin"/>
        </w:r>
        <w:r>
          <w:rPr>
            <w:webHidden/>
          </w:rPr>
          <w:instrText xml:space="preserve"> PAGEREF _Toc200550037 \h </w:instrText>
        </w:r>
        <w:r>
          <w:rPr>
            <w:webHidden/>
          </w:rPr>
        </w:r>
        <w:r>
          <w:rPr>
            <w:webHidden/>
          </w:rPr>
          <w:fldChar w:fldCharType="separate"/>
        </w:r>
        <w:r>
          <w:rPr>
            <w:webHidden/>
          </w:rPr>
          <w:t>14</w:t>
        </w:r>
        <w:r>
          <w:rPr>
            <w:webHidden/>
          </w:rPr>
          <w:fldChar w:fldCharType="end"/>
        </w:r>
      </w:hyperlink>
    </w:p>
    <w:p w14:paraId="33288C4B" w14:textId="7C834CE8" w:rsidR="00793A5F" w:rsidRDefault="00793A5F">
      <w:pPr>
        <w:pStyle w:val="TOC3"/>
        <w:rPr>
          <w:rFonts w:asciiTheme="minorHAnsi" w:eastAsiaTheme="minorEastAsia" w:hAnsiTheme="minorHAnsi" w:cstheme="minorBidi"/>
          <w:sz w:val="24"/>
          <w:szCs w:val="24"/>
          <w:lang/>
        </w:rPr>
      </w:pPr>
      <w:hyperlink w:anchor="_Toc200550038" w:history="1">
        <w:r w:rsidRPr="00644306">
          <w:rPr>
            <w:rStyle w:val="Hyperlink"/>
            <w:lang w:eastAsia="nl-BE"/>
          </w:rPr>
          <w:t>turnLeft()</w:t>
        </w:r>
        <w:r>
          <w:rPr>
            <w:webHidden/>
          </w:rPr>
          <w:tab/>
        </w:r>
        <w:r>
          <w:rPr>
            <w:webHidden/>
          </w:rPr>
          <w:fldChar w:fldCharType="begin"/>
        </w:r>
        <w:r>
          <w:rPr>
            <w:webHidden/>
          </w:rPr>
          <w:instrText xml:space="preserve"> PAGEREF _Toc200550038 \h </w:instrText>
        </w:r>
        <w:r>
          <w:rPr>
            <w:webHidden/>
          </w:rPr>
        </w:r>
        <w:r>
          <w:rPr>
            <w:webHidden/>
          </w:rPr>
          <w:fldChar w:fldCharType="separate"/>
        </w:r>
        <w:r>
          <w:rPr>
            <w:webHidden/>
          </w:rPr>
          <w:t>14</w:t>
        </w:r>
        <w:r>
          <w:rPr>
            <w:webHidden/>
          </w:rPr>
          <w:fldChar w:fldCharType="end"/>
        </w:r>
      </w:hyperlink>
    </w:p>
    <w:p w14:paraId="359AF1E3" w14:textId="75578E4F" w:rsidR="00793A5F" w:rsidRDefault="00793A5F">
      <w:pPr>
        <w:pStyle w:val="TOC3"/>
        <w:rPr>
          <w:rFonts w:asciiTheme="minorHAnsi" w:eastAsiaTheme="minorEastAsia" w:hAnsiTheme="minorHAnsi" w:cstheme="minorBidi"/>
          <w:sz w:val="24"/>
          <w:szCs w:val="24"/>
          <w:lang/>
        </w:rPr>
      </w:pPr>
      <w:hyperlink w:anchor="_Toc200550039" w:history="1">
        <w:r w:rsidRPr="00644306">
          <w:rPr>
            <w:rStyle w:val="Hyperlink"/>
            <w:lang w:eastAsia="nl-BE"/>
          </w:rPr>
          <w:t>turnRight()</w:t>
        </w:r>
        <w:r>
          <w:rPr>
            <w:webHidden/>
          </w:rPr>
          <w:tab/>
        </w:r>
        <w:r>
          <w:rPr>
            <w:webHidden/>
          </w:rPr>
          <w:fldChar w:fldCharType="begin"/>
        </w:r>
        <w:r>
          <w:rPr>
            <w:webHidden/>
          </w:rPr>
          <w:instrText xml:space="preserve"> PAGEREF _Toc200550039 \h </w:instrText>
        </w:r>
        <w:r>
          <w:rPr>
            <w:webHidden/>
          </w:rPr>
        </w:r>
        <w:r>
          <w:rPr>
            <w:webHidden/>
          </w:rPr>
          <w:fldChar w:fldCharType="separate"/>
        </w:r>
        <w:r>
          <w:rPr>
            <w:webHidden/>
          </w:rPr>
          <w:t>14</w:t>
        </w:r>
        <w:r>
          <w:rPr>
            <w:webHidden/>
          </w:rPr>
          <w:fldChar w:fldCharType="end"/>
        </w:r>
      </w:hyperlink>
    </w:p>
    <w:p w14:paraId="143E66BC" w14:textId="5B37441C" w:rsidR="00793A5F" w:rsidRDefault="00793A5F">
      <w:pPr>
        <w:pStyle w:val="TOC3"/>
        <w:rPr>
          <w:rFonts w:asciiTheme="minorHAnsi" w:eastAsiaTheme="minorEastAsia" w:hAnsiTheme="minorHAnsi" w:cstheme="minorBidi"/>
          <w:sz w:val="24"/>
          <w:szCs w:val="24"/>
          <w:lang/>
        </w:rPr>
      </w:pPr>
      <w:hyperlink w:anchor="_Toc200550040" w:history="1">
        <w:r w:rsidRPr="00644306">
          <w:rPr>
            <w:rStyle w:val="Hyperlink"/>
            <w:lang w:eastAsia="nl-BE"/>
          </w:rPr>
          <w:t>turnSlightLeft()</w:t>
        </w:r>
        <w:r>
          <w:rPr>
            <w:webHidden/>
          </w:rPr>
          <w:tab/>
        </w:r>
        <w:r>
          <w:rPr>
            <w:webHidden/>
          </w:rPr>
          <w:fldChar w:fldCharType="begin"/>
        </w:r>
        <w:r>
          <w:rPr>
            <w:webHidden/>
          </w:rPr>
          <w:instrText xml:space="preserve"> PAGEREF _Toc200550040 \h </w:instrText>
        </w:r>
        <w:r>
          <w:rPr>
            <w:webHidden/>
          </w:rPr>
        </w:r>
        <w:r>
          <w:rPr>
            <w:webHidden/>
          </w:rPr>
          <w:fldChar w:fldCharType="separate"/>
        </w:r>
        <w:r>
          <w:rPr>
            <w:webHidden/>
          </w:rPr>
          <w:t>14</w:t>
        </w:r>
        <w:r>
          <w:rPr>
            <w:webHidden/>
          </w:rPr>
          <w:fldChar w:fldCharType="end"/>
        </w:r>
      </w:hyperlink>
    </w:p>
    <w:p w14:paraId="38F808E6" w14:textId="1FB323DC" w:rsidR="00793A5F" w:rsidRDefault="00793A5F">
      <w:pPr>
        <w:pStyle w:val="TOC3"/>
        <w:rPr>
          <w:rFonts w:asciiTheme="minorHAnsi" w:eastAsiaTheme="minorEastAsia" w:hAnsiTheme="minorHAnsi" w:cstheme="minorBidi"/>
          <w:sz w:val="24"/>
          <w:szCs w:val="24"/>
          <w:lang/>
        </w:rPr>
      </w:pPr>
      <w:hyperlink w:anchor="_Toc200550041" w:history="1">
        <w:r w:rsidRPr="00644306">
          <w:rPr>
            <w:rStyle w:val="Hyperlink"/>
            <w:lang w:eastAsia="nl-BE"/>
          </w:rPr>
          <w:t>turnSlightRight()</w:t>
        </w:r>
        <w:r>
          <w:rPr>
            <w:webHidden/>
          </w:rPr>
          <w:tab/>
        </w:r>
        <w:r>
          <w:rPr>
            <w:webHidden/>
          </w:rPr>
          <w:fldChar w:fldCharType="begin"/>
        </w:r>
        <w:r>
          <w:rPr>
            <w:webHidden/>
          </w:rPr>
          <w:instrText xml:space="preserve"> PAGEREF _Toc200550041 \h </w:instrText>
        </w:r>
        <w:r>
          <w:rPr>
            <w:webHidden/>
          </w:rPr>
        </w:r>
        <w:r>
          <w:rPr>
            <w:webHidden/>
          </w:rPr>
          <w:fldChar w:fldCharType="separate"/>
        </w:r>
        <w:r>
          <w:rPr>
            <w:webHidden/>
          </w:rPr>
          <w:t>14</w:t>
        </w:r>
        <w:r>
          <w:rPr>
            <w:webHidden/>
          </w:rPr>
          <w:fldChar w:fldCharType="end"/>
        </w:r>
      </w:hyperlink>
    </w:p>
    <w:p w14:paraId="1E7A27CA" w14:textId="04F164F4" w:rsidR="00793A5F" w:rsidRDefault="00793A5F">
      <w:pPr>
        <w:pStyle w:val="TOC3"/>
        <w:rPr>
          <w:rFonts w:asciiTheme="minorHAnsi" w:eastAsiaTheme="minorEastAsia" w:hAnsiTheme="minorHAnsi" w:cstheme="minorBidi"/>
          <w:sz w:val="24"/>
          <w:szCs w:val="24"/>
          <w:lang/>
        </w:rPr>
      </w:pPr>
      <w:hyperlink w:anchor="_Toc200550042" w:history="1">
        <w:r w:rsidRPr="00644306">
          <w:rPr>
            <w:rStyle w:val="Hyperlink"/>
            <w:lang w:eastAsia="nl-BE"/>
          </w:rPr>
          <w:t>stopMotors()</w:t>
        </w:r>
        <w:r>
          <w:rPr>
            <w:webHidden/>
          </w:rPr>
          <w:tab/>
        </w:r>
        <w:r>
          <w:rPr>
            <w:webHidden/>
          </w:rPr>
          <w:fldChar w:fldCharType="begin"/>
        </w:r>
        <w:r>
          <w:rPr>
            <w:webHidden/>
          </w:rPr>
          <w:instrText xml:space="preserve"> PAGEREF _Toc200550042 \h </w:instrText>
        </w:r>
        <w:r>
          <w:rPr>
            <w:webHidden/>
          </w:rPr>
        </w:r>
        <w:r>
          <w:rPr>
            <w:webHidden/>
          </w:rPr>
          <w:fldChar w:fldCharType="separate"/>
        </w:r>
        <w:r>
          <w:rPr>
            <w:webHidden/>
          </w:rPr>
          <w:t>14</w:t>
        </w:r>
        <w:r>
          <w:rPr>
            <w:webHidden/>
          </w:rPr>
          <w:fldChar w:fldCharType="end"/>
        </w:r>
      </w:hyperlink>
    </w:p>
    <w:p w14:paraId="4F5527C1" w14:textId="7FBE1054" w:rsidR="00793A5F" w:rsidRDefault="00793A5F">
      <w:pPr>
        <w:pStyle w:val="TOC3"/>
        <w:rPr>
          <w:rFonts w:asciiTheme="minorHAnsi" w:eastAsiaTheme="minorEastAsia" w:hAnsiTheme="minorHAnsi" w:cstheme="minorBidi"/>
          <w:sz w:val="24"/>
          <w:szCs w:val="24"/>
          <w:lang/>
        </w:rPr>
      </w:pPr>
      <w:hyperlink w:anchor="_Toc200550043" w:history="1">
        <w:r w:rsidRPr="00644306">
          <w:rPr>
            <w:rStyle w:val="Hyperlink"/>
            <w:lang w:eastAsia="nl-BE"/>
          </w:rPr>
          <w:t>checkButton()</w:t>
        </w:r>
        <w:r>
          <w:rPr>
            <w:webHidden/>
          </w:rPr>
          <w:tab/>
        </w:r>
        <w:r>
          <w:rPr>
            <w:webHidden/>
          </w:rPr>
          <w:fldChar w:fldCharType="begin"/>
        </w:r>
        <w:r>
          <w:rPr>
            <w:webHidden/>
          </w:rPr>
          <w:instrText xml:space="preserve"> PAGEREF _Toc200550043 \h </w:instrText>
        </w:r>
        <w:r>
          <w:rPr>
            <w:webHidden/>
          </w:rPr>
        </w:r>
        <w:r>
          <w:rPr>
            <w:webHidden/>
          </w:rPr>
          <w:fldChar w:fldCharType="separate"/>
        </w:r>
        <w:r>
          <w:rPr>
            <w:webHidden/>
          </w:rPr>
          <w:t>14</w:t>
        </w:r>
        <w:r>
          <w:rPr>
            <w:webHidden/>
          </w:rPr>
          <w:fldChar w:fldCharType="end"/>
        </w:r>
      </w:hyperlink>
    </w:p>
    <w:p w14:paraId="10E2F9DF" w14:textId="4A80D818" w:rsidR="00793A5F" w:rsidRDefault="00793A5F">
      <w:pPr>
        <w:pStyle w:val="TOC2"/>
        <w:rPr>
          <w:rFonts w:asciiTheme="minorHAnsi" w:eastAsiaTheme="minorEastAsia" w:hAnsiTheme="minorHAnsi" w:cstheme="minorBidi"/>
          <w:bCs w:val="0"/>
          <w:iCs w:val="0"/>
          <w:sz w:val="24"/>
          <w:szCs w:val="24"/>
          <w:lang/>
        </w:rPr>
      </w:pPr>
      <w:hyperlink w:anchor="_Toc200550044" w:history="1">
        <w:r w:rsidRPr="00644306">
          <w:rPr>
            <w:rStyle w:val="Hyperlink"/>
          </w:rPr>
          <w:t>ESP32 + MQTT (Simulation)</w:t>
        </w:r>
        <w:r>
          <w:rPr>
            <w:webHidden/>
          </w:rPr>
          <w:tab/>
        </w:r>
        <w:r>
          <w:rPr>
            <w:webHidden/>
          </w:rPr>
          <w:fldChar w:fldCharType="begin"/>
        </w:r>
        <w:r>
          <w:rPr>
            <w:webHidden/>
          </w:rPr>
          <w:instrText xml:space="preserve"> PAGEREF _Toc200550044 \h </w:instrText>
        </w:r>
        <w:r>
          <w:rPr>
            <w:webHidden/>
          </w:rPr>
        </w:r>
        <w:r>
          <w:rPr>
            <w:webHidden/>
          </w:rPr>
          <w:fldChar w:fldCharType="separate"/>
        </w:r>
        <w:r>
          <w:rPr>
            <w:webHidden/>
          </w:rPr>
          <w:t>14</w:t>
        </w:r>
        <w:r>
          <w:rPr>
            <w:webHidden/>
          </w:rPr>
          <w:fldChar w:fldCharType="end"/>
        </w:r>
      </w:hyperlink>
    </w:p>
    <w:p w14:paraId="6E98A2EC" w14:textId="29838C49" w:rsidR="00793A5F" w:rsidRDefault="00793A5F">
      <w:pPr>
        <w:pStyle w:val="TOC2"/>
        <w:rPr>
          <w:rFonts w:asciiTheme="minorHAnsi" w:eastAsiaTheme="minorEastAsia" w:hAnsiTheme="minorHAnsi" w:cstheme="minorBidi"/>
          <w:bCs w:val="0"/>
          <w:iCs w:val="0"/>
          <w:sz w:val="24"/>
          <w:szCs w:val="24"/>
          <w:lang/>
        </w:rPr>
      </w:pPr>
      <w:hyperlink w:anchor="_Toc200550045" w:history="1">
        <w:r w:rsidRPr="00644306">
          <w:rPr>
            <w:rStyle w:val="Hyperlink"/>
          </w:rPr>
          <w:t>Functieoverzicht en uitleg</w:t>
        </w:r>
        <w:r>
          <w:rPr>
            <w:webHidden/>
          </w:rPr>
          <w:tab/>
        </w:r>
        <w:r>
          <w:rPr>
            <w:webHidden/>
          </w:rPr>
          <w:fldChar w:fldCharType="begin"/>
        </w:r>
        <w:r>
          <w:rPr>
            <w:webHidden/>
          </w:rPr>
          <w:instrText xml:space="preserve"> PAGEREF _Toc200550045 \h </w:instrText>
        </w:r>
        <w:r>
          <w:rPr>
            <w:webHidden/>
          </w:rPr>
        </w:r>
        <w:r>
          <w:rPr>
            <w:webHidden/>
          </w:rPr>
          <w:fldChar w:fldCharType="separate"/>
        </w:r>
        <w:r>
          <w:rPr>
            <w:webHidden/>
          </w:rPr>
          <w:t>19</w:t>
        </w:r>
        <w:r>
          <w:rPr>
            <w:webHidden/>
          </w:rPr>
          <w:fldChar w:fldCharType="end"/>
        </w:r>
      </w:hyperlink>
    </w:p>
    <w:p w14:paraId="70AF1970" w14:textId="212439DA" w:rsidR="00793A5F" w:rsidRDefault="00793A5F">
      <w:pPr>
        <w:pStyle w:val="TOC3"/>
        <w:rPr>
          <w:rFonts w:asciiTheme="minorHAnsi" w:eastAsiaTheme="minorEastAsia" w:hAnsiTheme="minorHAnsi" w:cstheme="minorBidi"/>
          <w:sz w:val="24"/>
          <w:szCs w:val="24"/>
          <w:lang/>
        </w:rPr>
      </w:pPr>
      <w:hyperlink w:anchor="_Toc200550046" w:history="1">
        <w:r w:rsidRPr="00644306">
          <w:rPr>
            <w:rStyle w:val="Hyperlink"/>
            <w:lang w:eastAsia="nl-BE"/>
          </w:rPr>
          <w:t>setup_wifi()</w:t>
        </w:r>
        <w:r>
          <w:rPr>
            <w:webHidden/>
          </w:rPr>
          <w:tab/>
        </w:r>
        <w:r>
          <w:rPr>
            <w:webHidden/>
          </w:rPr>
          <w:fldChar w:fldCharType="begin"/>
        </w:r>
        <w:r>
          <w:rPr>
            <w:webHidden/>
          </w:rPr>
          <w:instrText xml:space="preserve"> PAGEREF _Toc200550046 \h </w:instrText>
        </w:r>
        <w:r>
          <w:rPr>
            <w:webHidden/>
          </w:rPr>
        </w:r>
        <w:r>
          <w:rPr>
            <w:webHidden/>
          </w:rPr>
          <w:fldChar w:fldCharType="separate"/>
        </w:r>
        <w:r>
          <w:rPr>
            <w:webHidden/>
          </w:rPr>
          <w:t>19</w:t>
        </w:r>
        <w:r>
          <w:rPr>
            <w:webHidden/>
          </w:rPr>
          <w:fldChar w:fldCharType="end"/>
        </w:r>
      </w:hyperlink>
    </w:p>
    <w:p w14:paraId="086FD880" w14:textId="03E73EF5" w:rsidR="00793A5F" w:rsidRDefault="00793A5F">
      <w:pPr>
        <w:pStyle w:val="TOC4"/>
        <w:rPr>
          <w:rFonts w:asciiTheme="minorHAnsi" w:eastAsiaTheme="minorEastAsia" w:hAnsiTheme="minorHAnsi" w:cstheme="minorBidi"/>
          <w:i w:val="0"/>
          <w:iCs w:val="0"/>
          <w:sz w:val="24"/>
          <w:szCs w:val="24"/>
          <w:lang/>
        </w:rPr>
      </w:pPr>
      <w:hyperlink w:anchor="_Toc200550047" w:history="1">
        <w:r w:rsidRPr="00644306">
          <w:rPr>
            <w:rStyle w:val="Hyperlink"/>
            <w:lang w:val="nl-BE" w:eastAsia="nl-BE"/>
          </w:rPr>
          <w:t>WiFi &amp; MQTT Configuratie:</w:t>
        </w:r>
        <w:r>
          <w:rPr>
            <w:webHidden/>
          </w:rPr>
          <w:tab/>
        </w:r>
        <w:r>
          <w:rPr>
            <w:webHidden/>
          </w:rPr>
          <w:fldChar w:fldCharType="begin"/>
        </w:r>
        <w:r>
          <w:rPr>
            <w:webHidden/>
          </w:rPr>
          <w:instrText xml:space="preserve"> PAGEREF _Toc200550047 \h </w:instrText>
        </w:r>
        <w:r>
          <w:rPr>
            <w:webHidden/>
          </w:rPr>
        </w:r>
        <w:r>
          <w:rPr>
            <w:webHidden/>
          </w:rPr>
          <w:fldChar w:fldCharType="separate"/>
        </w:r>
        <w:r>
          <w:rPr>
            <w:webHidden/>
          </w:rPr>
          <w:t>19</w:t>
        </w:r>
        <w:r>
          <w:rPr>
            <w:webHidden/>
          </w:rPr>
          <w:fldChar w:fldCharType="end"/>
        </w:r>
      </w:hyperlink>
    </w:p>
    <w:p w14:paraId="45D14EE3" w14:textId="5E860072" w:rsidR="00793A5F" w:rsidRDefault="00793A5F">
      <w:pPr>
        <w:pStyle w:val="TOC3"/>
        <w:rPr>
          <w:rFonts w:asciiTheme="minorHAnsi" w:eastAsiaTheme="minorEastAsia" w:hAnsiTheme="minorHAnsi" w:cstheme="minorBidi"/>
          <w:sz w:val="24"/>
          <w:szCs w:val="24"/>
          <w:lang/>
        </w:rPr>
      </w:pPr>
      <w:hyperlink w:anchor="_Toc200550048" w:history="1">
        <w:r w:rsidRPr="00644306">
          <w:rPr>
            <w:rStyle w:val="Hyperlink"/>
            <w:lang w:eastAsia="nl-BE"/>
          </w:rPr>
          <w:t>reconnect()</w:t>
        </w:r>
        <w:r>
          <w:rPr>
            <w:webHidden/>
          </w:rPr>
          <w:tab/>
        </w:r>
        <w:r>
          <w:rPr>
            <w:webHidden/>
          </w:rPr>
          <w:fldChar w:fldCharType="begin"/>
        </w:r>
        <w:r>
          <w:rPr>
            <w:webHidden/>
          </w:rPr>
          <w:instrText xml:space="preserve"> PAGEREF _Toc200550048 \h </w:instrText>
        </w:r>
        <w:r>
          <w:rPr>
            <w:webHidden/>
          </w:rPr>
        </w:r>
        <w:r>
          <w:rPr>
            <w:webHidden/>
          </w:rPr>
          <w:fldChar w:fldCharType="separate"/>
        </w:r>
        <w:r>
          <w:rPr>
            <w:webHidden/>
          </w:rPr>
          <w:t>19</w:t>
        </w:r>
        <w:r>
          <w:rPr>
            <w:webHidden/>
          </w:rPr>
          <w:fldChar w:fldCharType="end"/>
        </w:r>
      </w:hyperlink>
    </w:p>
    <w:p w14:paraId="09CC30A3" w14:textId="101B8EF2" w:rsidR="00793A5F" w:rsidRDefault="00793A5F">
      <w:pPr>
        <w:pStyle w:val="TOC3"/>
        <w:rPr>
          <w:rFonts w:asciiTheme="minorHAnsi" w:eastAsiaTheme="minorEastAsia" w:hAnsiTheme="minorHAnsi" w:cstheme="minorBidi"/>
          <w:sz w:val="24"/>
          <w:szCs w:val="24"/>
          <w:lang/>
        </w:rPr>
      </w:pPr>
      <w:hyperlink w:anchor="_Toc200550049" w:history="1">
        <w:r w:rsidRPr="00644306">
          <w:rPr>
            <w:rStyle w:val="Hyperlink"/>
            <w:lang w:eastAsia="nl-BE"/>
          </w:rPr>
          <w:t>sendConnectivityStatus()</w:t>
        </w:r>
        <w:r>
          <w:rPr>
            <w:webHidden/>
          </w:rPr>
          <w:tab/>
        </w:r>
        <w:r>
          <w:rPr>
            <w:webHidden/>
          </w:rPr>
          <w:fldChar w:fldCharType="begin"/>
        </w:r>
        <w:r>
          <w:rPr>
            <w:webHidden/>
          </w:rPr>
          <w:instrText xml:space="preserve"> PAGEREF _Toc200550049 \h </w:instrText>
        </w:r>
        <w:r>
          <w:rPr>
            <w:webHidden/>
          </w:rPr>
        </w:r>
        <w:r>
          <w:rPr>
            <w:webHidden/>
          </w:rPr>
          <w:fldChar w:fldCharType="separate"/>
        </w:r>
        <w:r>
          <w:rPr>
            <w:webHidden/>
          </w:rPr>
          <w:t>19</w:t>
        </w:r>
        <w:r>
          <w:rPr>
            <w:webHidden/>
          </w:rPr>
          <w:fldChar w:fldCharType="end"/>
        </w:r>
      </w:hyperlink>
    </w:p>
    <w:p w14:paraId="79728C57" w14:textId="31FF105E" w:rsidR="00793A5F" w:rsidRDefault="00793A5F">
      <w:pPr>
        <w:pStyle w:val="TOC3"/>
        <w:rPr>
          <w:rFonts w:asciiTheme="minorHAnsi" w:eastAsiaTheme="minorEastAsia" w:hAnsiTheme="minorHAnsi" w:cstheme="minorBidi"/>
          <w:sz w:val="24"/>
          <w:szCs w:val="24"/>
          <w:lang/>
        </w:rPr>
      </w:pPr>
      <w:hyperlink w:anchor="_Toc200550050" w:history="1">
        <w:r w:rsidRPr="00644306">
          <w:rPr>
            <w:rStyle w:val="Hyperlink"/>
            <w:lang w:eastAsia="nl-BE"/>
          </w:rPr>
          <w:t>readBatteryVoltage()</w:t>
        </w:r>
        <w:r>
          <w:rPr>
            <w:webHidden/>
          </w:rPr>
          <w:tab/>
        </w:r>
        <w:r>
          <w:rPr>
            <w:webHidden/>
          </w:rPr>
          <w:fldChar w:fldCharType="begin"/>
        </w:r>
        <w:r>
          <w:rPr>
            <w:webHidden/>
          </w:rPr>
          <w:instrText xml:space="preserve"> PAGEREF _Toc200550050 \h </w:instrText>
        </w:r>
        <w:r>
          <w:rPr>
            <w:webHidden/>
          </w:rPr>
        </w:r>
        <w:r>
          <w:rPr>
            <w:webHidden/>
          </w:rPr>
          <w:fldChar w:fldCharType="separate"/>
        </w:r>
        <w:r>
          <w:rPr>
            <w:webHidden/>
          </w:rPr>
          <w:t>19</w:t>
        </w:r>
        <w:r>
          <w:rPr>
            <w:webHidden/>
          </w:rPr>
          <w:fldChar w:fldCharType="end"/>
        </w:r>
      </w:hyperlink>
    </w:p>
    <w:p w14:paraId="3A7EEF79" w14:textId="749FF209" w:rsidR="00793A5F" w:rsidRDefault="00793A5F">
      <w:pPr>
        <w:pStyle w:val="TOC3"/>
        <w:rPr>
          <w:rFonts w:asciiTheme="minorHAnsi" w:eastAsiaTheme="minorEastAsia" w:hAnsiTheme="minorHAnsi" w:cstheme="minorBidi"/>
          <w:sz w:val="24"/>
          <w:szCs w:val="24"/>
          <w:lang/>
        </w:rPr>
      </w:pPr>
      <w:hyperlink w:anchor="_Toc200550051" w:history="1">
        <w:r w:rsidRPr="00644306">
          <w:rPr>
            <w:rStyle w:val="Hyperlink"/>
            <w:lang w:eastAsia="nl-BE"/>
          </w:rPr>
          <w:t>setup()</w:t>
        </w:r>
        <w:r>
          <w:rPr>
            <w:webHidden/>
          </w:rPr>
          <w:tab/>
        </w:r>
        <w:r>
          <w:rPr>
            <w:webHidden/>
          </w:rPr>
          <w:fldChar w:fldCharType="begin"/>
        </w:r>
        <w:r>
          <w:rPr>
            <w:webHidden/>
          </w:rPr>
          <w:instrText xml:space="preserve"> PAGEREF _Toc200550051 \h </w:instrText>
        </w:r>
        <w:r>
          <w:rPr>
            <w:webHidden/>
          </w:rPr>
        </w:r>
        <w:r>
          <w:rPr>
            <w:webHidden/>
          </w:rPr>
          <w:fldChar w:fldCharType="separate"/>
        </w:r>
        <w:r>
          <w:rPr>
            <w:webHidden/>
          </w:rPr>
          <w:t>20</w:t>
        </w:r>
        <w:r>
          <w:rPr>
            <w:webHidden/>
          </w:rPr>
          <w:fldChar w:fldCharType="end"/>
        </w:r>
      </w:hyperlink>
    </w:p>
    <w:p w14:paraId="32B5D730" w14:textId="434F075C" w:rsidR="00793A5F" w:rsidRDefault="00793A5F">
      <w:pPr>
        <w:pStyle w:val="TOC3"/>
        <w:rPr>
          <w:rFonts w:asciiTheme="minorHAnsi" w:eastAsiaTheme="minorEastAsia" w:hAnsiTheme="minorHAnsi" w:cstheme="minorBidi"/>
          <w:sz w:val="24"/>
          <w:szCs w:val="24"/>
          <w:lang/>
        </w:rPr>
      </w:pPr>
      <w:hyperlink w:anchor="_Toc200550052" w:history="1">
        <w:r w:rsidRPr="00644306">
          <w:rPr>
            <w:rStyle w:val="Hyperlink"/>
            <w:lang w:eastAsia="nl-BE"/>
          </w:rPr>
          <w:t>loop()</w:t>
        </w:r>
        <w:r>
          <w:rPr>
            <w:webHidden/>
          </w:rPr>
          <w:tab/>
        </w:r>
        <w:r>
          <w:rPr>
            <w:webHidden/>
          </w:rPr>
          <w:fldChar w:fldCharType="begin"/>
        </w:r>
        <w:r>
          <w:rPr>
            <w:webHidden/>
          </w:rPr>
          <w:instrText xml:space="preserve"> PAGEREF _Toc200550052 \h </w:instrText>
        </w:r>
        <w:r>
          <w:rPr>
            <w:webHidden/>
          </w:rPr>
        </w:r>
        <w:r>
          <w:rPr>
            <w:webHidden/>
          </w:rPr>
          <w:fldChar w:fldCharType="separate"/>
        </w:r>
        <w:r>
          <w:rPr>
            <w:webHidden/>
          </w:rPr>
          <w:t>20</w:t>
        </w:r>
        <w:r>
          <w:rPr>
            <w:webHidden/>
          </w:rPr>
          <w:fldChar w:fldCharType="end"/>
        </w:r>
      </w:hyperlink>
    </w:p>
    <w:p w14:paraId="050D2B4D" w14:textId="52B4ABEF" w:rsidR="00793A5F" w:rsidRDefault="00793A5F">
      <w:pPr>
        <w:pStyle w:val="TOC3"/>
        <w:rPr>
          <w:rFonts w:asciiTheme="minorHAnsi" w:eastAsiaTheme="minorEastAsia" w:hAnsiTheme="minorHAnsi" w:cstheme="minorBidi"/>
          <w:sz w:val="24"/>
          <w:szCs w:val="24"/>
          <w:lang/>
        </w:rPr>
      </w:pPr>
      <w:hyperlink w:anchor="_Toc200550053" w:history="1">
        <w:r w:rsidRPr="00644306">
          <w:rPr>
            <w:rStyle w:val="Hyperlink"/>
            <w:lang w:eastAsia="nl-BE"/>
          </w:rPr>
          <w:t>Pin Assignments:</w:t>
        </w:r>
        <w:r>
          <w:rPr>
            <w:webHidden/>
          </w:rPr>
          <w:tab/>
        </w:r>
        <w:r>
          <w:rPr>
            <w:webHidden/>
          </w:rPr>
          <w:fldChar w:fldCharType="begin"/>
        </w:r>
        <w:r>
          <w:rPr>
            <w:webHidden/>
          </w:rPr>
          <w:instrText xml:space="preserve"> PAGEREF _Toc200550053 \h </w:instrText>
        </w:r>
        <w:r>
          <w:rPr>
            <w:webHidden/>
          </w:rPr>
        </w:r>
        <w:r>
          <w:rPr>
            <w:webHidden/>
          </w:rPr>
          <w:fldChar w:fldCharType="separate"/>
        </w:r>
        <w:r>
          <w:rPr>
            <w:webHidden/>
          </w:rPr>
          <w:t>20</w:t>
        </w:r>
        <w:r>
          <w:rPr>
            <w:webHidden/>
          </w:rPr>
          <w:fldChar w:fldCharType="end"/>
        </w:r>
      </w:hyperlink>
    </w:p>
    <w:p w14:paraId="6542DACC" w14:textId="1BD03471" w:rsidR="00793A5F" w:rsidRDefault="00793A5F">
      <w:pPr>
        <w:pStyle w:val="TOC1"/>
        <w:rPr>
          <w:rFonts w:asciiTheme="minorHAnsi" w:eastAsiaTheme="minorEastAsia" w:hAnsiTheme="minorHAnsi" w:cstheme="minorBidi"/>
          <w:b w:val="0"/>
          <w:bCs w:val="0"/>
          <w:caps w:val="0"/>
          <w:color w:val="auto"/>
          <w:sz w:val="24"/>
          <w:szCs w:val="24"/>
          <w:lang/>
        </w:rPr>
      </w:pPr>
      <w:hyperlink w:anchor="_Toc200550054" w:history="1">
        <w:r w:rsidRPr="00644306">
          <w:rPr>
            <w:rStyle w:val="Hyperlink"/>
            <w:lang w:eastAsia="nl-BE"/>
          </w:rPr>
          <w:t>Foto’s LijnRobot</w:t>
        </w:r>
        <w:r>
          <w:rPr>
            <w:webHidden/>
          </w:rPr>
          <w:tab/>
        </w:r>
        <w:r>
          <w:rPr>
            <w:webHidden/>
          </w:rPr>
          <w:fldChar w:fldCharType="begin"/>
        </w:r>
        <w:r>
          <w:rPr>
            <w:webHidden/>
          </w:rPr>
          <w:instrText xml:space="preserve"> PAGEREF _Toc200550054 \h </w:instrText>
        </w:r>
        <w:r>
          <w:rPr>
            <w:webHidden/>
          </w:rPr>
        </w:r>
        <w:r>
          <w:rPr>
            <w:webHidden/>
          </w:rPr>
          <w:fldChar w:fldCharType="separate"/>
        </w:r>
        <w:r>
          <w:rPr>
            <w:webHidden/>
          </w:rPr>
          <w:t>21</w:t>
        </w:r>
        <w:r>
          <w:rPr>
            <w:webHidden/>
          </w:rPr>
          <w:fldChar w:fldCharType="end"/>
        </w:r>
      </w:hyperlink>
    </w:p>
    <w:p w14:paraId="50D0BC4B" w14:textId="35A52582" w:rsidR="00793A5F" w:rsidRDefault="00793A5F">
      <w:pPr>
        <w:pStyle w:val="TOC1"/>
        <w:rPr>
          <w:rFonts w:asciiTheme="minorHAnsi" w:eastAsiaTheme="minorEastAsia" w:hAnsiTheme="minorHAnsi" w:cstheme="minorBidi"/>
          <w:b w:val="0"/>
          <w:bCs w:val="0"/>
          <w:caps w:val="0"/>
          <w:color w:val="auto"/>
          <w:sz w:val="24"/>
          <w:szCs w:val="24"/>
          <w:lang/>
        </w:rPr>
      </w:pPr>
      <w:hyperlink w:anchor="_Toc200550055" w:history="1">
        <w:r w:rsidRPr="00644306">
          <w:rPr>
            <w:rStyle w:val="Hyperlink"/>
          </w:rPr>
          <w:t>MQTT Dashboard + Button Control</w:t>
        </w:r>
        <w:r>
          <w:rPr>
            <w:webHidden/>
          </w:rPr>
          <w:tab/>
        </w:r>
        <w:r>
          <w:rPr>
            <w:webHidden/>
          </w:rPr>
          <w:fldChar w:fldCharType="begin"/>
        </w:r>
        <w:r>
          <w:rPr>
            <w:webHidden/>
          </w:rPr>
          <w:instrText xml:space="preserve"> PAGEREF _Toc200550055 \h </w:instrText>
        </w:r>
        <w:r>
          <w:rPr>
            <w:webHidden/>
          </w:rPr>
        </w:r>
        <w:r>
          <w:rPr>
            <w:webHidden/>
          </w:rPr>
          <w:fldChar w:fldCharType="separate"/>
        </w:r>
        <w:r>
          <w:rPr>
            <w:webHidden/>
          </w:rPr>
          <w:t>23</w:t>
        </w:r>
        <w:r>
          <w:rPr>
            <w:webHidden/>
          </w:rPr>
          <w:fldChar w:fldCharType="end"/>
        </w:r>
      </w:hyperlink>
    </w:p>
    <w:p w14:paraId="72D47092" w14:textId="64C9B57D" w:rsidR="00793A5F" w:rsidRDefault="00793A5F">
      <w:pPr>
        <w:pStyle w:val="TOC1"/>
        <w:rPr>
          <w:rFonts w:asciiTheme="minorHAnsi" w:eastAsiaTheme="minorEastAsia" w:hAnsiTheme="minorHAnsi" w:cstheme="minorBidi"/>
          <w:b w:val="0"/>
          <w:bCs w:val="0"/>
          <w:caps w:val="0"/>
          <w:color w:val="auto"/>
          <w:sz w:val="24"/>
          <w:szCs w:val="24"/>
          <w:lang/>
        </w:rPr>
      </w:pPr>
      <w:hyperlink w:anchor="_Toc200550056" w:history="1">
        <w:r w:rsidRPr="00644306">
          <w:rPr>
            <w:rStyle w:val="Hyperlink"/>
          </w:rPr>
          <w:t>Kicad pcb</w:t>
        </w:r>
        <w:r>
          <w:rPr>
            <w:webHidden/>
          </w:rPr>
          <w:tab/>
        </w:r>
        <w:r>
          <w:rPr>
            <w:webHidden/>
          </w:rPr>
          <w:fldChar w:fldCharType="begin"/>
        </w:r>
        <w:r>
          <w:rPr>
            <w:webHidden/>
          </w:rPr>
          <w:instrText xml:space="preserve"> PAGEREF _Toc200550056 \h </w:instrText>
        </w:r>
        <w:r>
          <w:rPr>
            <w:webHidden/>
          </w:rPr>
        </w:r>
        <w:r>
          <w:rPr>
            <w:webHidden/>
          </w:rPr>
          <w:fldChar w:fldCharType="separate"/>
        </w:r>
        <w:r>
          <w:rPr>
            <w:webHidden/>
          </w:rPr>
          <w:t>24</w:t>
        </w:r>
        <w:r>
          <w:rPr>
            <w:webHidden/>
          </w:rPr>
          <w:fldChar w:fldCharType="end"/>
        </w:r>
      </w:hyperlink>
    </w:p>
    <w:p w14:paraId="5AEF7D62" w14:textId="410080A4" w:rsidR="00793A5F" w:rsidRDefault="00793A5F">
      <w:pPr>
        <w:pStyle w:val="TOC3"/>
        <w:rPr>
          <w:rFonts w:asciiTheme="minorHAnsi" w:eastAsiaTheme="minorEastAsia" w:hAnsiTheme="minorHAnsi" w:cstheme="minorBidi"/>
          <w:sz w:val="24"/>
          <w:szCs w:val="24"/>
          <w:lang/>
        </w:rPr>
      </w:pPr>
      <w:hyperlink w:anchor="_Toc200550057" w:history="1">
        <w:r w:rsidRPr="00644306">
          <w:rPr>
            <w:rStyle w:val="Hyperlink"/>
            <w:rFonts w:eastAsia="Arial"/>
          </w:rPr>
          <w:t>Stap 1: Voeding</w:t>
        </w:r>
        <w:r>
          <w:rPr>
            <w:webHidden/>
          </w:rPr>
          <w:tab/>
        </w:r>
        <w:r>
          <w:rPr>
            <w:webHidden/>
          </w:rPr>
          <w:fldChar w:fldCharType="begin"/>
        </w:r>
        <w:r>
          <w:rPr>
            <w:webHidden/>
          </w:rPr>
          <w:instrText xml:space="preserve"> PAGEREF _Toc200550057 \h </w:instrText>
        </w:r>
        <w:r>
          <w:rPr>
            <w:webHidden/>
          </w:rPr>
        </w:r>
        <w:r>
          <w:rPr>
            <w:webHidden/>
          </w:rPr>
          <w:fldChar w:fldCharType="separate"/>
        </w:r>
        <w:r>
          <w:rPr>
            <w:webHidden/>
          </w:rPr>
          <w:t>25</w:t>
        </w:r>
        <w:r>
          <w:rPr>
            <w:webHidden/>
          </w:rPr>
          <w:fldChar w:fldCharType="end"/>
        </w:r>
      </w:hyperlink>
    </w:p>
    <w:p w14:paraId="30AA0B9E" w14:textId="6EE1A6DE" w:rsidR="00793A5F" w:rsidRDefault="00793A5F">
      <w:pPr>
        <w:pStyle w:val="TOC4"/>
        <w:rPr>
          <w:rFonts w:asciiTheme="minorHAnsi" w:eastAsiaTheme="minorEastAsia" w:hAnsiTheme="minorHAnsi" w:cstheme="minorBidi"/>
          <w:i w:val="0"/>
          <w:iCs w:val="0"/>
          <w:sz w:val="24"/>
          <w:szCs w:val="24"/>
          <w:lang/>
        </w:rPr>
      </w:pPr>
      <w:hyperlink w:anchor="_Toc200550058" w:history="1">
        <w:r w:rsidRPr="00644306">
          <w:rPr>
            <w:rStyle w:val="Hyperlink"/>
            <w:rFonts w:eastAsia="Arial"/>
          </w:rPr>
          <w:t>Linksboven:</w:t>
        </w:r>
        <w:r>
          <w:rPr>
            <w:webHidden/>
          </w:rPr>
          <w:tab/>
        </w:r>
        <w:r>
          <w:rPr>
            <w:webHidden/>
          </w:rPr>
          <w:fldChar w:fldCharType="begin"/>
        </w:r>
        <w:r>
          <w:rPr>
            <w:webHidden/>
          </w:rPr>
          <w:instrText xml:space="preserve"> PAGEREF _Toc200550058 \h </w:instrText>
        </w:r>
        <w:r>
          <w:rPr>
            <w:webHidden/>
          </w:rPr>
        </w:r>
        <w:r>
          <w:rPr>
            <w:webHidden/>
          </w:rPr>
          <w:fldChar w:fldCharType="separate"/>
        </w:r>
        <w:r>
          <w:rPr>
            <w:webHidden/>
          </w:rPr>
          <w:t>25</w:t>
        </w:r>
        <w:r>
          <w:rPr>
            <w:webHidden/>
          </w:rPr>
          <w:fldChar w:fldCharType="end"/>
        </w:r>
      </w:hyperlink>
    </w:p>
    <w:p w14:paraId="068C7F46" w14:textId="56B42AA3" w:rsidR="00793A5F" w:rsidRDefault="00793A5F">
      <w:pPr>
        <w:pStyle w:val="TOC3"/>
        <w:rPr>
          <w:rFonts w:asciiTheme="minorHAnsi" w:eastAsiaTheme="minorEastAsia" w:hAnsiTheme="minorHAnsi" w:cstheme="minorBidi"/>
          <w:sz w:val="24"/>
          <w:szCs w:val="24"/>
          <w:lang/>
        </w:rPr>
      </w:pPr>
      <w:hyperlink w:anchor="_Toc200550059" w:history="1">
        <w:r w:rsidRPr="00644306">
          <w:rPr>
            <w:rStyle w:val="Hyperlink"/>
            <w:rFonts w:eastAsia="Arial"/>
          </w:rPr>
          <w:t>Stap 2: ESP32</w:t>
        </w:r>
        <w:r>
          <w:rPr>
            <w:webHidden/>
          </w:rPr>
          <w:tab/>
        </w:r>
        <w:r>
          <w:rPr>
            <w:webHidden/>
          </w:rPr>
          <w:fldChar w:fldCharType="begin"/>
        </w:r>
        <w:r>
          <w:rPr>
            <w:webHidden/>
          </w:rPr>
          <w:instrText xml:space="preserve"> PAGEREF _Toc200550059 \h </w:instrText>
        </w:r>
        <w:r>
          <w:rPr>
            <w:webHidden/>
          </w:rPr>
        </w:r>
        <w:r>
          <w:rPr>
            <w:webHidden/>
          </w:rPr>
          <w:fldChar w:fldCharType="separate"/>
        </w:r>
        <w:r>
          <w:rPr>
            <w:webHidden/>
          </w:rPr>
          <w:t>25</w:t>
        </w:r>
        <w:r>
          <w:rPr>
            <w:webHidden/>
          </w:rPr>
          <w:fldChar w:fldCharType="end"/>
        </w:r>
      </w:hyperlink>
    </w:p>
    <w:p w14:paraId="56FB4FDC" w14:textId="6B8F5BC8" w:rsidR="00793A5F" w:rsidRDefault="00793A5F">
      <w:pPr>
        <w:pStyle w:val="TOC4"/>
        <w:rPr>
          <w:rFonts w:asciiTheme="minorHAnsi" w:eastAsiaTheme="minorEastAsia" w:hAnsiTheme="minorHAnsi" w:cstheme="minorBidi"/>
          <w:i w:val="0"/>
          <w:iCs w:val="0"/>
          <w:sz w:val="24"/>
          <w:szCs w:val="24"/>
          <w:lang/>
        </w:rPr>
      </w:pPr>
      <w:hyperlink w:anchor="_Toc200550060" w:history="1">
        <w:r w:rsidRPr="00644306">
          <w:rPr>
            <w:rStyle w:val="Hyperlink"/>
            <w:rFonts w:eastAsia="Arial"/>
          </w:rPr>
          <w:t>Middenboven:</w:t>
        </w:r>
        <w:r>
          <w:rPr>
            <w:webHidden/>
          </w:rPr>
          <w:tab/>
        </w:r>
        <w:r>
          <w:rPr>
            <w:webHidden/>
          </w:rPr>
          <w:fldChar w:fldCharType="begin"/>
        </w:r>
        <w:r>
          <w:rPr>
            <w:webHidden/>
          </w:rPr>
          <w:instrText xml:space="preserve"> PAGEREF _Toc200550060 \h </w:instrText>
        </w:r>
        <w:r>
          <w:rPr>
            <w:webHidden/>
          </w:rPr>
        </w:r>
        <w:r>
          <w:rPr>
            <w:webHidden/>
          </w:rPr>
          <w:fldChar w:fldCharType="separate"/>
        </w:r>
        <w:r>
          <w:rPr>
            <w:webHidden/>
          </w:rPr>
          <w:t>25</w:t>
        </w:r>
        <w:r>
          <w:rPr>
            <w:webHidden/>
          </w:rPr>
          <w:fldChar w:fldCharType="end"/>
        </w:r>
      </w:hyperlink>
    </w:p>
    <w:p w14:paraId="023383F1" w14:textId="0937B605" w:rsidR="00793A5F" w:rsidRDefault="00793A5F">
      <w:pPr>
        <w:pStyle w:val="TOC3"/>
        <w:rPr>
          <w:rFonts w:asciiTheme="minorHAnsi" w:eastAsiaTheme="minorEastAsia" w:hAnsiTheme="minorHAnsi" w:cstheme="minorBidi"/>
          <w:sz w:val="24"/>
          <w:szCs w:val="24"/>
          <w:lang/>
        </w:rPr>
      </w:pPr>
      <w:hyperlink w:anchor="_Toc200550061" w:history="1">
        <w:r w:rsidRPr="00644306">
          <w:rPr>
            <w:rStyle w:val="Hyperlink"/>
            <w:rFonts w:eastAsia="Arial"/>
          </w:rPr>
          <w:t>Stap 3: LEDs en Weergave</w:t>
        </w:r>
        <w:r>
          <w:rPr>
            <w:webHidden/>
          </w:rPr>
          <w:tab/>
        </w:r>
        <w:r>
          <w:rPr>
            <w:webHidden/>
          </w:rPr>
          <w:fldChar w:fldCharType="begin"/>
        </w:r>
        <w:r>
          <w:rPr>
            <w:webHidden/>
          </w:rPr>
          <w:instrText xml:space="preserve"> PAGEREF _Toc200550061 \h </w:instrText>
        </w:r>
        <w:r>
          <w:rPr>
            <w:webHidden/>
          </w:rPr>
        </w:r>
        <w:r>
          <w:rPr>
            <w:webHidden/>
          </w:rPr>
          <w:fldChar w:fldCharType="separate"/>
        </w:r>
        <w:r>
          <w:rPr>
            <w:webHidden/>
          </w:rPr>
          <w:t>26</w:t>
        </w:r>
        <w:r>
          <w:rPr>
            <w:webHidden/>
          </w:rPr>
          <w:fldChar w:fldCharType="end"/>
        </w:r>
      </w:hyperlink>
    </w:p>
    <w:p w14:paraId="0D595FF0" w14:textId="1725B08A" w:rsidR="00793A5F" w:rsidRDefault="00793A5F">
      <w:pPr>
        <w:pStyle w:val="TOC3"/>
        <w:rPr>
          <w:rFonts w:asciiTheme="minorHAnsi" w:eastAsiaTheme="minorEastAsia" w:hAnsiTheme="minorHAnsi" w:cstheme="minorBidi"/>
          <w:sz w:val="24"/>
          <w:szCs w:val="24"/>
          <w:lang/>
        </w:rPr>
      </w:pPr>
      <w:hyperlink w:anchor="_Toc200550062" w:history="1">
        <w:r w:rsidRPr="00644306">
          <w:rPr>
            <w:rStyle w:val="Hyperlink"/>
            <w:rFonts w:eastAsia="Arial"/>
          </w:rPr>
          <w:t>Stap 4: Drukknop</w:t>
        </w:r>
        <w:r>
          <w:rPr>
            <w:webHidden/>
          </w:rPr>
          <w:tab/>
        </w:r>
        <w:r>
          <w:rPr>
            <w:webHidden/>
          </w:rPr>
          <w:fldChar w:fldCharType="begin"/>
        </w:r>
        <w:r>
          <w:rPr>
            <w:webHidden/>
          </w:rPr>
          <w:instrText xml:space="preserve"> PAGEREF _Toc200550062 \h </w:instrText>
        </w:r>
        <w:r>
          <w:rPr>
            <w:webHidden/>
          </w:rPr>
        </w:r>
        <w:r>
          <w:rPr>
            <w:webHidden/>
          </w:rPr>
          <w:fldChar w:fldCharType="separate"/>
        </w:r>
        <w:r>
          <w:rPr>
            <w:webHidden/>
          </w:rPr>
          <w:t>26</w:t>
        </w:r>
        <w:r>
          <w:rPr>
            <w:webHidden/>
          </w:rPr>
          <w:fldChar w:fldCharType="end"/>
        </w:r>
      </w:hyperlink>
    </w:p>
    <w:p w14:paraId="38C2342F" w14:textId="3D453BE9" w:rsidR="00793A5F" w:rsidRDefault="00793A5F">
      <w:pPr>
        <w:pStyle w:val="TOC4"/>
        <w:rPr>
          <w:rFonts w:asciiTheme="minorHAnsi" w:eastAsiaTheme="minorEastAsia" w:hAnsiTheme="minorHAnsi" w:cstheme="minorBidi"/>
          <w:i w:val="0"/>
          <w:iCs w:val="0"/>
          <w:sz w:val="24"/>
          <w:szCs w:val="24"/>
          <w:lang/>
        </w:rPr>
      </w:pPr>
      <w:hyperlink w:anchor="_Toc200550063" w:history="1">
        <w:r w:rsidRPr="00644306">
          <w:rPr>
            <w:rStyle w:val="Hyperlink"/>
            <w:rFonts w:eastAsia="Arial"/>
          </w:rPr>
          <w:t>Middenonder:</w:t>
        </w:r>
        <w:r>
          <w:rPr>
            <w:webHidden/>
          </w:rPr>
          <w:tab/>
        </w:r>
        <w:r>
          <w:rPr>
            <w:webHidden/>
          </w:rPr>
          <w:fldChar w:fldCharType="begin"/>
        </w:r>
        <w:r>
          <w:rPr>
            <w:webHidden/>
          </w:rPr>
          <w:instrText xml:space="preserve"> PAGEREF _Toc200550063 \h </w:instrText>
        </w:r>
        <w:r>
          <w:rPr>
            <w:webHidden/>
          </w:rPr>
        </w:r>
        <w:r>
          <w:rPr>
            <w:webHidden/>
          </w:rPr>
          <w:fldChar w:fldCharType="separate"/>
        </w:r>
        <w:r>
          <w:rPr>
            <w:webHidden/>
          </w:rPr>
          <w:t>26</w:t>
        </w:r>
        <w:r>
          <w:rPr>
            <w:webHidden/>
          </w:rPr>
          <w:fldChar w:fldCharType="end"/>
        </w:r>
      </w:hyperlink>
    </w:p>
    <w:p w14:paraId="0D58D02F" w14:textId="4CEC8B34" w:rsidR="00793A5F" w:rsidRDefault="00793A5F">
      <w:pPr>
        <w:pStyle w:val="TOC3"/>
        <w:rPr>
          <w:rFonts w:asciiTheme="minorHAnsi" w:eastAsiaTheme="minorEastAsia" w:hAnsiTheme="minorHAnsi" w:cstheme="minorBidi"/>
          <w:sz w:val="24"/>
          <w:szCs w:val="24"/>
          <w:lang/>
        </w:rPr>
      </w:pPr>
      <w:hyperlink w:anchor="_Toc200550064" w:history="1">
        <w:r w:rsidRPr="00644306">
          <w:rPr>
            <w:rStyle w:val="Hyperlink"/>
            <w:rFonts w:eastAsia="Arial"/>
          </w:rPr>
          <w:t>Stap 5: Batterijmonitor</w:t>
        </w:r>
        <w:r>
          <w:rPr>
            <w:webHidden/>
          </w:rPr>
          <w:tab/>
        </w:r>
        <w:r>
          <w:rPr>
            <w:webHidden/>
          </w:rPr>
          <w:fldChar w:fldCharType="begin"/>
        </w:r>
        <w:r>
          <w:rPr>
            <w:webHidden/>
          </w:rPr>
          <w:instrText xml:space="preserve"> PAGEREF _Toc200550064 \h </w:instrText>
        </w:r>
        <w:r>
          <w:rPr>
            <w:webHidden/>
          </w:rPr>
        </w:r>
        <w:r>
          <w:rPr>
            <w:webHidden/>
          </w:rPr>
          <w:fldChar w:fldCharType="separate"/>
        </w:r>
        <w:r>
          <w:rPr>
            <w:webHidden/>
          </w:rPr>
          <w:t>26</w:t>
        </w:r>
        <w:r>
          <w:rPr>
            <w:webHidden/>
          </w:rPr>
          <w:fldChar w:fldCharType="end"/>
        </w:r>
      </w:hyperlink>
    </w:p>
    <w:p w14:paraId="23375E23" w14:textId="421BAECB" w:rsidR="00793A5F" w:rsidRDefault="00793A5F">
      <w:pPr>
        <w:pStyle w:val="TOC3"/>
        <w:rPr>
          <w:rFonts w:asciiTheme="minorHAnsi" w:eastAsiaTheme="minorEastAsia" w:hAnsiTheme="minorHAnsi" w:cstheme="minorBidi"/>
          <w:sz w:val="24"/>
          <w:szCs w:val="24"/>
          <w:lang/>
        </w:rPr>
      </w:pPr>
      <w:hyperlink w:anchor="_Toc200550065" w:history="1">
        <w:r w:rsidRPr="00644306">
          <w:rPr>
            <w:rStyle w:val="Hyperlink"/>
            <w:rFonts w:eastAsia="Arial"/>
          </w:rPr>
          <w:t>Stap 6: Motor Driver (L293D)</w:t>
        </w:r>
        <w:r>
          <w:rPr>
            <w:webHidden/>
          </w:rPr>
          <w:tab/>
        </w:r>
        <w:r>
          <w:rPr>
            <w:webHidden/>
          </w:rPr>
          <w:fldChar w:fldCharType="begin"/>
        </w:r>
        <w:r>
          <w:rPr>
            <w:webHidden/>
          </w:rPr>
          <w:instrText xml:space="preserve"> PAGEREF _Toc200550065 \h </w:instrText>
        </w:r>
        <w:r>
          <w:rPr>
            <w:webHidden/>
          </w:rPr>
        </w:r>
        <w:r>
          <w:rPr>
            <w:webHidden/>
          </w:rPr>
          <w:fldChar w:fldCharType="separate"/>
        </w:r>
        <w:r>
          <w:rPr>
            <w:webHidden/>
          </w:rPr>
          <w:t>26</w:t>
        </w:r>
        <w:r>
          <w:rPr>
            <w:webHidden/>
          </w:rPr>
          <w:fldChar w:fldCharType="end"/>
        </w:r>
      </w:hyperlink>
    </w:p>
    <w:p w14:paraId="1E232DFF" w14:textId="0CC71823" w:rsidR="00793A5F" w:rsidRDefault="00793A5F">
      <w:pPr>
        <w:pStyle w:val="TOC4"/>
        <w:rPr>
          <w:rFonts w:asciiTheme="minorHAnsi" w:eastAsiaTheme="minorEastAsia" w:hAnsiTheme="minorHAnsi" w:cstheme="minorBidi"/>
          <w:i w:val="0"/>
          <w:iCs w:val="0"/>
          <w:sz w:val="24"/>
          <w:szCs w:val="24"/>
          <w:lang/>
        </w:rPr>
      </w:pPr>
      <w:hyperlink w:anchor="_Toc200550066" w:history="1">
        <w:r w:rsidRPr="00644306">
          <w:rPr>
            <w:rStyle w:val="Hyperlink"/>
            <w:rFonts w:eastAsia="Arial"/>
            <w:lang w:val="nl-BE"/>
          </w:rPr>
          <w:t>Rechtsboven:</w:t>
        </w:r>
        <w:r>
          <w:rPr>
            <w:webHidden/>
          </w:rPr>
          <w:tab/>
        </w:r>
        <w:r>
          <w:rPr>
            <w:webHidden/>
          </w:rPr>
          <w:fldChar w:fldCharType="begin"/>
        </w:r>
        <w:r>
          <w:rPr>
            <w:webHidden/>
          </w:rPr>
          <w:instrText xml:space="preserve"> PAGEREF _Toc200550066 \h </w:instrText>
        </w:r>
        <w:r>
          <w:rPr>
            <w:webHidden/>
          </w:rPr>
        </w:r>
        <w:r>
          <w:rPr>
            <w:webHidden/>
          </w:rPr>
          <w:fldChar w:fldCharType="separate"/>
        </w:r>
        <w:r>
          <w:rPr>
            <w:webHidden/>
          </w:rPr>
          <w:t>26</w:t>
        </w:r>
        <w:r>
          <w:rPr>
            <w:webHidden/>
          </w:rPr>
          <w:fldChar w:fldCharType="end"/>
        </w:r>
      </w:hyperlink>
    </w:p>
    <w:p w14:paraId="46A85BD7" w14:textId="07D9A81D" w:rsidR="00793A5F" w:rsidRDefault="00793A5F">
      <w:pPr>
        <w:pStyle w:val="TOC3"/>
        <w:rPr>
          <w:rFonts w:asciiTheme="minorHAnsi" w:eastAsiaTheme="minorEastAsia" w:hAnsiTheme="minorHAnsi" w:cstheme="minorBidi"/>
          <w:sz w:val="24"/>
          <w:szCs w:val="24"/>
          <w:lang/>
        </w:rPr>
      </w:pPr>
      <w:hyperlink w:anchor="_Toc200550067" w:history="1">
        <w:r w:rsidRPr="00644306">
          <w:rPr>
            <w:rStyle w:val="Hyperlink"/>
            <w:rFonts w:eastAsia="Arial"/>
          </w:rPr>
          <w:t>Stap 7: Sensoren</w:t>
        </w:r>
        <w:r>
          <w:rPr>
            <w:webHidden/>
          </w:rPr>
          <w:tab/>
        </w:r>
        <w:r>
          <w:rPr>
            <w:webHidden/>
          </w:rPr>
          <w:fldChar w:fldCharType="begin"/>
        </w:r>
        <w:r>
          <w:rPr>
            <w:webHidden/>
          </w:rPr>
          <w:instrText xml:space="preserve"> PAGEREF _Toc200550067 \h </w:instrText>
        </w:r>
        <w:r>
          <w:rPr>
            <w:webHidden/>
          </w:rPr>
        </w:r>
        <w:r>
          <w:rPr>
            <w:webHidden/>
          </w:rPr>
          <w:fldChar w:fldCharType="separate"/>
        </w:r>
        <w:r>
          <w:rPr>
            <w:webHidden/>
          </w:rPr>
          <w:t>26</w:t>
        </w:r>
        <w:r>
          <w:rPr>
            <w:webHidden/>
          </w:rPr>
          <w:fldChar w:fldCharType="end"/>
        </w:r>
      </w:hyperlink>
    </w:p>
    <w:p w14:paraId="43D81688" w14:textId="2C12FBD5" w:rsidR="00793A5F" w:rsidRDefault="00793A5F">
      <w:pPr>
        <w:pStyle w:val="TOC4"/>
        <w:rPr>
          <w:rFonts w:asciiTheme="minorHAnsi" w:eastAsiaTheme="minorEastAsia" w:hAnsiTheme="minorHAnsi" w:cstheme="minorBidi"/>
          <w:i w:val="0"/>
          <w:iCs w:val="0"/>
          <w:sz w:val="24"/>
          <w:szCs w:val="24"/>
          <w:lang/>
        </w:rPr>
      </w:pPr>
      <w:hyperlink w:anchor="_Toc200550068" w:history="1">
        <w:r w:rsidRPr="00644306">
          <w:rPr>
            <w:rStyle w:val="Hyperlink"/>
            <w:rFonts w:eastAsia="Arial"/>
          </w:rPr>
          <w:t>Linksonder:</w:t>
        </w:r>
        <w:r>
          <w:rPr>
            <w:webHidden/>
          </w:rPr>
          <w:tab/>
        </w:r>
        <w:r>
          <w:rPr>
            <w:webHidden/>
          </w:rPr>
          <w:fldChar w:fldCharType="begin"/>
        </w:r>
        <w:r>
          <w:rPr>
            <w:webHidden/>
          </w:rPr>
          <w:instrText xml:space="preserve"> PAGEREF _Toc200550068 \h </w:instrText>
        </w:r>
        <w:r>
          <w:rPr>
            <w:webHidden/>
          </w:rPr>
        </w:r>
        <w:r>
          <w:rPr>
            <w:webHidden/>
          </w:rPr>
          <w:fldChar w:fldCharType="separate"/>
        </w:r>
        <w:r>
          <w:rPr>
            <w:webHidden/>
          </w:rPr>
          <w:t>26</w:t>
        </w:r>
        <w:r>
          <w:rPr>
            <w:webHidden/>
          </w:rPr>
          <w:fldChar w:fldCharType="end"/>
        </w:r>
      </w:hyperlink>
    </w:p>
    <w:p w14:paraId="53E52790" w14:textId="7E774BEF" w:rsidR="00793A5F" w:rsidRDefault="00793A5F">
      <w:pPr>
        <w:pStyle w:val="TOC3"/>
        <w:rPr>
          <w:rFonts w:asciiTheme="minorHAnsi" w:eastAsiaTheme="minorEastAsia" w:hAnsiTheme="minorHAnsi" w:cstheme="minorBidi"/>
          <w:sz w:val="24"/>
          <w:szCs w:val="24"/>
          <w:lang/>
        </w:rPr>
      </w:pPr>
      <w:hyperlink w:anchor="_Toc200550069" w:history="1">
        <w:r w:rsidRPr="00644306">
          <w:rPr>
            <w:rStyle w:val="Hyperlink"/>
            <w:rFonts w:eastAsia="Arial"/>
          </w:rPr>
          <w:t>Stap 8: I2C LCD</w:t>
        </w:r>
        <w:r>
          <w:rPr>
            <w:webHidden/>
          </w:rPr>
          <w:tab/>
        </w:r>
        <w:r>
          <w:rPr>
            <w:webHidden/>
          </w:rPr>
          <w:fldChar w:fldCharType="begin"/>
        </w:r>
        <w:r>
          <w:rPr>
            <w:webHidden/>
          </w:rPr>
          <w:instrText xml:space="preserve"> PAGEREF _Toc200550069 \h </w:instrText>
        </w:r>
        <w:r>
          <w:rPr>
            <w:webHidden/>
          </w:rPr>
        </w:r>
        <w:r>
          <w:rPr>
            <w:webHidden/>
          </w:rPr>
          <w:fldChar w:fldCharType="separate"/>
        </w:r>
        <w:r>
          <w:rPr>
            <w:webHidden/>
          </w:rPr>
          <w:t>26</w:t>
        </w:r>
        <w:r>
          <w:rPr>
            <w:webHidden/>
          </w:rPr>
          <w:fldChar w:fldCharType="end"/>
        </w:r>
      </w:hyperlink>
    </w:p>
    <w:p w14:paraId="192B9615" w14:textId="0AB3D281" w:rsidR="00793A5F" w:rsidRDefault="00793A5F">
      <w:pPr>
        <w:pStyle w:val="TOC3"/>
        <w:rPr>
          <w:rFonts w:asciiTheme="minorHAnsi" w:eastAsiaTheme="minorEastAsia" w:hAnsiTheme="minorHAnsi" w:cstheme="minorBidi"/>
          <w:sz w:val="24"/>
          <w:szCs w:val="24"/>
          <w:lang/>
        </w:rPr>
      </w:pPr>
      <w:hyperlink w:anchor="_Toc200550070" w:history="1">
        <w:r w:rsidRPr="00644306">
          <w:rPr>
            <w:rStyle w:val="Hyperlink"/>
            <w:rFonts w:eastAsia="Arial"/>
          </w:rPr>
          <w:t>Stap 9: Montagegaten</w:t>
        </w:r>
        <w:r>
          <w:rPr>
            <w:webHidden/>
          </w:rPr>
          <w:tab/>
        </w:r>
        <w:r>
          <w:rPr>
            <w:webHidden/>
          </w:rPr>
          <w:fldChar w:fldCharType="begin"/>
        </w:r>
        <w:r>
          <w:rPr>
            <w:webHidden/>
          </w:rPr>
          <w:instrText xml:space="preserve"> PAGEREF _Toc200550070 \h </w:instrText>
        </w:r>
        <w:r>
          <w:rPr>
            <w:webHidden/>
          </w:rPr>
        </w:r>
        <w:r>
          <w:rPr>
            <w:webHidden/>
          </w:rPr>
          <w:fldChar w:fldCharType="separate"/>
        </w:r>
        <w:r>
          <w:rPr>
            <w:webHidden/>
          </w:rPr>
          <w:t>27</w:t>
        </w:r>
        <w:r>
          <w:rPr>
            <w:webHidden/>
          </w:rPr>
          <w:fldChar w:fldCharType="end"/>
        </w:r>
      </w:hyperlink>
    </w:p>
    <w:p w14:paraId="38296425" w14:textId="0F93B4DB" w:rsidR="00793A5F" w:rsidRDefault="00793A5F">
      <w:pPr>
        <w:pStyle w:val="TOC3"/>
        <w:rPr>
          <w:rFonts w:asciiTheme="minorHAnsi" w:eastAsiaTheme="minorEastAsia" w:hAnsiTheme="minorHAnsi" w:cstheme="minorBidi"/>
          <w:sz w:val="24"/>
          <w:szCs w:val="24"/>
          <w:lang/>
        </w:rPr>
      </w:pPr>
      <w:hyperlink w:anchor="_Toc200550071" w:history="1">
        <w:r w:rsidRPr="00644306">
          <w:rPr>
            <w:rStyle w:val="Hyperlink"/>
            <w:rFonts w:eastAsia="Arial"/>
          </w:rPr>
          <w:t>Samenvatting Signaalstromen:</w:t>
        </w:r>
        <w:r>
          <w:rPr>
            <w:webHidden/>
          </w:rPr>
          <w:tab/>
        </w:r>
        <w:r>
          <w:rPr>
            <w:webHidden/>
          </w:rPr>
          <w:fldChar w:fldCharType="begin"/>
        </w:r>
        <w:r>
          <w:rPr>
            <w:webHidden/>
          </w:rPr>
          <w:instrText xml:space="preserve"> PAGEREF _Toc200550071 \h </w:instrText>
        </w:r>
        <w:r>
          <w:rPr>
            <w:webHidden/>
          </w:rPr>
        </w:r>
        <w:r>
          <w:rPr>
            <w:webHidden/>
          </w:rPr>
          <w:fldChar w:fldCharType="separate"/>
        </w:r>
        <w:r>
          <w:rPr>
            <w:webHidden/>
          </w:rPr>
          <w:t>27</w:t>
        </w:r>
        <w:r>
          <w:rPr>
            <w:webHidden/>
          </w:rPr>
          <w:fldChar w:fldCharType="end"/>
        </w:r>
      </w:hyperlink>
    </w:p>
    <w:p w14:paraId="26F3A1FB" w14:textId="512E990D" w:rsidR="00793A5F" w:rsidRDefault="00793A5F">
      <w:pPr>
        <w:pStyle w:val="TOC1"/>
        <w:rPr>
          <w:rFonts w:asciiTheme="minorHAnsi" w:eastAsiaTheme="minorEastAsia" w:hAnsiTheme="minorHAnsi" w:cstheme="minorBidi"/>
          <w:b w:val="0"/>
          <w:bCs w:val="0"/>
          <w:caps w:val="0"/>
          <w:color w:val="auto"/>
          <w:sz w:val="24"/>
          <w:szCs w:val="24"/>
          <w:lang/>
        </w:rPr>
      </w:pPr>
      <w:hyperlink w:anchor="_Toc200550072" w:history="1">
        <w:r w:rsidRPr="00644306">
          <w:rPr>
            <w:rStyle w:val="Hyperlink"/>
            <w:lang w:eastAsia="nl-BE"/>
          </w:rPr>
          <w:t>Bronnen</w:t>
        </w:r>
        <w:r>
          <w:rPr>
            <w:webHidden/>
          </w:rPr>
          <w:tab/>
        </w:r>
        <w:r>
          <w:rPr>
            <w:webHidden/>
          </w:rPr>
          <w:fldChar w:fldCharType="begin"/>
        </w:r>
        <w:r>
          <w:rPr>
            <w:webHidden/>
          </w:rPr>
          <w:instrText xml:space="preserve"> PAGEREF _Toc200550072 \h </w:instrText>
        </w:r>
        <w:r>
          <w:rPr>
            <w:webHidden/>
          </w:rPr>
        </w:r>
        <w:r>
          <w:rPr>
            <w:webHidden/>
          </w:rPr>
          <w:fldChar w:fldCharType="separate"/>
        </w:r>
        <w:r>
          <w:rPr>
            <w:webHidden/>
          </w:rPr>
          <w:t>28</w:t>
        </w:r>
        <w:r>
          <w:rPr>
            <w:webHidden/>
          </w:rPr>
          <w:fldChar w:fldCharType="end"/>
        </w:r>
      </w:hyperlink>
    </w:p>
    <w:p w14:paraId="78543996" w14:textId="6B99D90C" w:rsidR="003E7BD4" w:rsidRPr="00645691" w:rsidRDefault="00645691" w:rsidP="00B4263D">
      <w:pPr>
        <w:rPr>
          <w:lang w:val="nl-BE"/>
        </w:rPr>
      </w:pPr>
      <w:r>
        <w:rPr>
          <w:rFonts w:cstheme="minorHAnsi"/>
          <w:b/>
          <w:bCs/>
          <w:caps/>
          <w:color w:val="000000" w:themeColor="text1"/>
          <w:sz w:val="24"/>
          <w:szCs w:val="19"/>
          <w:lang w:eastAsia="nl-NL"/>
        </w:rPr>
        <w:fldChar w:fldCharType="end"/>
      </w:r>
    </w:p>
    <w:p w14:paraId="10D60B2B" w14:textId="2BCA484A" w:rsidR="00F320C2" w:rsidRDefault="00F320C2" w:rsidP="00B4263D">
      <w:pPr>
        <w:rPr>
          <w:lang w:val="nl-NL"/>
        </w:rPr>
      </w:pPr>
    </w:p>
    <w:p w14:paraId="7E7735ED" w14:textId="77777777" w:rsidR="003D38C9" w:rsidRPr="00C91C90" w:rsidRDefault="003D38C9" w:rsidP="00B4263D">
      <w:r>
        <w:br w:type="page"/>
      </w:r>
    </w:p>
    <w:p w14:paraId="38DC6D98" w14:textId="77777777" w:rsidR="00356FE3" w:rsidRDefault="00356FE3" w:rsidP="00356FE3">
      <w:pPr>
        <w:pStyle w:val="Heading1"/>
      </w:pPr>
      <w:bookmarkStart w:id="0" w:name="_Toc200550021"/>
      <w:r w:rsidRPr="00356FE3">
        <w:lastRenderedPageBreak/>
        <w:t>Projectbeschrijving</w:t>
      </w:r>
      <w:bookmarkEnd w:id="0"/>
    </w:p>
    <w:p w14:paraId="36AE22E6" w14:textId="75C59B1C" w:rsidR="00356FE3" w:rsidRPr="00CD658F" w:rsidRDefault="00356FE3" w:rsidP="00356FE3">
      <w:pPr>
        <w:pStyle w:val="Frontcover-extrainfozwart"/>
        <w:rPr>
          <w:noProof w:val="0"/>
          <w:lang w:val="nl-BE"/>
        </w:rPr>
      </w:pPr>
      <w:r w:rsidRPr="00CD658F">
        <w:rPr>
          <w:lang w:val="nl-BE"/>
        </w:rPr>
        <w:t>Mercedes-Benz wil het bezoekersproces in hun museum in Stuttgart automatiseren door middel van zelfrijdende voertuigen. Bezoekers kunnen aan het begin van de rondleiding instappen in een autonoom wagentje, dat hen door het museum leidt en aan het einde van de tour weer laat uitstappen. Vervolgens rijdt het wagentje automatisch terug naar het startpunt voor de volgende bezoeker.</w:t>
      </w:r>
    </w:p>
    <w:p w14:paraId="425A8E29" w14:textId="77777777" w:rsidR="00356FE3" w:rsidRPr="00CD658F" w:rsidRDefault="00356FE3" w:rsidP="00356FE3">
      <w:pPr>
        <w:pStyle w:val="Frontcover-extrainfozwart"/>
        <w:rPr>
          <w:lang w:val="nl-BE"/>
        </w:rPr>
      </w:pPr>
    </w:p>
    <w:p w14:paraId="517DA805" w14:textId="06172E5E" w:rsidR="00356FE3" w:rsidRPr="00CD658F" w:rsidRDefault="00356FE3" w:rsidP="00356FE3">
      <w:pPr>
        <w:pStyle w:val="Frontcover-extrainfozwart"/>
        <w:rPr>
          <w:lang w:val="nl-BE"/>
        </w:rPr>
      </w:pPr>
      <w:r w:rsidRPr="00356FE3">
        <w:rPr>
          <w:lang w:val="nl-BE"/>
        </w:rPr>
        <w:t xml:space="preserve">De voertuigen volgen een vooraf bepaalde lijn op de vloer en vermijden obstakels op hun route. </w:t>
      </w:r>
      <w:r w:rsidRPr="00CD658F">
        <w:rPr>
          <w:lang w:val="nl-BE"/>
        </w:rPr>
        <w:t>Daarnaast kan een bezoeker op elk moment het voertuig tijdelijk stoppen met een drukknop. Optioneel willen ze de mogelijkheid toevoegen om de voertuigen op afstand te bedienen via een mobiele applicatie.</w:t>
      </w:r>
    </w:p>
    <w:p w14:paraId="3644BD19" w14:textId="77777777" w:rsidR="00356FE3" w:rsidRPr="00CD658F" w:rsidRDefault="00356FE3" w:rsidP="00356FE3">
      <w:pPr>
        <w:pStyle w:val="Frontcover-extrainfozwart"/>
        <w:rPr>
          <w:lang w:val="nl-BE"/>
        </w:rPr>
      </w:pPr>
    </w:p>
    <w:p w14:paraId="5CA3B92E" w14:textId="065B8111" w:rsidR="00356FE3" w:rsidRPr="00CD658F" w:rsidRDefault="00356FE3" w:rsidP="00356FE3">
      <w:pPr>
        <w:pStyle w:val="Frontcover-extrainfozwart"/>
        <w:rPr>
          <w:lang w:val="nl-BE"/>
        </w:rPr>
      </w:pPr>
      <w:r w:rsidRPr="00356FE3">
        <w:rPr>
          <w:lang w:val="nl-BE"/>
        </w:rPr>
        <w:t>De voertuigen worden aangedreven door een batterij en sturen hun batterijstatus en afstandsmetingen </w:t>
      </w:r>
      <w:r w:rsidRPr="00356FE3">
        <w:rPr>
          <w:rStyle w:val="Strong"/>
          <w:rFonts w:ascii="Lato" w:hAnsi="Lato" w:cs="Lato"/>
          <w:color w:val="000A1E"/>
          <w:lang w:val="nl-BE"/>
        </w:rPr>
        <w:t>continu via MQTT</w:t>
      </w:r>
      <w:r w:rsidRPr="00356FE3">
        <w:rPr>
          <w:lang w:val="nl-BE"/>
        </w:rPr>
        <w:t xml:space="preserve"> door naar een centraal monitoringsysteem. </w:t>
      </w:r>
      <w:r w:rsidRPr="00CD658F">
        <w:rPr>
          <w:lang w:val="nl-BE"/>
        </w:rPr>
        <w:t>Dit systeem registreert de data in een database en visualiseert deze via een </w:t>
      </w:r>
      <w:r w:rsidRPr="00CD658F">
        <w:rPr>
          <w:rStyle w:val="Strong"/>
          <w:rFonts w:ascii="Lato" w:hAnsi="Lato" w:cs="Lato"/>
          <w:color w:val="000A1E"/>
          <w:lang w:val="nl-BE"/>
        </w:rPr>
        <w:t>webdashboard</w:t>
      </w:r>
      <w:r w:rsidRPr="00CD658F">
        <w:rPr>
          <w:lang w:val="nl-BE"/>
        </w:rPr>
        <w:t>.</w:t>
      </w:r>
    </w:p>
    <w:p w14:paraId="28D8204A" w14:textId="0AA010B1" w:rsidR="00356FE3" w:rsidRPr="00CD658F" w:rsidRDefault="00356FE3" w:rsidP="00356FE3">
      <w:pPr>
        <w:rPr>
          <w:rFonts w:ascii="Century Gothic" w:hAnsi="Century Gothic"/>
          <w:color w:val="000000" w:themeColor="text1"/>
          <w:sz w:val="24"/>
          <w:lang w:val="nl-BE"/>
        </w:rPr>
      </w:pPr>
      <w:r w:rsidRPr="00CD658F">
        <w:rPr>
          <w:lang w:val="nl-BE"/>
        </w:rPr>
        <w:br w:type="page"/>
      </w:r>
    </w:p>
    <w:p w14:paraId="54273F11" w14:textId="526053E6" w:rsidR="00567474" w:rsidRDefault="00567474" w:rsidP="00567474">
      <w:pPr>
        <w:pStyle w:val="Heading1"/>
        <w:rPr>
          <w:lang w:val="en-US"/>
        </w:rPr>
      </w:pPr>
      <w:bookmarkStart w:id="1" w:name="_Toc200550022"/>
      <w:r w:rsidRPr="00567474">
        <w:rPr>
          <w:lang w:val="en-US"/>
        </w:rPr>
        <w:lastRenderedPageBreak/>
        <w:t>Gebruikte Hardware</w:t>
      </w:r>
      <w:bookmarkEnd w:id="1"/>
    </w:p>
    <w:p w14:paraId="06DDE5F1" w14:textId="54FE843A" w:rsidR="00567474" w:rsidRDefault="00567474" w:rsidP="00567474">
      <w:pPr>
        <w:pStyle w:val="Heading2"/>
      </w:pPr>
      <w:bookmarkStart w:id="2" w:name="_Toc200550023"/>
      <w:r>
        <w:t>Microcontrolers</w:t>
      </w:r>
      <w:bookmarkEnd w:id="2"/>
    </w:p>
    <w:p w14:paraId="46705A50" w14:textId="166A7704" w:rsidR="00567474" w:rsidRPr="001E049C" w:rsidRDefault="00567474" w:rsidP="001E049C">
      <w:pPr>
        <w:pStyle w:val="ListParagraph"/>
        <w:numPr>
          <w:ilvl w:val="0"/>
          <w:numId w:val="11"/>
        </w:numPr>
        <w:rPr>
          <w:lang w:val="nl-NL" w:eastAsia="nl-BE"/>
        </w:rPr>
      </w:pPr>
      <w:r w:rsidRPr="001E049C">
        <w:rPr>
          <w:lang w:val="nl-NL" w:eastAsia="nl-BE"/>
        </w:rPr>
        <w:t>Arduino Uno</w:t>
      </w:r>
    </w:p>
    <w:p w14:paraId="0C8A1739" w14:textId="43D12390" w:rsidR="00567474" w:rsidRPr="00567474" w:rsidRDefault="00567474" w:rsidP="00190248">
      <w:pPr>
        <w:pStyle w:val="ListParagraph"/>
        <w:numPr>
          <w:ilvl w:val="0"/>
          <w:numId w:val="11"/>
        </w:numPr>
        <w:rPr>
          <w:lang w:val="nl-NL" w:eastAsia="nl-BE"/>
        </w:rPr>
      </w:pPr>
      <w:r>
        <w:rPr>
          <w:lang w:val="nl-NL" w:eastAsia="nl-BE"/>
        </w:rPr>
        <w:t>ESP32</w:t>
      </w:r>
    </w:p>
    <w:p w14:paraId="28AA93EA" w14:textId="14261E15" w:rsidR="00567474" w:rsidRDefault="00567474" w:rsidP="00567474">
      <w:pPr>
        <w:pStyle w:val="Heading2"/>
      </w:pPr>
      <w:bookmarkStart w:id="3" w:name="_Toc200550024"/>
      <w:r>
        <w:t>Sensoren</w:t>
      </w:r>
      <w:bookmarkEnd w:id="3"/>
    </w:p>
    <w:p w14:paraId="24B7F5E1" w14:textId="4E3589DD" w:rsidR="0084327E" w:rsidRPr="001E049C" w:rsidRDefault="0084327E" w:rsidP="001E049C">
      <w:pPr>
        <w:pStyle w:val="ListParagraph"/>
        <w:numPr>
          <w:ilvl w:val="0"/>
          <w:numId w:val="11"/>
        </w:numPr>
        <w:rPr>
          <w:lang w:val="nl-NL" w:eastAsia="nl-BE"/>
        </w:rPr>
      </w:pPr>
      <w:r w:rsidRPr="001E049C">
        <w:rPr>
          <w:lang w:val="nl-NL" w:eastAsia="nl-BE"/>
        </w:rPr>
        <w:t>2 x HC-SR04</w:t>
      </w:r>
    </w:p>
    <w:p w14:paraId="184C265F" w14:textId="390D635A" w:rsidR="0084327E" w:rsidRPr="001E049C" w:rsidRDefault="0084327E" w:rsidP="001E049C">
      <w:pPr>
        <w:pStyle w:val="ListParagraph"/>
        <w:numPr>
          <w:ilvl w:val="0"/>
          <w:numId w:val="11"/>
        </w:numPr>
        <w:rPr>
          <w:lang w:val="nl-NL" w:eastAsia="nl-BE"/>
        </w:rPr>
      </w:pPr>
      <w:r w:rsidRPr="001E049C">
        <w:rPr>
          <w:lang w:val="nl-NL" w:eastAsia="nl-BE"/>
        </w:rPr>
        <w:t>3 x HW-201</w:t>
      </w:r>
    </w:p>
    <w:p w14:paraId="157533D3" w14:textId="1A36558E" w:rsidR="00567474" w:rsidRDefault="00567474" w:rsidP="0084327E">
      <w:pPr>
        <w:pStyle w:val="Heading2"/>
        <w:ind w:left="0" w:firstLine="0"/>
      </w:pPr>
      <w:bookmarkStart w:id="4" w:name="_Toc200550025"/>
      <w:r>
        <w:t>Overige componenten</w:t>
      </w:r>
      <w:bookmarkEnd w:id="4"/>
    </w:p>
    <w:p w14:paraId="4E2FD6E2" w14:textId="5B222120" w:rsidR="00E96BA0" w:rsidRPr="00E96BA0" w:rsidRDefault="00E96BA0" w:rsidP="00E96BA0">
      <w:pPr>
        <w:pStyle w:val="ListParagraph"/>
        <w:numPr>
          <w:ilvl w:val="0"/>
          <w:numId w:val="11"/>
        </w:numPr>
        <w:rPr>
          <w:lang w:val="en-GB" w:eastAsia="nl-BE"/>
        </w:rPr>
      </w:pPr>
      <w:r w:rsidRPr="00E96BA0">
        <w:rPr>
          <w:lang w:val="en-GB" w:eastAsia="nl-BE"/>
        </w:rPr>
        <w:t>2 x 9V batterij</w:t>
      </w:r>
    </w:p>
    <w:p w14:paraId="5D6A768D" w14:textId="045A72E9" w:rsidR="00E96BA0" w:rsidRPr="00E96BA0" w:rsidRDefault="00E96BA0" w:rsidP="00E96BA0">
      <w:pPr>
        <w:pStyle w:val="ListParagraph"/>
        <w:numPr>
          <w:ilvl w:val="0"/>
          <w:numId w:val="11"/>
        </w:numPr>
        <w:rPr>
          <w:lang w:val="en-GB" w:eastAsia="nl-BE"/>
        </w:rPr>
      </w:pPr>
      <w:r w:rsidRPr="00E96BA0">
        <w:rPr>
          <w:lang w:val="en-GB" w:eastAsia="nl-BE"/>
        </w:rPr>
        <w:t>1 x 1602A LCD</w:t>
      </w:r>
    </w:p>
    <w:p w14:paraId="56DEB9CA" w14:textId="15FDE13B" w:rsidR="00E96BA0" w:rsidRPr="00E96BA0" w:rsidRDefault="00E96BA0" w:rsidP="00E96BA0">
      <w:pPr>
        <w:pStyle w:val="ListParagraph"/>
        <w:numPr>
          <w:ilvl w:val="0"/>
          <w:numId w:val="11"/>
        </w:numPr>
        <w:rPr>
          <w:lang w:val="en-GB" w:eastAsia="nl-BE"/>
        </w:rPr>
      </w:pPr>
      <w:r w:rsidRPr="00E96BA0">
        <w:rPr>
          <w:lang w:val="en-GB" w:eastAsia="nl-BE"/>
        </w:rPr>
        <w:t>1 x Button</w:t>
      </w:r>
    </w:p>
    <w:p w14:paraId="398A5605" w14:textId="66BCC938" w:rsidR="00E96BA0" w:rsidRPr="00E96BA0" w:rsidRDefault="00E96BA0" w:rsidP="00E96BA0">
      <w:pPr>
        <w:pStyle w:val="ListParagraph"/>
        <w:numPr>
          <w:ilvl w:val="0"/>
          <w:numId w:val="11"/>
        </w:numPr>
        <w:rPr>
          <w:lang w:val="en-GB" w:eastAsia="nl-BE"/>
        </w:rPr>
      </w:pPr>
      <w:r w:rsidRPr="00E96BA0">
        <w:rPr>
          <w:lang w:val="en-GB" w:eastAsia="nl-BE"/>
        </w:rPr>
        <w:t>2 x DC Motor</w:t>
      </w:r>
    </w:p>
    <w:p w14:paraId="0B12DD47" w14:textId="4450BCE0" w:rsidR="00E96BA0" w:rsidRPr="00E96BA0" w:rsidRDefault="00E96BA0" w:rsidP="00E96BA0">
      <w:pPr>
        <w:pStyle w:val="ListParagraph"/>
        <w:numPr>
          <w:ilvl w:val="0"/>
          <w:numId w:val="11"/>
        </w:numPr>
        <w:rPr>
          <w:lang w:val="en-GB" w:eastAsia="nl-BE"/>
        </w:rPr>
      </w:pPr>
      <w:r w:rsidRPr="00E96BA0">
        <w:rPr>
          <w:lang w:val="en-GB" w:eastAsia="nl-BE"/>
        </w:rPr>
        <w:t>1 x Ball wheel</w:t>
      </w:r>
    </w:p>
    <w:p w14:paraId="6DBFB000" w14:textId="3D29D87B" w:rsidR="00E96BA0" w:rsidRPr="00E96BA0" w:rsidRDefault="00E96BA0" w:rsidP="00E96BA0">
      <w:pPr>
        <w:pStyle w:val="ListParagraph"/>
        <w:numPr>
          <w:ilvl w:val="0"/>
          <w:numId w:val="11"/>
        </w:numPr>
        <w:rPr>
          <w:lang w:val="en-GB" w:eastAsia="nl-BE"/>
        </w:rPr>
      </w:pPr>
      <w:r w:rsidRPr="00E96BA0">
        <w:rPr>
          <w:lang w:val="en-GB" w:eastAsia="nl-BE"/>
        </w:rPr>
        <w:t>25 x Connection cables</w:t>
      </w:r>
    </w:p>
    <w:p w14:paraId="6DCFED94" w14:textId="493B1932" w:rsidR="00E96BA0" w:rsidRPr="00E96BA0" w:rsidRDefault="00E96BA0" w:rsidP="00E96BA0">
      <w:pPr>
        <w:pStyle w:val="ListParagraph"/>
        <w:numPr>
          <w:ilvl w:val="0"/>
          <w:numId w:val="11"/>
        </w:numPr>
        <w:rPr>
          <w:lang w:val="en-GB" w:eastAsia="nl-BE"/>
        </w:rPr>
      </w:pPr>
      <w:r w:rsidRPr="00E96BA0">
        <w:rPr>
          <w:lang w:val="en-GB" w:eastAsia="nl-BE"/>
        </w:rPr>
        <w:t># x Connectors (PCB)</w:t>
      </w:r>
    </w:p>
    <w:p w14:paraId="751B7436" w14:textId="63D474C0" w:rsidR="00E96BA0" w:rsidRPr="00E96BA0" w:rsidRDefault="00E96BA0" w:rsidP="00E96BA0">
      <w:pPr>
        <w:pStyle w:val="ListParagraph"/>
        <w:numPr>
          <w:ilvl w:val="0"/>
          <w:numId w:val="11"/>
        </w:numPr>
        <w:rPr>
          <w:lang w:val="en-GB" w:eastAsia="nl-BE"/>
        </w:rPr>
      </w:pPr>
      <w:r w:rsidRPr="00E96BA0">
        <w:rPr>
          <w:lang w:val="en-GB" w:eastAsia="nl-BE"/>
        </w:rPr>
        <w:t># x  Connection Pins (PCB)</w:t>
      </w:r>
    </w:p>
    <w:p w14:paraId="79AF3039" w14:textId="6F160DCF" w:rsidR="002D4CF6" w:rsidRPr="00E96BA0" w:rsidRDefault="002D4CF6" w:rsidP="00E96BA0">
      <w:pPr>
        <w:pStyle w:val="ListParagraph"/>
        <w:numPr>
          <w:ilvl w:val="0"/>
          <w:numId w:val="11"/>
        </w:numPr>
        <w:rPr>
          <w:lang w:val="nl-NL" w:eastAsia="nl-BE"/>
        </w:rPr>
      </w:pPr>
      <w:r w:rsidRPr="00E96BA0">
        <w:rPr>
          <w:lang w:val="nl-NL" w:eastAsia="nl-BE"/>
        </w:rPr>
        <w:t>1 x L293D Motor Driver</w:t>
      </w:r>
    </w:p>
    <w:p w14:paraId="50DA016D" w14:textId="2E863AB4" w:rsidR="002D4CF6" w:rsidRPr="00E96BA0" w:rsidRDefault="002D4CF6" w:rsidP="00E96BA0">
      <w:pPr>
        <w:pStyle w:val="ListParagraph"/>
        <w:numPr>
          <w:ilvl w:val="0"/>
          <w:numId w:val="11"/>
        </w:numPr>
        <w:rPr>
          <w:lang w:val="nl-NL" w:eastAsia="nl-BE"/>
        </w:rPr>
      </w:pPr>
      <w:r w:rsidRPr="00E96BA0">
        <w:rPr>
          <w:lang w:val="nl-NL" w:eastAsia="nl-BE"/>
        </w:rPr>
        <w:t>1 x 9V DC Transformator</w:t>
      </w:r>
    </w:p>
    <w:p w14:paraId="5675A337" w14:textId="278E9476" w:rsidR="002D4CF6" w:rsidRPr="00E96BA0" w:rsidRDefault="002D4CF6" w:rsidP="00E96BA0">
      <w:pPr>
        <w:pStyle w:val="ListParagraph"/>
        <w:numPr>
          <w:ilvl w:val="0"/>
          <w:numId w:val="11"/>
        </w:numPr>
        <w:rPr>
          <w:lang w:val="nl-NL" w:eastAsia="nl-BE"/>
        </w:rPr>
      </w:pPr>
      <w:r w:rsidRPr="00E96BA0">
        <w:rPr>
          <w:lang w:val="nl-NL" w:eastAsia="nl-BE"/>
        </w:rPr>
        <w:t>1 x  10µF Capacitor</w:t>
      </w:r>
    </w:p>
    <w:p w14:paraId="7A034F0B" w14:textId="271A0FB4" w:rsidR="002D4CF6" w:rsidRPr="00E96BA0" w:rsidRDefault="002D4CF6" w:rsidP="00E96BA0">
      <w:pPr>
        <w:pStyle w:val="ListParagraph"/>
        <w:numPr>
          <w:ilvl w:val="0"/>
          <w:numId w:val="11"/>
        </w:numPr>
        <w:rPr>
          <w:lang w:val="nl-NL" w:eastAsia="nl-BE"/>
        </w:rPr>
      </w:pPr>
      <w:r w:rsidRPr="00E96BA0">
        <w:rPr>
          <w:lang w:val="nl-NL" w:eastAsia="nl-BE"/>
        </w:rPr>
        <w:t>1 x 1µF Capacitor</w:t>
      </w:r>
    </w:p>
    <w:p w14:paraId="6BFC3F92" w14:textId="26172A15" w:rsidR="002D4CF6" w:rsidRPr="00E96BA0" w:rsidRDefault="002D4CF6" w:rsidP="00E96BA0">
      <w:pPr>
        <w:pStyle w:val="ListParagraph"/>
        <w:numPr>
          <w:ilvl w:val="0"/>
          <w:numId w:val="11"/>
        </w:numPr>
        <w:rPr>
          <w:lang w:val="nl-NL" w:eastAsia="nl-BE"/>
        </w:rPr>
      </w:pPr>
      <w:r w:rsidRPr="00E96BA0">
        <w:rPr>
          <w:lang w:val="nl-NL" w:eastAsia="nl-BE"/>
        </w:rPr>
        <w:t>1 x Battery Header</w:t>
      </w:r>
    </w:p>
    <w:p w14:paraId="471FB781" w14:textId="3E7E826F" w:rsidR="002D4CF6" w:rsidRPr="00E96BA0" w:rsidRDefault="002D4CF6" w:rsidP="00E96BA0">
      <w:pPr>
        <w:pStyle w:val="ListParagraph"/>
        <w:numPr>
          <w:ilvl w:val="0"/>
          <w:numId w:val="11"/>
        </w:numPr>
        <w:rPr>
          <w:lang w:val="nl-NL" w:eastAsia="nl-BE"/>
        </w:rPr>
      </w:pPr>
      <w:r w:rsidRPr="00E96BA0">
        <w:rPr>
          <w:lang w:val="nl-NL" w:eastAsia="nl-BE"/>
        </w:rPr>
        <w:t>Wood (Chassis)</w:t>
      </w:r>
    </w:p>
    <w:p w14:paraId="26CFA642" w14:textId="11C6C2D2" w:rsidR="002D4CF6" w:rsidRPr="00E96BA0" w:rsidRDefault="002D4CF6" w:rsidP="00E96BA0">
      <w:pPr>
        <w:pStyle w:val="ListParagraph"/>
        <w:numPr>
          <w:ilvl w:val="0"/>
          <w:numId w:val="11"/>
        </w:numPr>
        <w:rPr>
          <w:lang w:val="nl-NL" w:eastAsia="nl-BE"/>
        </w:rPr>
      </w:pPr>
      <w:r w:rsidRPr="00E96BA0">
        <w:rPr>
          <w:lang w:val="nl-NL" w:eastAsia="nl-BE"/>
        </w:rPr>
        <w:t>Nails (Chassis)</w:t>
      </w:r>
    </w:p>
    <w:p w14:paraId="0729F604" w14:textId="3468E48A" w:rsidR="002D4CF6" w:rsidRPr="00E96BA0" w:rsidRDefault="002D4CF6" w:rsidP="00E96BA0">
      <w:pPr>
        <w:pStyle w:val="ListParagraph"/>
        <w:numPr>
          <w:ilvl w:val="0"/>
          <w:numId w:val="11"/>
        </w:numPr>
        <w:rPr>
          <w:lang w:val="nl-NL" w:eastAsia="nl-BE"/>
        </w:rPr>
      </w:pPr>
      <w:r w:rsidRPr="00E96BA0">
        <w:rPr>
          <w:lang w:val="nl-NL" w:eastAsia="nl-BE"/>
        </w:rPr>
        <w:t>Screws (Chassis)</w:t>
      </w:r>
    </w:p>
    <w:p w14:paraId="1DA2995C" w14:textId="58F4C570" w:rsidR="00D45EF9" w:rsidRPr="00E96BA0" w:rsidRDefault="002D4CF6" w:rsidP="00E96BA0">
      <w:pPr>
        <w:pStyle w:val="ListParagraph"/>
        <w:numPr>
          <w:ilvl w:val="0"/>
          <w:numId w:val="11"/>
        </w:numPr>
        <w:rPr>
          <w:lang w:val="nl-NL" w:eastAsia="nl-BE"/>
        </w:rPr>
      </w:pPr>
      <w:r w:rsidRPr="00E96BA0">
        <w:rPr>
          <w:lang w:val="nl-NL" w:eastAsia="nl-BE"/>
        </w:rPr>
        <w:t xml:space="preserve">Nuts &amp; Bolts ( M3, 12mm </w:t>
      </w:r>
      <w:r w:rsidRPr="002D4CF6">
        <w:rPr>
          <w:lang w:eastAsia="nl-BE"/>
        </w:rPr>
        <w:sym w:font="Wingdings" w:char="F0DF"/>
      </w:r>
      <w:r w:rsidRPr="002D4CF6">
        <w:rPr>
          <w:lang w:eastAsia="nl-BE"/>
        </w:rPr>
        <w:sym w:font="Wingdings" w:char="F0E0"/>
      </w:r>
      <w:r w:rsidRPr="00E96BA0">
        <w:rPr>
          <w:lang w:val="nl-NL" w:eastAsia="nl-BE"/>
        </w:rPr>
        <w:t>)</w:t>
      </w:r>
    </w:p>
    <w:p w14:paraId="3A907A88" w14:textId="49F5F232" w:rsidR="00D45EF9" w:rsidRDefault="00A425E9" w:rsidP="00A425E9">
      <w:pPr>
        <w:pStyle w:val="Heading1"/>
        <w:rPr>
          <w:lang w:eastAsia="nl-BE"/>
        </w:rPr>
      </w:pPr>
      <w:bookmarkStart w:id="5" w:name="_Toc200550026"/>
      <w:r>
        <w:rPr>
          <w:lang w:eastAsia="nl-BE"/>
        </w:rPr>
        <w:lastRenderedPageBreak/>
        <w:t>Schema</w:t>
      </w:r>
      <w:bookmarkEnd w:id="5"/>
    </w:p>
    <w:p w14:paraId="1608C586" w14:textId="7BBB82EF" w:rsidR="00A425E9" w:rsidRDefault="00CD658F" w:rsidP="00A425E9">
      <w:pPr>
        <w:rPr>
          <w:lang w:val="nl-NL" w:eastAsia="nl-BE"/>
        </w:rPr>
      </w:pPr>
      <w:r>
        <w:rPr>
          <w:lang w:val="nl-NL" w:eastAsia="nl-BE"/>
        </w:rPr>
        <w:drawing>
          <wp:inline distT="0" distB="0" distL="0" distR="0" wp14:anchorId="48561564" wp14:editId="6763D3A6">
            <wp:extent cx="5756910" cy="6510655"/>
            <wp:effectExtent l="0" t="0" r="0" b="4445"/>
            <wp:docPr id="458493445"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6510655"/>
                    </a:xfrm>
                    <a:prstGeom prst="rect">
                      <a:avLst/>
                    </a:prstGeom>
                    <a:noFill/>
                    <a:ln>
                      <a:noFill/>
                    </a:ln>
                  </pic:spPr>
                </pic:pic>
              </a:graphicData>
            </a:graphic>
          </wp:inline>
        </w:drawing>
      </w:r>
    </w:p>
    <w:p w14:paraId="0640B445" w14:textId="77777777" w:rsidR="00A425E9" w:rsidRDefault="00A425E9" w:rsidP="00A425E9">
      <w:pPr>
        <w:rPr>
          <w:lang w:val="nl-NL" w:eastAsia="nl-BE"/>
        </w:rPr>
      </w:pPr>
    </w:p>
    <w:p w14:paraId="59C723FC" w14:textId="77777777" w:rsidR="00A425E9" w:rsidRDefault="00A425E9" w:rsidP="00A425E9">
      <w:pPr>
        <w:rPr>
          <w:lang w:val="nl-NL" w:eastAsia="nl-BE"/>
        </w:rPr>
      </w:pPr>
    </w:p>
    <w:p w14:paraId="1E6E721B" w14:textId="77777777" w:rsidR="00A425E9" w:rsidRDefault="00A425E9" w:rsidP="00A425E9">
      <w:pPr>
        <w:rPr>
          <w:lang w:val="nl-NL" w:eastAsia="nl-BE"/>
        </w:rPr>
      </w:pPr>
    </w:p>
    <w:p w14:paraId="6B798F65" w14:textId="77777777" w:rsidR="00A425E9" w:rsidRDefault="00A425E9" w:rsidP="00A425E9">
      <w:pPr>
        <w:rPr>
          <w:lang w:val="nl-NL" w:eastAsia="nl-BE"/>
        </w:rPr>
      </w:pPr>
    </w:p>
    <w:p w14:paraId="6EFFB768" w14:textId="77777777" w:rsidR="00A425E9" w:rsidRDefault="00A425E9" w:rsidP="00A425E9">
      <w:pPr>
        <w:rPr>
          <w:lang w:val="nl-NL" w:eastAsia="nl-BE"/>
        </w:rPr>
      </w:pPr>
    </w:p>
    <w:p w14:paraId="2C244A44" w14:textId="77777777" w:rsidR="00A425E9" w:rsidRDefault="00A425E9" w:rsidP="00A425E9">
      <w:pPr>
        <w:rPr>
          <w:lang w:val="nl-NL" w:eastAsia="nl-BE"/>
        </w:rPr>
      </w:pPr>
    </w:p>
    <w:p w14:paraId="0262389E" w14:textId="77777777" w:rsidR="00A425E9" w:rsidRDefault="00A425E9" w:rsidP="00A425E9">
      <w:pPr>
        <w:rPr>
          <w:lang w:val="nl-NL" w:eastAsia="nl-BE"/>
        </w:rPr>
      </w:pPr>
    </w:p>
    <w:p w14:paraId="09548CF5" w14:textId="77777777" w:rsidR="00A425E9" w:rsidRDefault="00A425E9" w:rsidP="00A425E9">
      <w:pPr>
        <w:rPr>
          <w:lang w:val="nl-NL" w:eastAsia="nl-BE"/>
        </w:rPr>
      </w:pPr>
    </w:p>
    <w:p w14:paraId="03DA1A65" w14:textId="77777777" w:rsidR="00A425E9" w:rsidRDefault="00A425E9" w:rsidP="00A425E9">
      <w:pPr>
        <w:rPr>
          <w:lang w:val="nl-NL" w:eastAsia="nl-BE"/>
        </w:rPr>
      </w:pPr>
    </w:p>
    <w:p w14:paraId="062ABD69" w14:textId="4EE19DAC" w:rsidR="00A425E9" w:rsidRDefault="00A425E9" w:rsidP="00A425E9">
      <w:pPr>
        <w:pStyle w:val="Heading1"/>
        <w:rPr>
          <w:lang w:eastAsia="nl-BE"/>
        </w:rPr>
      </w:pPr>
      <w:bookmarkStart w:id="6" w:name="_Toc200550027"/>
      <w:r>
        <w:rPr>
          <w:lang w:eastAsia="nl-BE"/>
        </w:rPr>
        <w:lastRenderedPageBreak/>
        <w:t>Code</w:t>
      </w:r>
      <w:bookmarkEnd w:id="6"/>
    </w:p>
    <w:p w14:paraId="140CFBE6" w14:textId="771F642E" w:rsidR="00A425E9" w:rsidRPr="00A425E9" w:rsidRDefault="00A425E9" w:rsidP="004C3F67">
      <w:pPr>
        <w:pStyle w:val="Heading2"/>
      </w:pPr>
      <w:bookmarkStart w:id="7" w:name="_Toc200550028"/>
      <w:r>
        <w:t>Arduino Uno + Motor shield</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060"/>
      </w:tblGrid>
      <w:tr w:rsidR="004134B3" w:rsidRPr="004134B3" w14:paraId="60967CEE" w14:textId="77777777" w:rsidTr="000E5C91">
        <w:tc>
          <w:tcPr>
            <w:tcW w:w="9060" w:type="dxa"/>
            <w:shd w:val="clear" w:color="auto" w:fill="F2F2F2" w:themeFill="background1" w:themeFillShade="F2"/>
          </w:tcPr>
          <w:p w14:paraId="6438580B" w14:textId="77777777" w:rsidR="004134B3" w:rsidRPr="004134B3" w:rsidRDefault="004134B3" w:rsidP="00D3462D">
            <w:pPr>
              <w:rPr>
                <w:lang w:val="nl-NL" w:eastAsia="nl-BE"/>
              </w:rPr>
            </w:pPr>
            <w:r w:rsidRPr="004134B3">
              <w:rPr>
                <w:lang w:val="nl-NL" w:eastAsia="nl-BE"/>
              </w:rPr>
              <w:t>/*</w:t>
            </w:r>
          </w:p>
        </w:tc>
      </w:tr>
      <w:tr w:rsidR="004134B3" w:rsidRPr="007F0456" w14:paraId="23CFC277" w14:textId="77777777" w:rsidTr="000E5C91">
        <w:tc>
          <w:tcPr>
            <w:tcW w:w="9060" w:type="dxa"/>
            <w:shd w:val="clear" w:color="auto" w:fill="F2F2F2" w:themeFill="background1" w:themeFillShade="F2"/>
          </w:tcPr>
          <w:p w14:paraId="084395A0" w14:textId="77777777" w:rsidR="004134B3" w:rsidRPr="004134B3" w:rsidRDefault="004134B3" w:rsidP="00D3462D">
            <w:pPr>
              <w:rPr>
                <w:lang w:val="nl-NL" w:eastAsia="nl-BE"/>
              </w:rPr>
            </w:pPr>
            <w:r w:rsidRPr="004134B3">
              <w:rPr>
                <w:lang w:val="nl-NL" w:eastAsia="nl-BE"/>
              </w:rPr>
              <w:t xml:space="preserve">  Auteur: Quentin Costermans &amp; Zaid Ben</w:t>
            </w:r>
          </w:p>
        </w:tc>
      </w:tr>
      <w:tr w:rsidR="004134B3" w:rsidRPr="004134B3" w14:paraId="3DDC7380" w14:textId="77777777" w:rsidTr="000E5C91">
        <w:tc>
          <w:tcPr>
            <w:tcW w:w="9060" w:type="dxa"/>
            <w:shd w:val="clear" w:color="auto" w:fill="F2F2F2" w:themeFill="background1" w:themeFillShade="F2"/>
          </w:tcPr>
          <w:p w14:paraId="74641091" w14:textId="77777777" w:rsidR="004134B3" w:rsidRPr="004134B3" w:rsidRDefault="004134B3" w:rsidP="00D3462D">
            <w:pPr>
              <w:rPr>
                <w:lang w:val="nl-NL" w:eastAsia="nl-BE"/>
              </w:rPr>
            </w:pPr>
            <w:r w:rsidRPr="004134B3">
              <w:rPr>
                <w:lang w:val="nl-NL" w:eastAsia="nl-BE"/>
              </w:rPr>
              <w:t xml:space="preserve">  Project: Line-following robot met obstakeldetectie &amp; ontwijkingsmanoeuvres</w:t>
            </w:r>
          </w:p>
        </w:tc>
      </w:tr>
      <w:tr w:rsidR="004134B3" w:rsidRPr="004134B3" w14:paraId="57968684" w14:textId="77777777" w:rsidTr="000E5C91">
        <w:tc>
          <w:tcPr>
            <w:tcW w:w="9060" w:type="dxa"/>
            <w:shd w:val="clear" w:color="auto" w:fill="F2F2F2" w:themeFill="background1" w:themeFillShade="F2"/>
          </w:tcPr>
          <w:p w14:paraId="4D47D3D6" w14:textId="77777777" w:rsidR="004134B3" w:rsidRPr="004134B3" w:rsidRDefault="004134B3" w:rsidP="00D3462D">
            <w:pPr>
              <w:rPr>
                <w:lang w:val="en-GB" w:eastAsia="nl-BE"/>
              </w:rPr>
            </w:pPr>
            <w:r w:rsidRPr="004134B3">
              <w:rPr>
                <w:lang w:val="nl-NL" w:eastAsia="nl-BE"/>
              </w:rPr>
              <w:t xml:space="preserve">  </w:t>
            </w:r>
            <w:r w:rsidRPr="004134B3">
              <w:rPr>
                <w:lang w:val="en-GB" w:eastAsia="nl-BE"/>
              </w:rPr>
              <w:t>Voor: IoT 2025</w:t>
            </w:r>
          </w:p>
        </w:tc>
      </w:tr>
      <w:tr w:rsidR="004134B3" w:rsidRPr="004134B3" w14:paraId="31280C77" w14:textId="77777777" w:rsidTr="000E5C91">
        <w:tc>
          <w:tcPr>
            <w:tcW w:w="9060" w:type="dxa"/>
            <w:shd w:val="clear" w:color="auto" w:fill="F2F2F2" w:themeFill="background1" w:themeFillShade="F2"/>
          </w:tcPr>
          <w:p w14:paraId="44B3649F" w14:textId="77777777" w:rsidR="004134B3" w:rsidRPr="004134B3" w:rsidRDefault="004134B3" w:rsidP="00D3462D">
            <w:pPr>
              <w:rPr>
                <w:lang w:val="en-GB" w:eastAsia="nl-BE"/>
              </w:rPr>
            </w:pPr>
            <w:r w:rsidRPr="004134B3">
              <w:rPr>
                <w:lang w:val="en-GB" w:eastAsia="nl-BE"/>
              </w:rPr>
              <w:t xml:space="preserve">  School: Thomas More - Graduaat IoT 2024-2025</w:t>
            </w:r>
          </w:p>
        </w:tc>
      </w:tr>
      <w:tr w:rsidR="004134B3" w:rsidRPr="004134B3" w14:paraId="21347AF0" w14:textId="77777777" w:rsidTr="000E5C91">
        <w:tc>
          <w:tcPr>
            <w:tcW w:w="9060" w:type="dxa"/>
            <w:shd w:val="clear" w:color="auto" w:fill="F2F2F2" w:themeFill="background1" w:themeFillShade="F2"/>
          </w:tcPr>
          <w:p w14:paraId="68730FDD" w14:textId="77777777" w:rsidR="004134B3" w:rsidRPr="004134B3" w:rsidRDefault="004134B3" w:rsidP="00D3462D">
            <w:pPr>
              <w:rPr>
                <w:lang w:val="en-GB" w:eastAsia="nl-BE"/>
              </w:rPr>
            </w:pPr>
            <w:r w:rsidRPr="004134B3">
              <w:rPr>
                <w:lang w:val="en-GB" w:eastAsia="nl-BE"/>
              </w:rPr>
              <w:t>*/</w:t>
            </w:r>
          </w:p>
        </w:tc>
      </w:tr>
      <w:tr w:rsidR="004134B3" w:rsidRPr="004134B3" w14:paraId="0BFC8FEF" w14:textId="77777777" w:rsidTr="000E5C91">
        <w:tc>
          <w:tcPr>
            <w:tcW w:w="9060" w:type="dxa"/>
            <w:shd w:val="clear" w:color="auto" w:fill="F2F2F2" w:themeFill="background1" w:themeFillShade="F2"/>
          </w:tcPr>
          <w:p w14:paraId="755D0102" w14:textId="77777777" w:rsidR="004134B3" w:rsidRPr="004134B3" w:rsidRDefault="004134B3" w:rsidP="00D3462D">
            <w:pPr>
              <w:rPr>
                <w:lang w:val="en-GB" w:eastAsia="nl-BE"/>
              </w:rPr>
            </w:pPr>
          </w:p>
        </w:tc>
      </w:tr>
      <w:tr w:rsidR="004134B3" w:rsidRPr="004134B3" w14:paraId="3DCB26AE" w14:textId="77777777" w:rsidTr="000E5C91">
        <w:tc>
          <w:tcPr>
            <w:tcW w:w="9060" w:type="dxa"/>
            <w:shd w:val="clear" w:color="auto" w:fill="F2F2F2" w:themeFill="background1" w:themeFillShade="F2"/>
          </w:tcPr>
          <w:p w14:paraId="732A6E02" w14:textId="77777777" w:rsidR="004134B3" w:rsidRPr="004134B3" w:rsidRDefault="004134B3" w:rsidP="00D3462D">
            <w:pPr>
              <w:rPr>
                <w:lang w:val="en-GB" w:eastAsia="nl-BE"/>
              </w:rPr>
            </w:pPr>
            <w:r w:rsidRPr="004134B3">
              <w:rPr>
                <w:lang w:val="en-GB" w:eastAsia="nl-BE"/>
              </w:rPr>
              <w:t>#include &lt;Wire.h&gt;</w:t>
            </w:r>
          </w:p>
        </w:tc>
      </w:tr>
      <w:tr w:rsidR="004134B3" w:rsidRPr="004134B3" w14:paraId="1ABB9EB4" w14:textId="77777777" w:rsidTr="000E5C91">
        <w:tc>
          <w:tcPr>
            <w:tcW w:w="9060" w:type="dxa"/>
            <w:shd w:val="clear" w:color="auto" w:fill="F2F2F2" w:themeFill="background1" w:themeFillShade="F2"/>
          </w:tcPr>
          <w:p w14:paraId="3597C70A" w14:textId="77777777" w:rsidR="004134B3" w:rsidRPr="004134B3" w:rsidRDefault="004134B3" w:rsidP="00D3462D">
            <w:pPr>
              <w:rPr>
                <w:lang w:val="en-GB" w:eastAsia="nl-BE"/>
              </w:rPr>
            </w:pPr>
            <w:r w:rsidRPr="004134B3">
              <w:rPr>
                <w:lang w:val="en-GB" w:eastAsia="nl-BE"/>
              </w:rPr>
              <w:t>#include &lt;AFMotor.h&gt;</w:t>
            </w:r>
          </w:p>
        </w:tc>
      </w:tr>
      <w:tr w:rsidR="004134B3" w:rsidRPr="004134B3" w14:paraId="43AF2B4C" w14:textId="77777777" w:rsidTr="000E5C91">
        <w:tc>
          <w:tcPr>
            <w:tcW w:w="9060" w:type="dxa"/>
            <w:shd w:val="clear" w:color="auto" w:fill="F2F2F2" w:themeFill="background1" w:themeFillShade="F2"/>
          </w:tcPr>
          <w:p w14:paraId="2AC43197" w14:textId="77777777" w:rsidR="004134B3" w:rsidRPr="004134B3" w:rsidRDefault="004134B3" w:rsidP="00D3462D">
            <w:pPr>
              <w:rPr>
                <w:lang w:val="nl-NL" w:eastAsia="nl-BE"/>
              </w:rPr>
            </w:pPr>
            <w:r w:rsidRPr="004134B3">
              <w:rPr>
                <w:lang w:val="nl-NL" w:eastAsia="nl-BE"/>
              </w:rPr>
              <w:t>#include &lt;Servo.h&gt;</w:t>
            </w:r>
          </w:p>
        </w:tc>
      </w:tr>
      <w:tr w:rsidR="004134B3" w:rsidRPr="004134B3" w14:paraId="17F17D13" w14:textId="77777777" w:rsidTr="000E5C91">
        <w:tc>
          <w:tcPr>
            <w:tcW w:w="9060" w:type="dxa"/>
            <w:shd w:val="clear" w:color="auto" w:fill="F2F2F2" w:themeFill="background1" w:themeFillShade="F2"/>
          </w:tcPr>
          <w:p w14:paraId="321CDA5A" w14:textId="77777777" w:rsidR="004134B3" w:rsidRPr="004134B3" w:rsidRDefault="004134B3" w:rsidP="00D3462D">
            <w:pPr>
              <w:rPr>
                <w:lang w:val="nl-NL" w:eastAsia="nl-BE"/>
              </w:rPr>
            </w:pPr>
          </w:p>
        </w:tc>
      </w:tr>
      <w:tr w:rsidR="004134B3" w:rsidRPr="004134B3" w14:paraId="17679C2C" w14:textId="77777777" w:rsidTr="000E5C91">
        <w:tc>
          <w:tcPr>
            <w:tcW w:w="9060" w:type="dxa"/>
            <w:shd w:val="clear" w:color="auto" w:fill="F2F2F2" w:themeFill="background1" w:themeFillShade="F2"/>
          </w:tcPr>
          <w:p w14:paraId="2657F53B" w14:textId="77777777" w:rsidR="004134B3" w:rsidRPr="004134B3" w:rsidRDefault="004134B3" w:rsidP="00D3462D">
            <w:pPr>
              <w:rPr>
                <w:lang w:val="nl-NL" w:eastAsia="nl-BE"/>
              </w:rPr>
            </w:pPr>
            <w:r w:rsidRPr="004134B3">
              <w:rPr>
                <w:lang w:val="nl-NL" w:eastAsia="nl-BE"/>
              </w:rPr>
              <w:t>// IR sensoren voor lijnvolging</w:t>
            </w:r>
          </w:p>
        </w:tc>
      </w:tr>
      <w:tr w:rsidR="004134B3" w:rsidRPr="004134B3" w14:paraId="11F32E18" w14:textId="77777777" w:rsidTr="000E5C91">
        <w:tc>
          <w:tcPr>
            <w:tcW w:w="9060" w:type="dxa"/>
            <w:shd w:val="clear" w:color="auto" w:fill="F2F2F2" w:themeFill="background1" w:themeFillShade="F2"/>
          </w:tcPr>
          <w:p w14:paraId="7CDEFF40" w14:textId="77777777" w:rsidR="004134B3" w:rsidRPr="004134B3" w:rsidRDefault="004134B3" w:rsidP="00D3462D">
            <w:pPr>
              <w:rPr>
                <w:lang w:val="en-GB" w:eastAsia="nl-BE"/>
              </w:rPr>
            </w:pPr>
            <w:r w:rsidRPr="004134B3">
              <w:rPr>
                <w:lang w:val="en-GB" w:eastAsia="nl-BE"/>
              </w:rPr>
              <w:t>#define irLeft A0</w:t>
            </w:r>
          </w:p>
        </w:tc>
      </w:tr>
      <w:tr w:rsidR="004134B3" w:rsidRPr="004134B3" w14:paraId="4D2495BC" w14:textId="77777777" w:rsidTr="000E5C91">
        <w:tc>
          <w:tcPr>
            <w:tcW w:w="9060" w:type="dxa"/>
            <w:shd w:val="clear" w:color="auto" w:fill="F2F2F2" w:themeFill="background1" w:themeFillShade="F2"/>
          </w:tcPr>
          <w:p w14:paraId="393BFB4D" w14:textId="77777777" w:rsidR="004134B3" w:rsidRPr="004134B3" w:rsidRDefault="004134B3" w:rsidP="00D3462D">
            <w:pPr>
              <w:rPr>
                <w:lang w:val="en-GB" w:eastAsia="nl-BE"/>
              </w:rPr>
            </w:pPr>
            <w:r w:rsidRPr="004134B3">
              <w:rPr>
                <w:lang w:val="en-GB" w:eastAsia="nl-BE"/>
              </w:rPr>
              <w:t>#define irCenter A1</w:t>
            </w:r>
          </w:p>
        </w:tc>
      </w:tr>
      <w:tr w:rsidR="004134B3" w:rsidRPr="004134B3" w14:paraId="4DD983EC" w14:textId="77777777" w:rsidTr="000E5C91">
        <w:tc>
          <w:tcPr>
            <w:tcW w:w="9060" w:type="dxa"/>
            <w:shd w:val="clear" w:color="auto" w:fill="F2F2F2" w:themeFill="background1" w:themeFillShade="F2"/>
          </w:tcPr>
          <w:p w14:paraId="0F912232" w14:textId="77777777" w:rsidR="004134B3" w:rsidRPr="004134B3" w:rsidRDefault="004134B3" w:rsidP="00D3462D">
            <w:pPr>
              <w:rPr>
                <w:lang w:val="en-GB" w:eastAsia="nl-BE"/>
              </w:rPr>
            </w:pPr>
            <w:r w:rsidRPr="004134B3">
              <w:rPr>
                <w:lang w:val="en-GB" w:eastAsia="nl-BE"/>
              </w:rPr>
              <w:t>#define irRight A2</w:t>
            </w:r>
          </w:p>
        </w:tc>
      </w:tr>
      <w:tr w:rsidR="004134B3" w:rsidRPr="004134B3" w14:paraId="16C2A9E7" w14:textId="77777777" w:rsidTr="000E5C91">
        <w:tc>
          <w:tcPr>
            <w:tcW w:w="9060" w:type="dxa"/>
            <w:shd w:val="clear" w:color="auto" w:fill="F2F2F2" w:themeFill="background1" w:themeFillShade="F2"/>
          </w:tcPr>
          <w:p w14:paraId="2CA6D192" w14:textId="77777777" w:rsidR="004134B3" w:rsidRPr="004134B3" w:rsidRDefault="004134B3" w:rsidP="00D3462D">
            <w:pPr>
              <w:rPr>
                <w:lang w:val="en-GB" w:eastAsia="nl-BE"/>
              </w:rPr>
            </w:pPr>
          </w:p>
        </w:tc>
      </w:tr>
      <w:tr w:rsidR="004134B3" w:rsidRPr="004134B3" w14:paraId="31E7A495" w14:textId="77777777" w:rsidTr="000E5C91">
        <w:tc>
          <w:tcPr>
            <w:tcW w:w="9060" w:type="dxa"/>
            <w:shd w:val="clear" w:color="auto" w:fill="F2F2F2" w:themeFill="background1" w:themeFillShade="F2"/>
          </w:tcPr>
          <w:p w14:paraId="44FCD0EB" w14:textId="77777777" w:rsidR="004134B3" w:rsidRPr="004134B3" w:rsidRDefault="004134B3" w:rsidP="00D3462D">
            <w:pPr>
              <w:rPr>
                <w:lang w:val="en-GB" w:eastAsia="nl-BE"/>
              </w:rPr>
            </w:pPr>
            <w:r w:rsidRPr="004134B3">
              <w:rPr>
                <w:lang w:val="en-GB" w:eastAsia="nl-BE"/>
              </w:rPr>
              <w:t>// Ultrasone sensoren voor afstandsmeting</w:t>
            </w:r>
          </w:p>
        </w:tc>
      </w:tr>
      <w:tr w:rsidR="004134B3" w:rsidRPr="004134B3" w14:paraId="3E619B5A" w14:textId="77777777" w:rsidTr="000E5C91">
        <w:tc>
          <w:tcPr>
            <w:tcW w:w="9060" w:type="dxa"/>
            <w:shd w:val="clear" w:color="auto" w:fill="F2F2F2" w:themeFill="background1" w:themeFillShade="F2"/>
          </w:tcPr>
          <w:p w14:paraId="1EA1C079" w14:textId="77777777" w:rsidR="004134B3" w:rsidRPr="004134B3" w:rsidRDefault="004134B3" w:rsidP="00D3462D">
            <w:pPr>
              <w:rPr>
                <w:lang w:val="en-GB" w:eastAsia="nl-BE"/>
              </w:rPr>
            </w:pPr>
            <w:r w:rsidRPr="004134B3">
              <w:rPr>
                <w:lang w:val="en-GB" w:eastAsia="nl-BE"/>
              </w:rPr>
              <w:t>#define trigPin 9</w:t>
            </w:r>
          </w:p>
        </w:tc>
      </w:tr>
      <w:tr w:rsidR="004134B3" w:rsidRPr="004134B3" w14:paraId="0C518164" w14:textId="77777777" w:rsidTr="000E5C91">
        <w:tc>
          <w:tcPr>
            <w:tcW w:w="9060" w:type="dxa"/>
            <w:shd w:val="clear" w:color="auto" w:fill="F2F2F2" w:themeFill="background1" w:themeFillShade="F2"/>
          </w:tcPr>
          <w:p w14:paraId="4191AAC8" w14:textId="77777777" w:rsidR="004134B3" w:rsidRPr="004134B3" w:rsidRDefault="004134B3" w:rsidP="00D3462D">
            <w:pPr>
              <w:rPr>
                <w:lang w:val="en-GB" w:eastAsia="nl-BE"/>
              </w:rPr>
            </w:pPr>
            <w:r w:rsidRPr="004134B3">
              <w:rPr>
                <w:lang w:val="en-GB" w:eastAsia="nl-BE"/>
              </w:rPr>
              <w:t>#define echoPin 10</w:t>
            </w:r>
          </w:p>
        </w:tc>
      </w:tr>
      <w:tr w:rsidR="004134B3" w:rsidRPr="004134B3" w14:paraId="2A216D79" w14:textId="77777777" w:rsidTr="000E5C91">
        <w:tc>
          <w:tcPr>
            <w:tcW w:w="9060" w:type="dxa"/>
            <w:shd w:val="clear" w:color="auto" w:fill="F2F2F2" w:themeFill="background1" w:themeFillShade="F2"/>
          </w:tcPr>
          <w:p w14:paraId="2DDD9ECA" w14:textId="77777777" w:rsidR="004134B3" w:rsidRPr="004134B3" w:rsidRDefault="004134B3" w:rsidP="00D3462D">
            <w:pPr>
              <w:rPr>
                <w:lang w:val="en-GB" w:eastAsia="nl-BE"/>
              </w:rPr>
            </w:pPr>
            <w:r w:rsidRPr="004134B3">
              <w:rPr>
                <w:lang w:val="en-GB" w:eastAsia="nl-BE"/>
              </w:rPr>
              <w:t>#define trigPin2 A4</w:t>
            </w:r>
          </w:p>
        </w:tc>
      </w:tr>
      <w:tr w:rsidR="004134B3" w:rsidRPr="004134B3" w14:paraId="1ED71C4A" w14:textId="77777777" w:rsidTr="000E5C91">
        <w:tc>
          <w:tcPr>
            <w:tcW w:w="9060" w:type="dxa"/>
            <w:shd w:val="clear" w:color="auto" w:fill="F2F2F2" w:themeFill="background1" w:themeFillShade="F2"/>
          </w:tcPr>
          <w:p w14:paraId="5F717660" w14:textId="77777777" w:rsidR="004134B3" w:rsidRPr="004134B3" w:rsidRDefault="004134B3" w:rsidP="00D3462D">
            <w:pPr>
              <w:rPr>
                <w:lang w:val="nl-NL" w:eastAsia="nl-BE"/>
              </w:rPr>
            </w:pPr>
            <w:r w:rsidRPr="004134B3">
              <w:rPr>
                <w:lang w:val="nl-NL" w:eastAsia="nl-BE"/>
              </w:rPr>
              <w:t>#define echoPin2 A5</w:t>
            </w:r>
          </w:p>
        </w:tc>
      </w:tr>
      <w:tr w:rsidR="004134B3" w:rsidRPr="004134B3" w14:paraId="68C15142" w14:textId="77777777" w:rsidTr="000E5C91">
        <w:tc>
          <w:tcPr>
            <w:tcW w:w="9060" w:type="dxa"/>
            <w:shd w:val="clear" w:color="auto" w:fill="F2F2F2" w:themeFill="background1" w:themeFillShade="F2"/>
          </w:tcPr>
          <w:p w14:paraId="3D650D70" w14:textId="77777777" w:rsidR="004134B3" w:rsidRPr="004134B3" w:rsidRDefault="004134B3" w:rsidP="00D3462D">
            <w:pPr>
              <w:rPr>
                <w:lang w:val="nl-NL" w:eastAsia="nl-BE"/>
              </w:rPr>
            </w:pPr>
          </w:p>
        </w:tc>
      </w:tr>
      <w:tr w:rsidR="004134B3" w:rsidRPr="004134B3" w14:paraId="3F4269D9" w14:textId="77777777" w:rsidTr="000E5C91">
        <w:tc>
          <w:tcPr>
            <w:tcW w:w="9060" w:type="dxa"/>
            <w:shd w:val="clear" w:color="auto" w:fill="F2F2F2" w:themeFill="background1" w:themeFillShade="F2"/>
          </w:tcPr>
          <w:p w14:paraId="5B574D6E" w14:textId="77777777" w:rsidR="004134B3" w:rsidRPr="004134B3" w:rsidRDefault="004134B3" w:rsidP="00D3462D">
            <w:pPr>
              <w:rPr>
                <w:lang w:val="nl-NL" w:eastAsia="nl-BE"/>
              </w:rPr>
            </w:pPr>
            <w:r w:rsidRPr="004134B3">
              <w:rPr>
                <w:lang w:val="nl-NL" w:eastAsia="nl-BE"/>
              </w:rPr>
              <w:t>// Knop voor pauzeren/starten</w:t>
            </w:r>
          </w:p>
        </w:tc>
      </w:tr>
      <w:tr w:rsidR="004134B3" w:rsidRPr="004134B3" w14:paraId="4250175C" w14:textId="77777777" w:rsidTr="000E5C91">
        <w:tc>
          <w:tcPr>
            <w:tcW w:w="9060" w:type="dxa"/>
            <w:shd w:val="clear" w:color="auto" w:fill="F2F2F2" w:themeFill="background1" w:themeFillShade="F2"/>
          </w:tcPr>
          <w:p w14:paraId="71E39175" w14:textId="77777777" w:rsidR="004134B3" w:rsidRPr="004134B3" w:rsidRDefault="004134B3" w:rsidP="00D3462D">
            <w:pPr>
              <w:rPr>
                <w:lang w:val="en-GB" w:eastAsia="nl-BE"/>
              </w:rPr>
            </w:pPr>
            <w:r w:rsidRPr="004134B3">
              <w:rPr>
                <w:lang w:val="en-GB" w:eastAsia="nl-BE"/>
              </w:rPr>
              <w:t>#define buttonPin A6</w:t>
            </w:r>
          </w:p>
        </w:tc>
      </w:tr>
      <w:tr w:rsidR="004134B3" w:rsidRPr="004134B3" w14:paraId="44209303" w14:textId="77777777" w:rsidTr="000E5C91">
        <w:tc>
          <w:tcPr>
            <w:tcW w:w="9060" w:type="dxa"/>
            <w:shd w:val="clear" w:color="auto" w:fill="F2F2F2" w:themeFill="background1" w:themeFillShade="F2"/>
          </w:tcPr>
          <w:p w14:paraId="159D06F5" w14:textId="77777777" w:rsidR="004134B3" w:rsidRPr="004134B3" w:rsidRDefault="004134B3" w:rsidP="00D3462D">
            <w:pPr>
              <w:rPr>
                <w:lang w:val="en-GB" w:eastAsia="nl-BE"/>
              </w:rPr>
            </w:pPr>
          </w:p>
        </w:tc>
      </w:tr>
      <w:tr w:rsidR="004134B3" w:rsidRPr="004134B3" w14:paraId="1CAFE26F" w14:textId="77777777" w:rsidTr="000E5C91">
        <w:tc>
          <w:tcPr>
            <w:tcW w:w="9060" w:type="dxa"/>
            <w:shd w:val="clear" w:color="auto" w:fill="F2F2F2" w:themeFill="background1" w:themeFillShade="F2"/>
          </w:tcPr>
          <w:p w14:paraId="30B4A1CC" w14:textId="77777777" w:rsidR="004134B3" w:rsidRPr="004134B3" w:rsidRDefault="004134B3" w:rsidP="00D3462D">
            <w:pPr>
              <w:rPr>
                <w:lang w:val="en-GB" w:eastAsia="nl-BE"/>
              </w:rPr>
            </w:pPr>
            <w:r w:rsidRPr="004134B3">
              <w:rPr>
                <w:lang w:val="en-GB" w:eastAsia="nl-BE"/>
              </w:rPr>
              <w:t>// Servo voor obstakel-scanning</w:t>
            </w:r>
          </w:p>
        </w:tc>
      </w:tr>
      <w:tr w:rsidR="004134B3" w:rsidRPr="004134B3" w14:paraId="4D4CDE2E" w14:textId="77777777" w:rsidTr="000E5C91">
        <w:tc>
          <w:tcPr>
            <w:tcW w:w="9060" w:type="dxa"/>
            <w:shd w:val="clear" w:color="auto" w:fill="F2F2F2" w:themeFill="background1" w:themeFillShade="F2"/>
          </w:tcPr>
          <w:p w14:paraId="228E6F34" w14:textId="77777777" w:rsidR="004134B3" w:rsidRPr="004134B3" w:rsidRDefault="004134B3" w:rsidP="00D3462D">
            <w:pPr>
              <w:rPr>
                <w:lang w:val="en-GB" w:eastAsia="nl-BE"/>
              </w:rPr>
            </w:pPr>
            <w:r w:rsidRPr="004134B3">
              <w:rPr>
                <w:lang w:val="en-GB" w:eastAsia="nl-BE"/>
              </w:rPr>
              <w:t>#define servoPin A3</w:t>
            </w:r>
          </w:p>
        </w:tc>
      </w:tr>
      <w:tr w:rsidR="004134B3" w:rsidRPr="004134B3" w14:paraId="71E210FB" w14:textId="77777777" w:rsidTr="000E5C91">
        <w:tc>
          <w:tcPr>
            <w:tcW w:w="9060" w:type="dxa"/>
            <w:shd w:val="clear" w:color="auto" w:fill="F2F2F2" w:themeFill="background1" w:themeFillShade="F2"/>
          </w:tcPr>
          <w:p w14:paraId="18F45EB5" w14:textId="77777777" w:rsidR="004134B3" w:rsidRPr="004134B3" w:rsidRDefault="004134B3" w:rsidP="00D3462D">
            <w:pPr>
              <w:rPr>
                <w:lang w:val="en-GB" w:eastAsia="nl-BE"/>
              </w:rPr>
            </w:pPr>
          </w:p>
        </w:tc>
      </w:tr>
      <w:tr w:rsidR="004134B3" w:rsidRPr="004134B3" w14:paraId="3C77EA9D" w14:textId="77777777" w:rsidTr="000E5C91">
        <w:tc>
          <w:tcPr>
            <w:tcW w:w="9060" w:type="dxa"/>
            <w:shd w:val="clear" w:color="auto" w:fill="F2F2F2" w:themeFill="background1" w:themeFillShade="F2"/>
          </w:tcPr>
          <w:p w14:paraId="08B2551D" w14:textId="77777777" w:rsidR="004134B3" w:rsidRPr="004134B3" w:rsidRDefault="004134B3" w:rsidP="00D3462D">
            <w:pPr>
              <w:rPr>
                <w:lang w:val="en-GB" w:eastAsia="nl-BE"/>
              </w:rPr>
            </w:pPr>
            <w:r w:rsidRPr="004134B3">
              <w:rPr>
                <w:lang w:val="en-GB" w:eastAsia="nl-BE"/>
              </w:rPr>
              <w:t>// Motoren</w:t>
            </w:r>
          </w:p>
        </w:tc>
      </w:tr>
      <w:tr w:rsidR="004134B3" w:rsidRPr="007F0456" w14:paraId="75689EBA" w14:textId="77777777" w:rsidTr="000E5C91">
        <w:tc>
          <w:tcPr>
            <w:tcW w:w="9060" w:type="dxa"/>
            <w:shd w:val="clear" w:color="auto" w:fill="F2F2F2" w:themeFill="background1" w:themeFillShade="F2"/>
          </w:tcPr>
          <w:p w14:paraId="5F7061E6" w14:textId="77777777" w:rsidR="004134B3" w:rsidRPr="004134B3" w:rsidRDefault="004134B3" w:rsidP="00D3462D">
            <w:pPr>
              <w:rPr>
                <w:lang w:val="nl-BE" w:eastAsia="nl-BE"/>
              </w:rPr>
            </w:pPr>
            <w:r w:rsidRPr="004134B3">
              <w:rPr>
                <w:lang w:val="nl-BE" w:eastAsia="nl-BE"/>
              </w:rPr>
              <w:t>AF_DCMotor motor1(1, MOTOR12_1KHZ);</w:t>
            </w:r>
          </w:p>
        </w:tc>
      </w:tr>
      <w:tr w:rsidR="004134B3" w:rsidRPr="007F0456" w14:paraId="545E1757" w14:textId="77777777" w:rsidTr="000E5C91">
        <w:tc>
          <w:tcPr>
            <w:tcW w:w="9060" w:type="dxa"/>
            <w:shd w:val="clear" w:color="auto" w:fill="F2F2F2" w:themeFill="background1" w:themeFillShade="F2"/>
          </w:tcPr>
          <w:p w14:paraId="499E2E2C" w14:textId="77777777" w:rsidR="004134B3" w:rsidRPr="004134B3" w:rsidRDefault="004134B3" w:rsidP="00D3462D">
            <w:pPr>
              <w:rPr>
                <w:lang w:val="nl-BE" w:eastAsia="nl-BE"/>
              </w:rPr>
            </w:pPr>
            <w:r w:rsidRPr="004134B3">
              <w:rPr>
                <w:lang w:val="nl-BE" w:eastAsia="nl-BE"/>
              </w:rPr>
              <w:t>AF_DCMotor motor2(2, MOTOR12_1KHZ);</w:t>
            </w:r>
          </w:p>
        </w:tc>
      </w:tr>
      <w:tr w:rsidR="004134B3" w:rsidRPr="004134B3" w14:paraId="28129899" w14:textId="77777777" w:rsidTr="000E5C91">
        <w:tc>
          <w:tcPr>
            <w:tcW w:w="9060" w:type="dxa"/>
            <w:shd w:val="clear" w:color="auto" w:fill="F2F2F2" w:themeFill="background1" w:themeFillShade="F2"/>
          </w:tcPr>
          <w:p w14:paraId="38B237C7" w14:textId="77777777" w:rsidR="004134B3" w:rsidRPr="004134B3" w:rsidRDefault="004134B3" w:rsidP="00D3462D">
            <w:pPr>
              <w:rPr>
                <w:lang w:val="en-GB" w:eastAsia="nl-BE"/>
              </w:rPr>
            </w:pPr>
            <w:r w:rsidRPr="004134B3">
              <w:rPr>
                <w:lang w:val="en-GB" w:eastAsia="nl-BE"/>
              </w:rPr>
              <w:t>Servo scannerServo;</w:t>
            </w:r>
          </w:p>
        </w:tc>
      </w:tr>
      <w:tr w:rsidR="004134B3" w:rsidRPr="004134B3" w14:paraId="5CDFA1C7" w14:textId="77777777" w:rsidTr="000E5C91">
        <w:tc>
          <w:tcPr>
            <w:tcW w:w="9060" w:type="dxa"/>
            <w:shd w:val="clear" w:color="auto" w:fill="F2F2F2" w:themeFill="background1" w:themeFillShade="F2"/>
          </w:tcPr>
          <w:p w14:paraId="6C74EE1C" w14:textId="77777777" w:rsidR="004134B3" w:rsidRPr="004134B3" w:rsidRDefault="004134B3" w:rsidP="00D3462D">
            <w:pPr>
              <w:rPr>
                <w:lang w:val="en-GB" w:eastAsia="nl-BE"/>
              </w:rPr>
            </w:pPr>
          </w:p>
        </w:tc>
      </w:tr>
      <w:tr w:rsidR="004134B3" w:rsidRPr="004134B3" w14:paraId="782D19BD" w14:textId="77777777" w:rsidTr="000E5C91">
        <w:tc>
          <w:tcPr>
            <w:tcW w:w="9060" w:type="dxa"/>
            <w:shd w:val="clear" w:color="auto" w:fill="F2F2F2" w:themeFill="background1" w:themeFillShade="F2"/>
          </w:tcPr>
          <w:p w14:paraId="0A4E4802" w14:textId="77777777" w:rsidR="004134B3" w:rsidRPr="004134B3" w:rsidRDefault="004134B3" w:rsidP="00D3462D">
            <w:pPr>
              <w:rPr>
                <w:lang w:val="en-GB" w:eastAsia="nl-BE"/>
              </w:rPr>
            </w:pPr>
            <w:r w:rsidRPr="004134B3">
              <w:rPr>
                <w:lang w:val="en-GB" w:eastAsia="nl-BE"/>
              </w:rPr>
              <w:t>// Debounce logica &amp; pauze status</w:t>
            </w:r>
          </w:p>
        </w:tc>
      </w:tr>
      <w:tr w:rsidR="004134B3" w:rsidRPr="004134B3" w14:paraId="67ADACE0" w14:textId="77777777" w:rsidTr="000E5C91">
        <w:tc>
          <w:tcPr>
            <w:tcW w:w="9060" w:type="dxa"/>
            <w:shd w:val="clear" w:color="auto" w:fill="F2F2F2" w:themeFill="background1" w:themeFillShade="F2"/>
          </w:tcPr>
          <w:p w14:paraId="75415D85" w14:textId="77777777" w:rsidR="004134B3" w:rsidRPr="004134B3" w:rsidRDefault="004134B3" w:rsidP="00D3462D">
            <w:pPr>
              <w:rPr>
                <w:lang w:val="en-GB" w:eastAsia="nl-BE"/>
              </w:rPr>
            </w:pPr>
            <w:r w:rsidRPr="004134B3">
              <w:rPr>
                <w:lang w:val="en-GB" w:eastAsia="nl-BE"/>
              </w:rPr>
              <w:t>bool paused = true;</w:t>
            </w:r>
          </w:p>
        </w:tc>
      </w:tr>
      <w:tr w:rsidR="004134B3" w:rsidRPr="004134B3" w14:paraId="57E5F8B2" w14:textId="77777777" w:rsidTr="000E5C91">
        <w:tc>
          <w:tcPr>
            <w:tcW w:w="9060" w:type="dxa"/>
            <w:shd w:val="clear" w:color="auto" w:fill="F2F2F2" w:themeFill="background1" w:themeFillShade="F2"/>
          </w:tcPr>
          <w:p w14:paraId="0CCE0D6E" w14:textId="77777777" w:rsidR="004134B3" w:rsidRPr="004134B3" w:rsidRDefault="004134B3" w:rsidP="00D3462D">
            <w:pPr>
              <w:rPr>
                <w:lang w:val="en-GB" w:eastAsia="nl-BE"/>
              </w:rPr>
            </w:pPr>
            <w:r w:rsidRPr="004134B3">
              <w:rPr>
                <w:lang w:val="en-GB" w:eastAsia="nl-BE"/>
              </w:rPr>
              <w:t>unsigned long lastButtonPress = 0;</w:t>
            </w:r>
          </w:p>
        </w:tc>
      </w:tr>
      <w:tr w:rsidR="004134B3" w:rsidRPr="004134B3" w14:paraId="2B327F16" w14:textId="77777777" w:rsidTr="000E5C91">
        <w:tc>
          <w:tcPr>
            <w:tcW w:w="9060" w:type="dxa"/>
            <w:shd w:val="clear" w:color="auto" w:fill="F2F2F2" w:themeFill="background1" w:themeFillShade="F2"/>
          </w:tcPr>
          <w:p w14:paraId="2C82A64C" w14:textId="77777777" w:rsidR="004134B3" w:rsidRPr="004134B3" w:rsidRDefault="004134B3" w:rsidP="00D3462D">
            <w:pPr>
              <w:rPr>
                <w:lang w:val="en-GB" w:eastAsia="nl-BE"/>
              </w:rPr>
            </w:pPr>
            <w:r w:rsidRPr="004134B3">
              <w:rPr>
                <w:lang w:val="en-GB" w:eastAsia="nl-BE"/>
              </w:rPr>
              <w:t>const unsigned long debounceDelay = 50;</w:t>
            </w:r>
          </w:p>
        </w:tc>
      </w:tr>
      <w:tr w:rsidR="004134B3" w:rsidRPr="004134B3" w14:paraId="47E2B135" w14:textId="77777777" w:rsidTr="000E5C91">
        <w:tc>
          <w:tcPr>
            <w:tcW w:w="9060" w:type="dxa"/>
            <w:shd w:val="clear" w:color="auto" w:fill="F2F2F2" w:themeFill="background1" w:themeFillShade="F2"/>
          </w:tcPr>
          <w:p w14:paraId="4B4241CA" w14:textId="77777777" w:rsidR="004134B3" w:rsidRPr="004134B3" w:rsidRDefault="004134B3" w:rsidP="00D3462D">
            <w:pPr>
              <w:rPr>
                <w:lang w:val="en-GB" w:eastAsia="nl-BE"/>
              </w:rPr>
            </w:pPr>
            <w:r w:rsidRPr="004134B3">
              <w:rPr>
                <w:lang w:val="en-GB" w:eastAsia="nl-BE"/>
              </w:rPr>
              <w:t>bool lastButtonState = HIGH;</w:t>
            </w:r>
          </w:p>
        </w:tc>
      </w:tr>
      <w:tr w:rsidR="004134B3" w:rsidRPr="004134B3" w14:paraId="64E89CB3" w14:textId="77777777" w:rsidTr="000E5C91">
        <w:tc>
          <w:tcPr>
            <w:tcW w:w="9060" w:type="dxa"/>
            <w:shd w:val="clear" w:color="auto" w:fill="F2F2F2" w:themeFill="background1" w:themeFillShade="F2"/>
          </w:tcPr>
          <w:p w14:paraId="5EB51B63" w14:textId="77777777" w:rsidR="004134B3" w:rsidRPr="004134B3" w:rsidRDefault="004134B3" w:rsidP="00D3462D">
            <w:pPr>
              <w:rPr>
                <w:lang w:val="en-GB" w:eastAsia="nl-BE"/>
              </w:rPr>
            </w:pPr>
            <w:r w:rsidRPr="004134B3">
              <w:rPr>
                <w:lang w:val="en-GB" w:eastAsia="nl-BE"/>
              </w:rPr>
              <w:t>bool buttonState = HIGH;</w:t>
            </w:r>
          </w:p>
        </w:tc>
      </w:tr>
      <w:tr w:rsidR="004134B3" w:rsidRPr="004134B3" w14:paraId="376F3CFE" w14:textId="77777777" w:rsidTr="000E5C91">
        <w:tc>
          <w:tcPr>
            <w:tcW w:w="9060" w:type="dxa"/>
            <w:shd w:val="clear" w:color="auto" w:fill="F2F2F2" w:themeFill="background1" w:themeFillShade="F2"/>
          </w:tcPr>
          <w:p w14:paraId="4AD062E8" w14:textId="77777777" w:rsidR="004134B3" w:rsidRPr="004134B3" w:rsidRDefault="004134B3" w:rsidP="00D3462D">
            <w:pPr>
              <w:rPr>
                <w:lang w:val="en-GB" w:eastAsia="nl-BE"/>
              </w:rPr>
            </w:pPr>
            <w:r w:rsidRPr="004134B3">
              <w:rPr>
                <w:lang w:val="en-GB" w:eastAsia="nl-BE"/>
              </w:rPr>
              <w:t>unsigned long lastDebounceTime = 0;</w:t>
            </w:r>
          </w:p>
        </w:tc>
      </w:tr>
      <w:tr w:rsidR="004134B3" w:rsidRPr="004134B3" w14:paraId="7298631B" w14:textId="77777777" w:rsidTr="000E5C91">
        <w:tc>
          <w:tcPr>
            <w:tcW w:w="9060" w:type="dxa"/>
            <w:shd w:val="clear" w:color="auto" w:fill="F2F2F2" w:themeFill="background1" w:themeFillShade="F2"/>
          </w:tcPr>
          <w:p w14:paraId="4183A687" w14:textId="77777777" w:rsidR="004134B3" w:rsidRPr="004134B3" w:rsidRDefault="004134B3" w:rsidP="00D3462D">
            <w:pPr>
              <w:rPr>
                <w:lang w:val="en-GB" w:eastAsia="nl-BE"/>
              </w:rPr>
            </w:pPr>
          </w:p>
        </w:tc>
      </w:tr>
      <w:tr w:rsidR="004134B3" w:rsidRPr="007F0456" w14:paraId="4BEC4811" w14:textId="77777777" w:rsidTr="000E5C91">
        <w:tc>
          <w:tcPr>
            <w:tcW w:w="9060" w:type="dxa"/>
            <w:shd w:val="clear" w:color="auto" w:fill="F2F2F2" w:themeFill="background1" w:themeFillShade="F2"/>
          </w:tcPr>
          <w:p w14:paraId="5B1EE962" w14:textId="77777777" w:rsidR="004134B3" w:rsidRPr="004134B3" w:rsidRDefault="004134B3" w:rsidP="00D3462D">
            <w:pPr>
              <w:rPr>
                <w:lang w:val="nl-BE" w:eastAsia="nl-BE"/>
              </w:rPr>
            </w:pPr>
            <w:r w:rsidRPr="004134B3">
              <w:rPr>
                <w:lang w:val="nl-BE" w:eastAsia="nl-BE"/>
              </w:rPr>
              <w:t>// Setup: initialisatie van pinnen, motoren en sensoren</w:t>
            </w:r>
          </w:p>
        </w:tc>
      </w:tr>
      <w:tr w:rsidR="004134B3" w:rsidRPr="004134B3" w14:paraId="7DEEE733" w14:textId="77777777" w:rsidTr="000E5C91">
        <w:tc>
          <w:tcPr>
            <w:tcW w:w="9060" w:type="dxa"/>
            <w:shd w:val="clear" w:color="auto" w:fill="F2F2F2" w:themeFill="background1" w:themeFillShade="F2"/>
          </w:tcPr>
          <w:p w14:paraId="42958A7E" w14:textId="77777777" w:rsidR="004134B3" w:rsidRPr="004134B3" w:rsidRDefault="004134B3" w:rsidP="00D3462D">
            <w:pPr>
              <w:rPr>
                <w:lang w:val="en-GB" w:eastAsia="nl-BE"/>
              </w:rPr>
            </w:pPr>
            <w:r w:rsidRPr="004134B3">
              <w:rPr>
                <w:lang w:val="en-GB" w:eastAsia="nl-BE"/>
              </w:rPr>
              <w:t>void setup() {</w:t>
            </w:r>
          </w:p>
        </w:tc>
      </w:tr>
      <w:tr w:rsidR="004134B3" w:rsidRPr="004134B3" w14:paraId="1C55684D" w14:textId="77777777" w:rsidTr="000E5C91">
        <w:tc>
          <w:tcPr>
            <w:tcW w:w="9060" w:type="dxa"/>
            <w:shd w:val="clear" w:color="auto" w:fill="F2F2F2" w:themeFill="background1" w:themeFillShade="F2"/>
          </w:tcPr>
          <w:p w14:paraId="51289127" w14:textId="77777777" w:rsidR="004134B3" w:rsidRPr="004134B3" w:rsidRDefault="004134B3" w:rsidP="00D3462D">
            <w:pPr>
              <w:rPr>
                <w:lang w:val="en-GB" w:eastAsia="nl-BE"/>
              </w:rPr>
            </w:pPr>
            <w:r w:rsidRPr="004134B3">
              <w:rPr>
                <w:lang w:val="en-GB" w:eastAsia="nl-BE"/>
              </w:rPr>
              <w:t xml:space="preserve">  Serial.begin(9600);</w:t>
            </w:r>
          </w:p>
        </w:tc>
      </w:tr>
      <w:tr w:rsidR="004134B3" w:rsidRPr="004134B3" w14:paraId="7299E9E2" w14:textId="77777777" w:rsidTr="000E5C91">
        <w:tc>
          <w:tcPr>
            <w:tcW w:w="9060" w:type="dxa"/>
            <w:shd w:val="clear" w:color="auto" w:fill="F2F2F2" w:themeFill="background1" w:themeFillShade="F2"/>
          </w:tcPr>
          <w:p w14:paraId="138F115D" w14:textId="77777777" w:rsidR="004134B3" w:rsidRPr="004134B3" w:rsidRDefault="004134B3" w:rsidP="00D3462D">
            <w:pPr>
              <w:rPr>
                <w:lang w:val="en-GB" w:eastAsia="nl-BE"/>
              </w:rPr>
            </w:pPr>
          </w:p>
        </w:tc>
      </w:tr>
      <w:tr w:rsidR="004134B3" w:rsidRPr="004134B3" w14:paraId="6268FF16" w14:textId="77777777" w:rsidTr="000E5C91">
        <w:tc>
          <w:tcPr>
            <w:tcW w:w="9060" w:type="dxa"/>
            <w:shd w:val="clear" w:color="auto" w:fill="F2F2F2" w:themeFill="background1" w:themeFillShade="F2"/>
          </w:tcPr>
          <w:p w14:paraId="15AE7FC9" w14:textId="77777777" w:rsidR="004134B3" w:rsidRPr="004134B3" w:rsidRDefault="004134B3" w:rsidP="00D3462D">
            <w:pPr>
              <w:rPr>
                <w:lang w:val="en-GB" w:eastAsia="nl-BE"/>
              </w:rPr>
            </w:pPr>
            <w:r w:rsidRPr="004134B3">
              <w:rPr>
                <w:lang w:val="en-GB" w:eastAsia="nl-BE"/>
              </w:rPr>
              <w:t xml:space="preserve">  pinMode(irLeft, INPUT);</w:t>
            </w:r>
          </w:p>
        </w:tc>
      </w:tr>
      <w:tr w:rsidR="004134B3" w:rsidRPr="004134B3" w14:paraId="5F720298" w14:textId="77777777" w:rsidTr="000E5C91">
        <w:tc>
          <w:tcPr>
            <w:tcW w:w="9060" w:type="dxa"/>
            <w:shd w:val="clear" w:color="auto" w:fill="F2F2F2" w:themeFill="background1" w:themeFillShade="F2"/>
          </w:tcPr>
          <w:p w14:paraId="710ECA41" w14:textId="77777777" w:rsidR="004134B3" w:rsidRPr="004134B3" w:rsidRDefault="004134B3" w:rsidP="00D3462D">
            <w:pPr>
              <w:rPr>
                <w:lang w:val="en-GB" w:eastAsia="nl-BE"/>
              </w:rPr>
            </w:pPr>
            <w:r w:rsidRPr="004134B3">
              <w:rPr>
                <w:lang w:val="en-GB" w:eastAsia="nl-BE"/>
              </w:rPr>
              <w:t xml:space="preserve">  pinMode(irCenter, INPUT);</w:t>
            </w:r>
          </w:p>
        </w:tc>
      </w:tr>
      <w:tr w:rsidR="004134B3" w:rsidRPr="004134B3" w14:paraId="5A99637B" w14:textId="77777777" w:rsidTr="000E5C91">
        <w:tc>
          <w:tcPr>
            <w:tcW w:w="9060" w:type="dxa"/>
            <w:shd w:val="clear" w:color="auto" w:fill="F2F2F2" w:themeFill="background1" w:themeFillShade="F2"/>
          </w:tcPr>
          <w:p w14:paraId="33DA591C" w14:textId="77777777" w:rsidR="004134B3" w:rsidRPr="004134B3" w:rsidRDefault="004134B3" w:rsidP="00D3462D">
            <w:pPr>
              <w:rPr>
                <w:lang w:val="en-GB" w:eastAsia="nl-BE"/>
              </w:rPr>
            </w:pPr>
            <w:r w:rsidRPr="004134B3">
              <w:rPr>
                <w:lang w:val="en-GB" w:eastAsia="nl-BE"/>
              </w:rPr>
              <w:t xml:space="preserve">  pinMode(irRight, INPUT);</w:t>
            </w:r>
          </w:p>
        </w:tc>
      </w:tr>
      <w:tr w:rsidR="004134B3" w:rsidRPr="004134B3" w14:paraId="5C31959F" w14:textId="77777777" w:rsidTr="000E5C91">
        <w:tc>
          <w:tcPr>
            <w:tcW w:w="9060" w:type="dxa"/>
            <w:shd w:val="clear" w:color="auto" w:fill="F2F2F2" w:themeFill="background1" w:themeFillShade="F2"/>
          </w:tcPr>
          <w:p w14:paraId="498A5D7E" w14:textId="77777777" w:rsidR="004134B3" w:rsidRPr="004134B3" w:rsidRDefault="004134B3" w:rsidP="00D3462D">
            <w:pPr>
              <w:rPr>
                <w:lang w:val="en-GB" w:eastAsia="nl-BE"/>
              </w:rPr>
            </w:pPr>
            <w:r w:rsidRPr="004134B3">
              <w:rPr>
                <w:lang w:val="en-GB" w:eastAsia="nl-BE"/>
              </w:rPr>
              <w:t xml:space="preserve">  pinMode(trigPin, OUTPUT);</w:t>
            </w:r>
          </w:p>
        </w:tc>
      </w:tr>
      <w:tr w:rsidR="004134B3" w:rsidRPr="004134B3" w14:paraId="12307A54" w14:textId="77777777" w:rsidTr="000E5C91">
        <w:tc>
          <w:tcPr>
            <w:tcW w:w="9060" w:type="dxa"/>
            <w:shd w:val="clear" w:color="auto" w:fill="F2F2F2" w:themeFill="background1" w:themeFillShade="F2"/>
          </w:tcPr>
          <w:p w14:paraId="7545CF59" w14:textId="77777777" w:rsidR="004134B3" w:rsidRPr="004134B3" w:rsidRDefault="004134B3" w:rsidP="00D3462D">
            <w:pPr>
              <w:rPr>
                <w:lang w:val="en-GB" w:eastAsia="nl-BE"/>
              </w:rPr>
            </w:pPr>
            <w:r w:rsidRPr="004134B3">
              <w:rPr>
                <w:lang w:val="en-GB" w:eastAsia="nl-BE"/>
              </w:rPr>
              <w:lastRenderedPageBreak/>
              <w:t xml:space="preserve">  pinMode(echoPin, INPUT);</w:t>
            </w:r>
          </w:p>
        </w:tc>
      </w:tr>
      <w:tr w:rsidR="004134B3" w:rsidRPr="004134B3" w14:paraId="4BDBB6A3" w14:textId="77777777" w:rsidTr="000E5C91">
        <w:tc>
          <w:tcPr>
            <w:tcW w:w="9060" w:type="dxa"/>
            <w:shd w:val="clear" w:color="auto" w:fill="F2F2F2" w:themeFill="background1" w:themeFillShade="F2"/>
          </w:tcPr>
          <w:p w14:paraId="68D198B1" w14:textId="77777777" w:rsidR="004134B3" w:rsidRPr="004134B3" w:rsidRDefault="004134B3" w:rsidP="00D3462D">
            <w:pPr>
              <w:rPr>
                <w:lang w:val="en-GB" w:eastAsia="nl-BE"/>
              </w:rPr>
            </w:pPr>
            <w:r w:rsidRPr="004134B3">
              <w:rPr>
                <w:lang w:val="en-GB" w:eastAsia="nl-BE"/>
              </w:rPr>
              <w:t xml:space="preserve">  pinMode(trigPin2, OUTPUT);</w:t>
            </w:r>
          </w:p>
        </w:tc>
      </w:tr>
      <w:tr w:rsidR="004134B3" w:rsidRPr="004134B3" w14:paraId="0D5FEEA5" w14:textId="77777777" w:rsidTr="000E5C91">
        <w:tc>
          <w:tcPr>
            <w:tcW w:w="9060" w:type="dxa"/>
            <w:shd w:val="clear" w:color="auto" w:fill="F2F2F2" w:themeFill="background1" w:themeFillShade="F2"/>
          </w:tcPr>
          <w:p w14:paraId="46FA5A1D" w14:textId="77777777" w:rsidR="004134B3" w:rsidRPr="004134B3" w:rsidRDefault="004134B3" w:rsidP="00D3462D">
            <w:pPr>
              <w:rPr>
                <w:lang w:val="en-GB" w:eastAsia="nl-BE"/>
              </w:rPr>
            </w:pPr>
            <w:r w:rsidRPr="004134B3">
              <w:rPr>
                <w:lang w:val="en-GB" w:eastAsia="nl-BE"/>
              </w:rPr>
              <w:t xml:space="preserve">  pinMode(echoPin2, INPUT);</w:t>
            </w:r>
          </w:p>
        </w:tc>
      </w:tr>
      <w:tr w:rsidR="004134B3" w:rsidRPr="004134B3" w14:paraId="69086744" w14:textId="77777777" w:rsidTr="000E5C91">
        <w:tc>
          <w:tcPr>
            <w:tcW w:w="9060" w:type="dxa"/>
            <w:shd w:val="clear" w:color="auto" w:fill="F2F2F2" w:themeFill="background1" w:themeFillShade="F2"/>
          </w:tcPr>
          <w:p w14:paraId="3452D6D5" w14:textId="77777777" w:rsidR="004134B3" w:rsidRPr="004134B3" w:rsidRDefault="004134B3" w:rsidP="00D3462D">
            <w:pPr>
              <w:rPr>
                <w:lang w:val="en-GB" w:eastAsia="nl-BE"/>
              </w:rPr>
            </w:pPr>
            <w:r w:rsidRPr="004134B3">
              <w:rPr>
                <w:lang w:val="en-GB" w:eastAsia="nl-BE"/>
              </w:rPr>
              <w:t xml:space="preserve">  pinMode(buttonPin, INPUT_PULLUP);</w:t>
            </w:r>
          </w:p>
        </w:tc>
      </w:tr>
      <w:tr w:rsidR="004134B3" w:rsidRPr="004134B3" w14:paraId="6893A2A0" w14:textId="77777777" w:rsidTr="000E5C91">
        <w:tc>
          <w:tcPr>
            <w:tcW w:w="9060" w:type="dxa"/>
            <w:shd w:val="clear" w:color="auto" w:fill="F2F2F2" w:themeFill="background1" w:themeFillShade="F2"/>
          </w:tcPr>
          <w:p w14:paraId="026E9D42" w14:textId="77777777" w:rsidR="004134B3" w:rsidRPr="004134B3" w:rsidRDefault="004134B3" w:rsidP="00D3462D">
            <w:pPr>
              <w:rPr>
                <w:lang w:val="en-GB" w:eastAsia="nl-BE"/>
              </w:rPr>
            </w:pPr>
          </w:p>
        </w:tc>
      </w:tr>
      <w:tr w:rsidR="004134B3" w:rsidRPr="004134B3" w14:paraId="67B941C8" w14:textId="77777777" w:rsidTr="000E5C91">
        <w:tc>
          <w:tcPr>
            <w:tcW w:w="9060" w:type="dxa"/>
            <w:shd w:val="clear" w:color="auto" w:fill="F2F2F2" w:themeFill="background1" w:themeFillShade="F2"/>
          </w:tcPr>
          <w:p w14:paraId="02D2B012" w14:textId="77777777" w:rsidR="004134B3" w:rsidRPr="004134B3" w:rsidRDefault="004134B3" w:rsidP="00D3462D">
            <w:pPr>
              <w:rPr>
                <w:lang w:val="en-GB" w:eastAsia="nl-BE"/>
              </w:rPr>
            </w:pPr>
            <w:r w:rsidRPr="004134B3">
              <w:rPr>
                <w:lang w:val="en-GB" w:eastAsia="nl-BE"/>
              </w:rPr>
              <w:t xml:space="preserve">  scannerServo.attach(servoPin);</w:t>
            </w:r>
          </w:p>
        </w:tc>
      </w:tr>
      <w:tr w:rsidR="004134B3" w:rsidRPr="007F0456" w14:paraId="0D92728B" w14:textId="77777777" w:rsidTr="000E5C91">
        <w:tc>
          <w:tcPr>
            <w:tcW w:w="9060" w:type="dxa"/>
            <w:shd w:val="clear" w:color="auto" w:fill="F2F2F2" w:themeFill="background1" w:themeFillShade="F2"/>
          </w:tcPr>
          <w:p w14:paraId="491D8C0C" w14:textId="77777777" w:rsidR="004134B3" w:rsidRPr="004134B3" w:rsidRDefault="004134B3" w:rsidP="00D3462D">
            <w:pPr>
              <w:rPr>
                <w:lang w:val="nl-BE" w:eastAsia="nl-BE"/>
              </w:rPr>
            </w:pPr>
            <w:r w:rsidRPr="004134B3">
              <w:rPr>
                <w:lang w:val="nl-BE" w:eastAsia="nl-BE"/>
              </w:rPr>
              <w:t xml:space="preserve">  scannerServo.write(90); // beginpositie (recht vooruit)</w:t>
            </w:r>
          </w:p>
        </w:tc>
      </w:tr>
      <w:tr w:rsidR="004134B3" w:rsidRPr="007F0456" w14:paraId="438CFAC5" w14:textId="77777777" w:rsidTr="000E5C91">
        <w:tc>
          <w:tcPr>
            <w:tcW w:w="9060" w:type="dxa"/>
            <w:shd w:val="clear" w:color="auto" w:fill="F2F2F2" w:themeFill="background1" w:themeFillShade="F2"/>
          </w:tcPr>
          <w:p w14:paraId="4640EB3A" w14:textId="77777777" w:rsidR="004134B3" w:rsidRPr="004134B3" w:rsidRDefault="004134B3" w:rsidP="00D3462D">
            <w:pPr>
              <w:rPr>
                <w:lang w:val="nl-BE" w:eastAsia="nl-BE"/>
              </w:rPr>
            </w:pPr>
          </w:p>
        </w:tc>
      </w:tr>
      <w:tr w:rsidR="004134B3" w:rsidRPr="004134B3" w14:paraId="65E34B36" w14:textId="77777777" w:rsidTr="000E5C91">
        <w:tc>
          <w:tcPr>
            <w:tcW w:w="9060" w:type="dxa"/>
            <w:shd w:val="clear" w:color="auto" w:fill="F2F2F2" w:themeFill="background1" w:themeFillShade="F2"/>
          </w:tcPr>
          <w:p w14:paraId="127D2439" w14:textId="77777777" w:rsidR="004134B3" w:rsidRPr="004134B3" w:rsidRDefault="004134B3" w:rsidP="00D3462D">
            <w:pPr>
              <w:rPr>
                <w:lang w:val="en-GB" w:eastAsia="nl-BE"/>
              </w:rPr>
            </w:pPr>
            <w:r w:rsidRPr="004134B3">
              <w:rPr>
                <w:lang w:val="nl-BE" w:eastAsia="nl-BE"/>
              </w:rPr>
              <w:t xml:space="preserve">  </w:t>
            </w:r>
            <w:r w:rsidRPr="004134B3">
              <w:rPr>
                <w:lang w:val="en-GB" w:eastAsia="nl-BE"/>
              </w:rPr>
              <w:t>Serial.println("Setup complete. Waiting for button to start...");</w:t>
            </w:r>
          </w:p>
        </w:tc>
      </w:tr>
      <w:tr w:rsidR="004134B3" w:rsidRPr="004134B3" w14:paraId="55794EF2" w14:textId="77777777" w:rsidTr="000E5C91">
        <w:tc>
          <w:tcPr>
            <w:tcW w:w="9060" w:type="dxa"/>
            <w:shd w:val="clear" w:color="auto" w:fill="F2F2F2" w:themeFill="background1" w:themeFillShade="F2"/>
          </w:tcPr>
          <w:p w14:paraId="5BC952C6" w14:textId="77777777" w:rsidR="004134B3" w:rsidRPr="004134B3" w:rsidRDefault="004134B3" w:rsidP="00D3462D">
            <w:pPr>
              <w:rPr>
                <w:lang w:val="nl-NL" w:eastAsia="nl-BE"/>
              </w:rPr>
            </w:pPr>
            <w:r w:rsidRPr="004134B3">
              <w:rPr>
                <w:lang w:val="nl-NL" w:eastAsia="nl-BE"/>
              </w:rPr>
              <w:t>}</w:t>
            </w:r>
          </w:p>
        </w:tc>
      </w:tr>
      <w:tr w:rsidR="004134B3" w:rsidRPr="004134B3" w14:paraId="21ED12C1" w14:textId="77777777" w:rsidTr="000E5C91">
        <w:tc>
          <w:tcPr>
            <w:tcW w:w="9060" w:type="dxa"/>
            <w:shd w:val="clear" w:color="auto" w:fill="F2F2F2" w:themeFill="background1" w:themeFillShade="F2"/>
          </w:tcPr>
          <w:p w14:paraId="29D66BAA" w14:textId="77777777" w:rsidR="004134B3" w:rsidRPr="004134B3" w:rsidRDefault="004134B3" w:rsidP="00D3462D">
            <w:pPr>
              <w:rPr>
                <w:lang w:val="nl-NL" w:eastAsia="nl-BE"/>
              </w:rPr>
            </w:pPr>
          </w:p>
        </w:tc>
      </w:tr>
      <w:tr w:rsidR="004134B3" w:rsidRPr="007F0456" w14:paraId="41AD7079" w14:textId="77777777" w:rsidTr="000E5C91">
        <w:tc>
          <w:tcPr>
            <w:tcW w:w="9060" w:type="dxa"/>
            <w:shd w:val="clear" w:color="auto" w:fill="F2F2F2" w:themeFill="background1" w:themeFillShade="F2"/>
          </w:tcPr>
          <w:p w14:paraId="1EF54038" w14:textId="77777777" w:rsidR="004134B3" w:rsidRPr="004134B3" w:rsidRDefault="004134B3" w:rsidP="00D3462D">
            <w:pPr>
              <w:rPr>
                <w:lang w:val="nl-NL" w:eastAsia="nl-BE"/>
              </w:rPr>
            </w:pPr>
            <w:r w:rsidRPr="004134B3">
              <w:rPr>
                <w:lang w:val="nl-NL" w:eastAsia="nl-BE"/>
              </w:rPr>
              <w:t>// Main loop: bepaalt gedrag op basis van sensorinput</w:t>
            </w:r>
          </w:p>
        </w:tc>
      </w:tr>
      <w:tr w:rsidR="004134B3" w:rsidRPr="004134B3" w14:paraId="38F0A0C9" w14:textId="77777777" w:rsidTr="000E5C91">
        <w:tc>
          <w:tcPr>
            <w:tcW w:w="9060" w:type="dxa"/>
            <w:shd w:val="clear" w:color="auto" w:fill="F2F2F2" w:themeFill="background1" w:themeFillShade="F2"/>
          </w:tcPr>
          <w:p w14:paraId="35C09A6A" w14:textId="77777777" w:rsidR="004134B3" w:rsidRPr="004134B3" w:rsidRDefault="004134B3" w:rsidP="00D3462D">
            <w:pPr>
              <w:rPr>
                <w:lang w:val="en-GB" w:eastAsia="nl-BE"/>
              </w:rPr>
            </w:pPr>
            <w:r w:rsidRPr="004134B3">
              <w:rPr>
                <w:lang w:val="en-GB" w:eastAsia="nl-BE"/>
              </w:rPr>
              <w:t>void loop() {</w:t>
            </w:r>
          </w:p>
        </w:tc>
      </w:tr>
      <w:tr w:rsidR="004134B3" w:rsidRPr="004134B3" w14:paraId="1523478C" w14:textId="77777777" w:rsidTr="000E5C91">
        <w:tc>
          <w:tcPr>
            <w:tcW w:w="9060" w:type="dxa"/>
            <w:shd w:val="clear" w:color="auto" w:fill="F2F2F2" w:themeFill="background1" w:themeFillShade="F2"/>
          </w:tcPr>
          <w:p w14:paraId="0255156A" w14:textId="77777777" w:rsidR="004134B3" w:rsidRPr="004134B3" w:rsidRDefault="004134B3" w:rsidP="00D3462D">
            <w:pPr>
              <w:rPr>
                <w:lang w:val="en-GB" w:eastAsia="nl-BE"/>
              </w:rPr>
            </w:pPr>
            <w:r w:rsidRPr="004134B3">
              <w:rPr>
                <w:lang w:val="en-GB" w:eastAsia="nl-BE"/>
              </w:rPr>
              <w:t xml:space="preserve">  checkButton();</w:t>
            </w:r>
          </w:p>
        </w:tc>
      </w:tr>
      <w:tr w:rsidR="004134B3" w:rsidRPr="004134B3" w14:paraId="12E04593" w14:textId="77777777" w:rsidTr="000E5C91">
        <w:tc>
          <w:tcPr>
            <w:tcW w:w="9060" w:type="dxa"/>
            <w:shd w:val="clear" w:color="auto" w:fill="F2F2F2" w:themeFill="background1" w:themeFillShade="F2"/>
          </w:tcPr>
          <w:p w14:paraId="057C76A5" w14:textId="77777777" w:rsidR="004134B3" w:rsidRPr="004134B3" w:rsidRDefault="004134B3" w:rsidP="00D3462D">
            <w:pPr>
              <w:rPr>
                <w:lang w:val="en-GB" w:eastAsia="nl-BE"/>
              </w:rPr>
            </w:pPr>
            <w:r w:rsidRPr="004134B3">
              <w:rPr>
                <w:lang w:val="en-GB" w:eastAsia="nl-BE"/>
              </w:rPr>
              <w:t xml:space="preserve">  if (paused) {</w:t>
            </w:r>
          </w:p>
        </w:tc>
      </w:tr>
      <w:tr w:rsidR="004134B3" w:rsidRPr="004134B3" w14:paraId="01FE7F6B" w14:textId="77777777" w:rsidTr="000E5C91">
        <w:tc>
          <w:tcPr>
            <w:tcW w:w="9060" w:type="dxa"/>
            <w:shd w:val="clear" w:color="auto" w:fill="F2F2F2" w:themeFill="background1" w:themeFillShade="F2"/>
          </w:tcPr>
          <w:p w14:paraId="40D9E3A1" w14:textId="77777777" w:rsidR="004134B3" w:rsidRPr="004134B3" w:rsidRDefault="004134B3" w:rsidP="00D3462D">
            <w:pPr>
              <w:rPr>
                <w:lang w:val="en-GB" w:eastAsia="nl-BE"/>
              </w:rPr>
            </w:pPr>
            <w:r w:rsidRPr="004134B3">
              <w:rPr>
                <w:lang w:val="en-GB" w:eastAsia="nl-BE"/>
              </w:rPr>
              <w:t xml:space="preserve">    stopMotors();</w:t>
            </w:r>
          </w:p>
        </w:tc>
      </w:tr>
      <w:tr w:rsidR="004134B3" w:rsidRPr="004134B3" w14:paraId="6DA84F46" w14:textId="77777777" w:rsidTr="000E5C91">
        <w:tc>
          <w:tcPr>
            <w:tcW w:w="9060" w:type="dxa"/>
            <w:shd w:val="clear" w:color="auto" w:fill="F2F2F2" w:themeFill="background1" w:themeFillShade="F2"/>
          </w:tcPr>
          <w:p w14:paraId="1B6ADCE0" w14:textId="77777777" w:rsidR="004134B3" w:rsidRPr="004134B3" w:rsidRDefault="004134B3" w:rsidP="00D3462D">
            <w:pPr>
              <w:rPr>
                <w:lang w:val="en-GB" w:eastAsia="nl-BE"/>
              </w:rPr>
            </w:pPr>
            <w:r w:rsidRPr="004134B3">
              <w:rPr>
                <w:lang w:val="en-GB" w:eastAsia="nl-BE"/>
              </w:rPr>
              <w:t xml:space="preserve">    return;</w:t>
            </w:r>
          </w:p>
        </w:tc>
      </w:tr>
      <w:tr w:rsidR="004134B3" w:rsidRPr="004134B3" w14:paraId="36B84205" w14:textId="77777777" w:rsidTr="000E5C91">
        <w:tc>
          <w:tcPr>
            <w:tcW w:w="9060" w:type="dxa"/>
            <w:shd w:val="clear" w:color="auto" w:fill="F2F2F2" w:themeFill="background1" w:themeFillShade="F2"/>
          </w:tcPr>
          <w:p w14:paraId="6CF60F5D" w14:textId="77777777" w:rsidR="004134B3" w:rsidRPr="004134B3" w:rsidRDefault="004134B3" w:rsidP="00D3462D">
            <w:pPr>
              <w:rPr>
                <w:lang w:val="en-GB" w:eastAsia="nl-BE"/>
              </w:rPr>
            </w:pPr>
            <w:r w:rsidRPr="004134B3">
              <w:rPr>
                <w:lang w:val="en-GB" w:eastAsia="nl-BE"/>
              </w:rPr>
              <w:t xml:space="preserve">  }</w:t>
            </w:r>
          </w:p>
        </w:tc>
      </w:tr>
      <w:tr w:rsidR="004134B3" w:rsidRPr="004134B3" w14:paraId="306EEE80" w14:textId="77777777" w:rsidTr="000E5C91">
        <w:tc>
          <w:tcPr>
            <w:tcW w:w="9060" w:type="dxa"/>
            <w:shd w:val="clear" w:color="auto" w:fill="F2F2F2" w:themeFill="background1" w:themeFillShade="F2"/>
          </w:tcPr>
          <w:p w14:paraId="55C98E8F" w14:textId="77777777" w:rsidR="004134B3" w:rsidRPr="004134B3" w:rsidRDefault="004134B3" w:rsidP="00D3462D">
            <w:pPr>
              <w:rPr>
                <w:lang w:val="en-GB" w:eastAsia="nl-BE"/>
              </w:rPr>
            </w:pPr>
          </w:p>
        </w:tc>
      </w:tr>
      <w:tr w:rsidR="004134B3" w:rsidRPr="004134B3" w14:paraId="31AB1018" w14:textId="77777777" w:rsidTr="000E5C91">
        <w:tc>
          <w:tcPr>
            <w:tcW w:w="9060" w:type="dxa"/>
            <w:shd w:val="clear" w:color="auto" w:fill="F2F2F2" w:themeFill="background1" w:themeFillShade="F2"/>
          </w:tcPr>
          <w:p w14:paraId="2AC06337" w14:textId="77777777" w:rsidR="004134B3" w:rsidRPr="004134B3" w:rsidRDefault="004134B3" w:rsidP="00D3462D">
            <w:pPr>
              <w:rPr>
                <w:lang w:val="en-GB" w:eastAsia="nl-BE"/>
              </w:rPr>
            </w:pPr>
            <w:r w:rsidRPr="004134B3">
              <w:rPr>
                <w:lang w:val="en-GB" w:eastAsia="nl-BE"/>
              </w:rPr>
              <w:t xml:space="preserve">  if (obstacleDetected()) {</w:t>
            </w:r>
          </w:p>
        </w:tc>
      </w:tr>
      <w:tr w:rsidR="004134B3" w:rsidRPr="004134B3" w14:paraId="1A6F41E7" w14:textId="77777777" w:rsidTr="000E5C91">
        <w:tc>
          <w:tcPr>
            <w:tcW w:w="9060" w:type="dxa"/>
            <w:shd w:val="clear" w:color="auto" w:fill="F2F2F2" w:themeFill="background1" w:themeFillShade="F2"/>
          </w:tcPr>
          <w:p w14:paraId="0A953DC4" w14:textId="5F1F3C35" w:rsidR="004134B3" w:rsidRPr="004134B3" w:rsidRDefault="004134B3" w:rsidP="00D3462D">
            <w:pPr>
              <w:rPr>
                <w:lang w:val="en-GB" w:eastAsia="nl-BE"/>
              </w:rPr>
            </w:pPr>
            <w:r w:rsidRPr="004134B3">
              <w:rPr>
                <w:lang w:val="en-GB" w:eastAsia="nl-BE"/>
              </w:rPr>
              <w:t xml:space="preserve">    Serial.println("Obstacle detected. Starting avoidance maneuver...");</w:t>
            </w:r>
          </w:p>
        </w:tc>
      </w:tr>
      <w:tr w:rsidR="004134B3" w:rsidRPr="004134B3" w14:paraId="63E0336A" w14:textId="77777777" w:rsidTr="000E5C91">
        <w:tc>
          <w:tcPr>
            <w:tcW w:w="9060" w:type="dxa"/>
            <w:shd w:val="clear" w:color="auto" w:fill="F2F2F2" w:themeFill="background1" w:themeFillShade="F2"/>
          </w:tcPr>
          <w:p w14:paraId="393FE926" w14:textId="77777777" w:rsidR="004134B3" w:rsidRPr="004134B3" w:rsidRDefault="004134B3" w:rsidP="00D3462D">
            <w:pPr>
              <w:rPr>
                <w:lang w:val="en-GB" w:eastAsia="nl-BE"/>
              </w:rPr>
            </w:pPr>
            <w:r w:rsidRPr="004134B3">
              <w:rPr>
                <w:lang w:val="en-GB" w:eastAsia="nl-BE"/>
              </w:rPr>
              <w:t xml:space="preserve">    avoidSmartObstacle();</w:t>
            </w:r>
          </w:p>
        </w:tc>
      </w:tr>
      <w:tr w:rsidR="004134B3" w:rsidRPr="004134B3" w14:paraId="390CDD61" w14:textId="77777777" w:rsidTr="000E5C91">
        <w:tc>
          <w:tcPr>
            <w:tcW w:w="9060" w:type="dxa"/>
            <w:shd w:val="clear" w:color="auto" w:fill="F2F2F2" w:themeFill="background1" w:themeFillShade="F2"/>
          </w:tcPr>
          <w:p w14:paraId="2B2156D4" w14:textId="77777777" w:rsidR="004134B3" w:rsidRPr="004134B3" w:rsidRDefault="004134B3" w:rsidP="00D3462D">
            <w:pPr>
              <w:rPr>
                <w:lang w:val="en-GB" w:eastAsia="nl-BE"/>
              </w:rPr>
            </w:pPr>
            <w:r w:rsidRPr="004134B3">
              <w:rPr>
                <w:lang w:val="en-GB" w:eastAsia="nl-BE"/>
              </w:rPr>
              <w:t xml:space="preserve">  } else {</w:t>
            </w:r>
          </w:p>
        </w:tc>
      </w:tr>
      <w:tr w:rsidR="004134B3" w:rsidRPr="004134B3" w14:paraId="324D890F" w14:textId="77777777" w:rsidTr="000E5C91">
        <w:tc>
          <w:tcPr>
            <w:tcW w:w="9060" w:type="dxa"/>
            <w:shd w:val="clear" w:color="auto" w:fill="F2F2F2" w:themeFill="background1" w:themeFillShade="F2"/>
          </w:tcPr>
          <w:p w14:paraId="3D95AE53" w14:textId="77777777" w:rsidR="004134B3" w:rsidRPr="004134B3" w:rsidRDefault="004134B3" w:rsidP="00D3462D">
            <w:pPr>
              <w:rPr>
                <w:lang w:val="en-GB" w:eastAsia="nl-BE"/>
              </w:rPr>
            </w:pPr>
            <w:r w:rsidRPr="004134B3">
              <w:rPr>
                <w:lang w:val="en-GB" w:eastAsia="nl-BE"/>
              </w:rPr>
              <w:t xml:space="preserve">    followLine();</w:t>
            </w:r>
          </w:p>
        </w:tc>
      </w:tr>
      <w:tr w:rsidR="004134B3" w:rsidRPr="004134B3" w14:paraId="1FF69E13" w14:textId="77777777" w:rsidTr="000E5C91">
        <w:tc>
          <w:tcPr>
            <w:tcW w:w="9060" w:type="dxa"/>
            <w:shd w:val="clear" w:color="auto" w:fill="F2F2F2" w:themeFill="background1" w:themeFillShade="F2"/>
          </w:tcPr>
          <w:p w14:paraId="638FD54C" w14:textId="77777777" w:rsidR="004134B3" w:rsidRPr="004134B3" w:rsidRDefault="004134B3" w:rsidP="00D3462D">
            <w:pPr>
              <w:rPr>
                <w:lang w:val="en-GB" w:eastAsia="nl-BE"/>
              </w:rPr>
            </w:pPr>
            <w:r w:rsidRPr="004134B3">
              <w:rPr>
                <w:lang w:val="en-GB" w:eastAsia="nl-BE"/>
              </w:rPr>
              <w:t xml:space="preserve">  }</w:t>
            </w:r>
          </w:p>
        </w:tc>
      </w:tr>
      <w:tr w:rsidR="004134B3" w:rsidRPr="004134B3" w14:paraId="50DECAB6" w14:textId="77777777" w:rsidTr="000E5C91">
        <w:tc>
          <w:tcPr>
            <w:tcW w:w="9060" w:type="dxa"/>
            <w:shd w:val="clear" w:color="auto" w:fill="F2F2F2" w:themeFill="background1" w:themeFillShade="F2"/>
          </w:tcPr>
          <w:p w14:paraId="531B1418" w14:textId="77777777" w:rsidR="004134B3" w:rsidRPr="004134B3" w:rsidRDefault="004134B3" w:rsidP="00D3462D">
            <w:pPr>
              <w:rPr>
                <w:lang w:val="en-GB" w:eastAsia="nl-BE"/>
              </w:rPr>
            </w:pPr>
            <w:r w:rsidRPr="004134B3">
              <w:rPr>
                <w:lang w:val="en-GB" w:eastAsia="nl-BE"/>
              </w:rPr>
              <w:t>}</w:t>
            </w:r>
          </w:p>
        </w:tc>
      </w:tr>
      <w:tr w:rsidR="004134B3" w:rsidRPr="004134B3" w14:paraId="2127BABE" w14:textId="77777777" w:rsidTr="000E5C91">
        <w:tc>
          <w:tcPr>
            <w:tcW w:w="9060" w:type="dxa"/>
            <w:shd w:val="clear" w:color="auto" w:fill="F2F2F2" w:themeFill="background1" w:themeFillShade="F2"/>
          </w:tcPr>
          <w:p w14:paraId="0E139AD6" w14:textId="77777777" w:rsidR="004134B3" w:rsidRPr="004134B3" w:rsidRDefault="004134B3" w:rsidP="00D3462D">
            <w:pPr>
              <w:rPr>
                <w:lang w:val="en-GB" w:eastAsia="nl-BE"/>
              </w:rPr>
            </w:pPr>
          </w:p>
        </w:tc>
      </w:tr>
      <w:tr w:rsidR="004134B3" w:rsidRPr="004134B3" w14:paraId="39FD30B4" w14:textId="77777777" w:rsidTr="000E5C91">
        <w:tc>
          <w:tcPr>
            <w:tcW w:w="9060" w:type="dxa"/>
            <w:shd w:val="clear" w:color="auto" w:fill="F2F2F2" w:themeFill="background1" w:themeFillShade="F2"/>
          </w:tcPr>
          <w:p w14:paraId="0C33CAF1" w14:textId="77777777" w:rsidR="004134B3" w:rsidRPr="004134B3" w:rsidRDefault="004134B3" w:rsidP="00D3462D">
            <w:pPr>
              <w:rPr>
                <w:lang w:val="en-GB" w:eastAsia="nl-BE"/>
              </w:rPr>
            </w:pPr>
            <w:r w:rsidRPr="004134B3">
              <w:rPr>
                <w:lang w:val="en-GB" w:eastAsia="nl-BE"/>
              </w:rPr>
              <w:t>// Meet afstand in cm via ultrasone sensor</w:t>
            </w:r>
          </w:p>
        </w:tc>
      </w:tr>
      <w:tr w:rsidR="004134B3" w:rsidRPr="004134B3" w14:paraId="26FFF5C3" w14:textId="77777777" w:rsidTr="000E5C91">
        <w:tc>
          <w:tcPr>
            <w:tcW w:w="9060" w:type="dxa"/>
            <w:shd w:val="clear" w:color="auto" w:fill="F2F2F2" w:themeFill="background1" w:themeFillShade="F2"/>
          </w:tcPr>
          <w:p w14:paraId="41424939" w14:textId="77777777" w:rsidR="004134B3" w:rsidRPr="004134B3" w:rsidRDefault="004134B3" w:rsidP="00D3462D">
            <w:pPr>
              <w:rPr>
                <w:lang w:val="en-GB" w:eastAsia="nl-BE"/>
              </w:rPr>
            </w:pPr>
            <w:r w:rsidRPr="004134B3">
              <w:rPr>
                <w:lang w:val="en-GB" w:eastAsia="nl-BE"/>
              </w:rPr>
              <w:t>long readDistance(int trig, int echo) {</w:t>
            </w:r>
          </w:p>
        </w:tc>
      </w:tr>
      <w:tr w:rsidR="004134B3" w:rsidRPr="004134B3" w14:paraId="1678B3FA" w14:textId="77777777" w:rsidTr="000E5C91">
        <w:tc>
          <w:tcPr>
            <w:tcW w:w="9060" w:type="dxa"/>
            <w:shd w:val="clear" w:color="auto" w:fill="F2F2F2" w:themeFill="background1" w:themeFillShade="F2"/>
          </w:tcPr>
          <w:p w14:paraId="4483FC73" w14:textId="77777777" w:rsidR="004134B3" w:rsidRPr="004134B3" w:rsidRDefault="004134B3" w:rsidP="00D3462D">
            <w:pPr>
              <w:rPr>
                <w:lang w:val="en-GB" w:eastAsia="nl-BE"/>
              </w:rPr>
            </w:pPr>
            <w:r w:rsidRPr="004134B3">
              <w:rPr>
                <w:lang w:val="en-GB" w:eastAsia="nl-BE"/>
              </w:rPr>
              <w:t xml:space="preserve">  digitalWrite(trig, LOW); delayMicroseconds(2);</w:t>
            </w:r>
          </w:p>
        </w:tc>
      </w:tr>
      <w:tr w:rsidR="004134B3" w:rsidRPr="004134B3" w14:paraId="3E226F24" w14:textId="77777777" w:rsidTr="000E5C91">
        <w:tc>
          <w:tcPr>
            <w:tcW w:w="9060" w:type="dxa"/>
            <w:shd w:val="clear" w:color="auto" w:fill="F2F2F2" w:themeFill="background1" w:themeFillShade="F2"/>
          </w:tcPr>
          <w:p w14:paraId="2F9D3C63" w14:textId="77777777" w:rsidR="004134B3" w:rsidRPr="004134B3" w:rsidRDefault="004134B3" w:rsidP="00D3462D">
            <w:pPr>
              <w:rPr>
                <w:lang w:val="en-GB" w:eastAsia="nl-BE"/>
              </w:rPr>
            </w:pPr>
            <w:r w:rsidRPr="004134B3">
              <w:rPr>
                <w:lang w:val="en-GB" w:eastAsia="nl-BE"/>
              </w:rPr>
              <w:t xml:space="preserve">  digitalWrite(trig, HIGH); delayMicroseconds(10);</w:t>
            </w:r>
          </w:p>
        </w:tc>
      </w:tr>
      <w:tr w:rsidR="004134B3" w:rsidRPr="004134B3" w14:paraId="2C84F018" w14:textId="77777777" w:rsidTr="000E5C91">
        <w:tc>
          <w:tcPr>
            <w:tcW w:w="9060" w:type="dxa"/>
            <w:shd w:val="clear" w:color="auto" w:fill="F2F2F2" w:themeFill="background1" w:themeFillShade="F2"/>
          </w:tcPr>
          <w:p w14:paraId="4A0E955D" w14:textId="77777777" w:rsidR="004134B3" w:rsidRPr="004134B3" w:rsidRDefault="004134B3" w:rsidP="00D3462D">
            <w:pPr>
              <w:rPr>
                <w:lang w:val="en-GB" w:eastAsia="nl-BE"/>
              </w:rPr>
            </w:pPr>
            <w:r w:rsidRPr="004134B3">
              <w:rPr>
                <w:lang w:val="en-GB" w:eastAsia="nl-BE"/>
              </w:rPr>
              <w:t xml:space="preserve">  digitalWrite(trig, LOW);</w:t>
            </w:r>
          </w:p>
        </w:tc>
      </w:tr>
      <w:tr w:rsidR="004134B3" w:rsidRPr="004134B3" w14:paraId="0ADD1685" w14:textId="77777777" w:rsidTr="000E5C91">
        <w:tc>
          <w:tcPr>
            <w:tcW w:w="9060" w:type="dxa"/>
            <w:shd w:val="clear" w:color="auto" w:fill="F2F2F2" w:themeFill="background1" w:themeFillShade="F2"/>
          </w:tcPr>
          <w:p w14:paraId="02FBA45C" w14:textId="77777777" w:rsidR="004134B3" w:rsidRPr="004134B3" w:rsidRDefault="004134B3" w:rsidP="00D3462D">
            <w:pPr>
              <w:rPr>
                <w:lang w:val="en-GB" w:eastAsia="nl-BE"/>
              </w:rPr>
            </w:pPr>
            <w:r w:rsidRPr="004134B3">
              <w:rPr>
                <w:lang w:val="en-GB" w:eastAsia="nl-BE"/>
              </w:rPr>
              <w:t xml:space="preserve">  long duration = pulseIn(echo, HIGH, 20000);</w:t>
            </w:r>
          </w:p>
        </w:tc>
      </w:tr>
      <w:tr w:rsidR="004134B3" w:rsidRPr="004134B3" w14:paraId="7B1BBC40" w14:textId="77777777" w:rsidTr="000E5C91">
        <w:tc>
          <w:tcPr>
            <w:tcW w:w="9060" w:type="dxa"/>
            <w:shd w:val="clear" w:color="auto" w:fill="F2F2F2" w:themeFill="background1" w:themeFillShade="F2"/>
          </w:tcPr>
          <w:p w14:paraId="5EB5AF87" w14:textId="77777777" w:rsidR="004134B3" w:rsidRPr="004134B3" w:rsidRDefault="004134B3" w:rsidP="00D3462D">
            <w:pPr>
              <w:rPr>
                <w:lang w:val="en-GB" w:eastAsia="nl-BE"/>
              </w:rPr>
            </w:pPr>
            <w:r w:rsidRPr="004134B3">
              <w:rPr>
                <w:lang w:val="en-GB" w:eastAsia="nl-BE"/>
              </w:rPr>
              <w:t xml:space="preserve">  long distance = duration * 0.034 / 2;</w:t>
            </w:r>
          </w:p>
        </w:tc>
      </w:tr>
      <w:tr w:rsidR="004134B3" w:rsidRPr="004134B3" w14:paraId="3221D88B" w14:textId="77777777" w:rsidTr="000E5C91">
        <w:tc>
          <w:tcPr>
            <w:tcW w:w="9060" w:type="dxa"/>
            <w:shd w:val="clear" w:color="auto" w:fill="F2F2F2" w:themeFill="background1" w:themeFillShade="F2"/>
          </w:tcPr>
          <w:p w14:paraId="7211DB95" w14:textId="77777777" w:rsidR="004134B3" w:rsidRPr="004134B3" w:rsidRDefault="004134B3" w:rsidP="00D3462D">
            <w:pPr>
              <w:rPr>
                <w:lang w:val="en-GB" w:eastAsia="nl-BE"/>
              </w:rPr>
            </w:pPr>
            <w:r w:rsidRPr="004134B3">
              <w:rPr>
                <w:lang w:val="en-GB" w:eastAsia="nl-BE"/>
              </w:rPr>
              <w:t xml:space="preserve">  Serial.print("Ultrasonic Distance (Trig: ");</w:t>
            </w:r>
          </w:p>
        </w:tc>
      </w:tr>
      <w:tr w:rsidR="004134B3" w:rsidRPr="004134B3" w14:paraId="75181B39" w14:textId="77777777" w:rsidTr="000E5C91">
        <w:tc>
          <w:tcPr>
            <w:tcW w:w="9060" w:type="dxa"/>
            <w:shd w:val="clear" w:color="auto" w:fill="F2F2F2" w:themeFill="background1" w:themeFillShade="F2"/>
          </w:tcPr>
          <w:p w14:paraId="577D183F" w14:textId="77777777" w:rsidR="004134B3" w:rsidRPr="004134B3" w:rsidRDefault="004134B3" w:rsidP="00D3462D">
            <w:pPr>
              <w:rPr>
                <w:lang w:val="en-GB" w:eastAsia="nl-BE"/>
              </w:rPr>
            </w:pPr>
            <w:r w:rsidRPr="004134B3">
              <w:rPr>
                <w:lang w:val="en-GB" w:eastAsia="nl-BE"/>
              </w:rPr>
              <w:t xml:space="preserve">  Serial.print(trig);</w:t>
            </w:r>
          </w:p>
        </w:tc>
      </w:tr>
      <w:tr w:rsidR="004134B3" w:rsidRPr="004134B3" w14:paraId="0669453D" w14:textId="77777777" w:rsidTr="000E5C91">
        <w:tc>
          <w:tcPr>
            <w:tcW w:w="9060" w:type="dxa"/>
            <w:shd w:val="clear" w:color="auto" w:fill="F2F2F2" w:themeFill="background1" w:themeFillShade="F2"/>
          </w:tcPr>
          <w:p w14:paraId="38D960F4" w14:textId="77777777" w:rsidR="004134B3" w:rsidRPr="004134B3" w:rsidRDefault="004134B3" w:rsidP="00D3462D">
            <w:pPr>
              <w:rPr>
                <w:lang w:val="en-GB" w:eastAsia="nl-BE"/>
              </w:rPr>
            </w:pPr>
            <w:r w:rsidRPr="004134B3">
              <w:rPr>
                <w:lang w:val="en-GB" w:eastAsia="nl-BE"/>
              </w:rPr>
              <w:t xml:space="preserve">  Serial.print("): ");</w:t>
            </w:r>
          </w:p>
        </w:tc>
      </w:tr>
      <w:tr w:rsidR="004134B3" w:rsidRPr="004134B3" w14:paraId="6C00E219" w14:textId="77777777" w:rsidTr="000E5C91">
        <w:tc>
          <w:tcPr>
            <w:tcW w:w="9060" w:type="dxa"/>
            <w:shd w:val="clear" w:color="auto" w:fill="F2F2F2" w:themeFill="background1" w:themeFillShade="F2"/>
          </w:tcPr>
          <w:p w14:paraId="0F91EB69" w14:textId="77777777" w:rsidR="004134B3" w:rsidRPr="004134B3" w:rsidRDefault="004134B3" w:rsidP="00D3462D">
            <w:pPr>
              <w:rPr>
                <w:lang w:val="en-GB" w:eastAsia="nl-BE"/>
              </w:rPr>
            </w:pPr>
            <w:r w:rsidRPr="004134B3">
              <w:rPr>
                <w:lang w:val="en-GB" w:eastAsia="nl-BE"/>
              </w:rPr>
              <w:t xml:space="preserve">  Serial.print(distance);</w:t>
            </w:r>
          </w:p>
        </w:tc>
      </w:tr>
      <w:tr w:rsidR="004134B3" w:rsidRPr="004134B3" w14:paraId="7E26B66F" w14:textId="77777777" w:rsidTr="000E5C91">
        <w:tc>
          <w:tcPr>
            <w:tcW w:w="9060" w:type="dxa"/>
            <w:shd w:val="clear" w:color="auto" w:fill="F2F2F2" w:themeFill="background1" w:themeFillShade="F2"/>
          </w:tcPr>
          <w:p w14:paraId="78EED9CE" w14:textId="77777777" w:rsidR="004134B3" w:rsidRPr="004134B3" w:rsidRDefault="004134B3" w:rsidP="00D3462D">
            <w:pPr>
              <w:rPr>
                <w:lang w:val="en-GB" w:eastAsia="nl-BE"/>
              </w:rPr>
            </w:pPr>
            <w:r w:rsidRPr="004134B3">
              <w:rPr>
                <w:lang w:val="en-GB" w:eastAsia="nl-BE"/>
              </w:rPr>
              <w:t xml:space="preserve">  Serial.println(" cm");</w:t>
            </w:r>
          </w:p>
        </w:tc>
      </w:tr>
      <w:tr w:rsidR="004134B3" w:rsidRPr="004134B3" w14:paraId="4369672C" w14:textId="77777777" w:rsidTr="000E5C91">
        <w:tc>
          <w:tcPr>
            <w:tcW w:w="9060" w:type="dxa"/>
            <w:shd w:val="clear" w:color="auto" w:fill="F2F2F2" w:themeFill="background1" w:themeFillShade="F2"/>
          </w:tcPr>
          <w:p w14:paraId="2E31B13E" w14:textId="77777777" w:rsidR="004134B3" w:rsidRPr="004134B3" w:rsidRDefault="004134B3" w:rsidP="00D3462D">
            <w:pPr>
              <w:rPr>
                <w:lang w:val="en-GB" w:eastAsia="nl-BE"/>
              </w:rPr>
            </w:pPr>
            <w:r w:rsidRPr="004134B3">
              <w:rPr>
                <w:lang w:val="en-GB" w:eastAsia="nl-BE"/>
              </w:rPr>
              <w:t xml:space="preserve">  return distance;</w:t>
            </w:r>
          </w:p>
        </w:tc>
      </w:tr>
      <w:tr w:rsidR="004134B3" w:rsidRPr="004134B3" w14:paraId="6C4AF6C3" w14:textId="77777777" w:rsidTr="000E5C91">
        <w:tc>
          <w:tcPr>
            <w:tcW w:w="9060" w:type="dxa"/>
            <w:shd w:val="clear" w:color="auto" w:fill="F2F2F2" w:themeFill="background1" w:themeFillShade="F2"/>
          </w:tcPr>
          <w:p w14:paraId="3DA7E00C" w14:textId="77777777" w:rsidR="004134B3" w:rsidRPr="004134B3" w:rsidRDefault="004134B3" w:rsidP="00D3462D">
            <w:pPr>
              <w:rPr>
                <w:lang w:val="nl-NL" w:eastAsia="nl-BE"/>
              </w:rPr>
            </w:pPr>
            <w:r w:rsidRPr="004134B3">
              <w:rPr>
                <w:lang w:val="nl-NL" w:eastAsia="nl-BE"/>
              </w:rPr>
              <w:t>}</w:t>
            </w:r>
          </w:p>
        </w:tc>
      </w:tr>
      <w:tr w:rsidR="004134B3" w:rsidRPr="004134B3" w14:paraId="22B3DC71" w14:textId="77777777" w:rsidTr="000E5C91">
        <w:tc>
          <w:tcPr>
            <w:tcW w:w="9060" w:type="dxa"/>
            <w:shd w:val="clear" w:color="auto" w:fill="F2F2F2" w:themeFill="background1" w:themeFillShade="F2"/>
          </w:tcPr>
          <w:p w14:paraId="12E97ED8" w14:textId="77777777" w:rsidR="004134B3" w:rsidRPr="004134B3" w:rsidRDefault="004134B3" w:rsidP="00D3462D">
            <w:pPr>
              <w:rPr>
                <w:lang w:val="nl-NL" w:eastAsia="nl-BE"/>
              </w:rPr>
            </w:pPr>
          </w:p>
        </w:tc>
      </w:tr>
      <w:tr w:rsidR="004134B3" w:rsidRPr="007F0456" w14:paraId="0B859553" w14:textId="77777777" w:rsidTr="000E5C91">
        <w:tc>
          <w:tcPr>
            <w:tcW w:w="9060" w:type="dxa"/>
            <w:shd w:val="clear" w:color="auto" w:fill="F2F2F2" w:themeFill="background1" w:themeFillShade="F2"/>
          </w:tcPr>
          <w:p w14:paraId="691CA8D3" w14:textId="77777777" w:rsidR="004134B3" w:rsidRPr="004134B3" w:rsidRDefault="004134B3" w:rsidP="00D3462D">
            <w:pPr>
              <w:rPr>
                <w:lang w:val="nl-NL" w:eastAsia="nl-BE"/>
              </w:rPr>
            </w:pPr>
            <w:r w:rsidRPr="004134B3">
              <w:rPr>
                <w:lang w:val="nl-NL" w:eastAsia="nl-BE"/>
              </w:rPr>
              <w:t>// Draaien servo en meten afstand in een specifieke richting</w:t>
            </w:r>
          </w:p>
        </w:tc>
      </w:tr>
      <w:tr w:rsidR="004134B3" w:rsidRPr="004134B3" w14:paraId="05FC7369" w14:textId="77777777" w:rsidTr="000E5C91">
        <w:tc>
          <w:tcPr>
            <w:tcW w:w="9060" w:type="dxa"/>
            <w:shd w:val="clear" w:color="auto" w:fill="F2F2F2" w:themeFill="background1" w:themeFillShade="F2"/>
          </w:tcPr>
          <w:p w14:paraId="1EBE4F7F" w14:textId="77777777" w:rsidR="004134B3" w:rsidRPr="004134B3" w:rsidRDefault="004134B3" w:rsidP="00D3462D">
            <w:pPr>
              <w:rPr>
                <w:lang w:val="en-GB" w:eastAsia="nl-BE"/>
              </w:rPr>
            </w:pPr>
            <w:r w:rsidRPr="004134B3">
              <w:rPr>
                <w:lang w:val="en-GB" w:eastAsia="nl-BE"/>
              </w:rPr>
              <w:t>long readScannerAtAngle(int angle) {</w:t>
            </w:r>
          </w:p>
        </w:tc>
      </w:tr>
      <w:tr w:rsidR="004134B3" w:rsidRPr="004134B3" w14:paraId="106EC826" w14:textId="77777777" w:rsidTr="000E5C91">
        <w:tc>
          <w:tcPr>
            <w:tcW w:w="9060" w:type="dxa"/>
            <w:shd w:val="clear" w:color="auto" w:fill="F2F2F2" w:themeFill="background1" w:themeFillShade="F2"/>
          </w:tcPr>
          <w:p w14:paraId="40E4466E" w14:textId="77777777" w:rsidR="004134B3" w:rsidRPr="004134B3" w:rsidRDefault="004134B3" w:rsidP="00D3462D">
            <w:pPr>
              <w:rPr>
                <w:lang w:val="en-GB" w:eastAsia="nl-BE"/>
              </w:rPr>
            </w:pPr>
            <w:r w:rsidRPr="004134B3">
              <w:rPr>
                <w:lang w:val="en-GB" w:eastAsia="nl-BE"/>
              </w:rPr>
              <w:t xml:space="preserve">  scannerServo.write(angle);</w:t>
            </w:r>
          </w:p>
        </w:tc>
      </w:tr>
      <w:tr w:rsidR="004134B3" w:rsidRPr="004134B3" w14:paraId="16419F7E" w14:textId="77777777" w:rsidTr="000E5C91">
        <w:tc>
          <w:tcPr>
            <w:tcW w:w="9060" w:type="dxa"/>
            <w:shd w:val="clear" w:color="auto" w:fill="F2F2F2" w:themeFill="background1" w:themeFillShade="F2"/>
          </w:tcPr>
          <w:p w14:paraId="050119A6" w14:textId="77777777" w:rsidR="004134B3" w:rsidRPr="004134B3" w:rsidRDefault="004134B3" w:rsidP="00D3462D">
            <w:pPr>
              <w:rPr>
                <w:lang w:val="en-GB" w:eastAsia="nl-BE"/>
              </w:rPr>
            </w:pPr>
            <w:r w:rsidRPr="004134B3">
              <w:rPr>
                <w:lang w:val="en-GB" w:eastAsia="nl-BE"/>
              </w:rPr>
              <w:t xml:space="preserve">  delay(600);</w:t>
            </w:r>
          </w:p>
        </w:tc>
      </w:tr>
      <w:tr w:rsidR="004134B3" w:rsidRPr="004134B3" w14:paraId="341A6F77" w14:textId="77777777" w:rsidTr="000E5C91">
        <w:tc>
          <w:tcPr>
            <w:tcW w:w="9060" w:type="dxa"/>
            <w:shd w:val="clear" w:color="auto" w:fill="F2F2F2" w:themeFill="background1" w:themeFillShade="F2"/>
          </w:tcPr>
          <w:p w14:paraId="6E90625D" w14:textId="77777777" w:rsidR="004134B3" w:rsidRPr="004134B3" w:rsidRDefault="004134B3" w:rsidP="00D3462D">
            <w:pPr>
              <w:rPr>
                <w:lang w:val="en-GB" w:eastAsia="nl-BE"/>
              </w:rPr>
            </w:pPr>
            <w:r w:rsidRPr="004134B3">
              <w:rPr>
                <w:lang w:val="en-GB" w:eastAsia="nl-BE"/>
              </w:rPr>
              <w:t xml:space="preserve">  long d = readDistance(trigPin2, echoPin2);</w:t>
            </w:r>
          </w:p>
        </w:tc>
      </w:tr>
      <w:tr w:rsidR="004134B3" w:rsidRPr="004134B3" w14:paraId="3DF22018" w14:textId="77777777" w:rsidTr="000E5C91">
        <w:tc>
          <w:tcPr>
            <w:tcW w:w="9060" w:type="dxa"/>
            <w:shd w:val="clear" w:color="auto" w:fill="F2F2F2" w:themeFill="background1" w:themeFillShade="F2"/>
          </w:tcPr>
          <w:p w14:paraId="7532EE6F" w14:textId="0E387B5D" w:rsidR="004134B3" w:rsidRPr="004134B3" w:rsidRDefault="004134B3" w:rsidP="00D3462D">
            <w:pPr>
              <w:rPr>
                <w:lang w:val="en-GB" w:eastAsia="nl-BE"/>
              </w:rPr>
            </w:pPr>
            <w:r w:rsidRPr="004134B3">
              <w:rPr>
                <w:lang w:val="en-GB" w:eastAsia="nl-BE"/>
              </w:rPr>
              <w:t xml:space="preserve">  Serial.print("Scanner angle ");</w:t>
            </w:r>
          </w:p>
        </w:tc>
      </w:tr>
      <w:tr w:rsidR="004134B3" w:rsidRPr="004134B3" w14:paraId="268640D4" w14:textId="77777777" w:rsidTr="000E5C91">
        <w:tc>
          <w:tcPr>
            <w:tcW w:w="9060" w:type="dxa"/>
            <w:shd w:val="clear" w:color="auto" w:fill="F2F2F2" w:themeFill="background1" w:themeFillShade="F2"/>
          </w:tcPr>
          <w:p w14:paraId="0CC617A8" w14:textId="77777777" w:rsidR="004134B3" w:rsidRPr="004134B3" w:rsidRDefault="004134B3" w:rsidP="00D3462D">
            <w:pPr>
              <w:rPr>
                <w:lang w:val="en-GB" w:eastAsia="nl-BE"/>
              </w:rPr>
            </w:pPr>
            <w:r w:rsidRPr="004134B3">
              <w:rPr>
                <w:lang w:val="en-GB" w:eastAsia="nl-BE"/>
              </w:rPr>
              <w:t xml:space="preserve">  Serial.print(angle);</w:t>
            </w:r>
          </w:p>
        </w:tc>
      </w:tr>
      <w:tr w:rsidR="004134B3" w:rsidRPr="004134B3" w14:paraId="34AD9E2F" w14:textId="77777777" w:rsidTr="000E5C91">
        <w:tc>
          <w:tcPr>
            <w:tcW w:w="9060" w:type="dxa"/>
            <w:shd w:val="clear" w:color="auto" w:fill="F2F2F2" w:themeFill="background1" w:themeFillShade="F2"/>
          </w:tcPr>
          <w:p w14:paraId="0771D2B8" w14:textId="77777777" w:rsidR="004134B3" w:rsidRPr="004134B3" w:rsidRDefault="004134B3" w:rsidP="00D3462D">
            <w:pPr>
              <w:rPr>
                <w:lang w:val="en-GB" w:eastAsia="nl-BE"/>
              </w:rPr>
            </w:pPr>
            <w:r w:rsidRPr="004134B3">
              <w:rPr>
                <w:lang w:val="en-GB" w:eastAsia="nl-BE"/>
              </w:rPr>
              <w:t xml:space="preserve">  Serial.print("° distance: ");</w:t>
            </w:r>
          </w:p>
        </w:tc>
      </w:tr>
      <w:tr w:rsidR="004134B3" w:rsidRPr="004134B3" w14:paraId="4DB7ED07" w14:textId="77777777" w:rsidTr="000E5C91">
        <w:tc>
          <w:tcPr>
            <w:tcW w:w="9060" w:type="dxa"/>
            <w:shd w:val="clear" w:color="auto" w:fill="F2F2F2" w:themeFill="background1" w:themeFillShade="F2"/>
          </w:tcPr>
          <w:p w14:paraId="039A338A" w14:textId="77777777" w:rsidR="004134B3" w:rsidRPr="004134B3" w:rsidRDefault="004134B3" w:rsidP="00D3462D">
            <w:pPr>
              <w:rPr>
                <w:lang w:val="en-GB" w:eastAsia="nl-BE"/>
              </w:rPr>
            </w:pPr>
            <w:r w:rsidRPr="004134B3">
              <w:rPr>
                <w:lang w:val="en-GB" w:eastAsia="nl-BE"/>
              </w:rPr>
              <w:t xml:space="preserve">  Serial.print(d);</w:t>
            </w:r>
          </w:p>
        </w:tc>
      </w:tr>
      <w:tr w:rsidR="004134B3" w:rsidRPr="004134B3" w14:paraId="2493C2E9" w14:textId="77777777" w:rsidTr="000E5C91">
        <w:tc>
          <w:tcPr>
            <w:tcW w:w="9060" w:type="dxa"/>
            <w:shd w:val="clear" w:color="auto" w:fill="F2F2F2" w:themeFill="background1" w:themeFillShade="F2"/>
          </w:tcPr>
          <w:p w14:paraId="240D12B7" w14:textId="77777777" w:rsidR="004134B3" w:rsidRPr="004134B3" w:rsidRDefault="004134B3" w:rsidP="00D3462D">
            <w:pPr>
              <w:rPr>
                <w:lang w:val="en-GB" w:eastAsia="nl-BE"/>
              </w:rPr>
            </w:pPr>
            <w:r w:rsidRPr="004134B3">
              <w:rPr>
                <w:lang w:val="en-GB" w:eastAsia="nl-BE"/>
              </w:rPr>
              <w:t xml:space="preserve">  Serial.println(" cm");</w:t>
            </w:r>
          </w:p>
        </w:tc>
      </w:tr>
      <w:tr w:rsidR="004134B3" w:rsidRPr="004134B3" w14:paraId="1AA19CD5" w14:textId="77777777" w:rsidTr="000E5C91">
        <w:tc>
          <w:tcPr>
            <w:tcW w:w="9060" w:type="dxa"/>
            <w:shd w:val="clear" w:color="auto" w:fill="F2F2F2" w:themeFill="background1" w:themeFillShade="F2"/>
          </w:tcPr>
          <w:p w14:paraId="53A9229C" w14:textId="77777777" w:rsidR="004134B3" w:rsidRPr="004134B3" w:rsidRDefault="004134B3" w:rsidP="00D3462D">
            <w:pPr>
              <w:rPr>
                <w:lang w:val="nl-NL" w:eastAsia="nl-BE"/>
              </w:rPr>
            </w:pPr>
            <w:r w:rsidRPr="004134B3">
              <w:rPr>
                <w:lang w:val="en-GB" w:eastAsia="nl-BE"/>
              </w:rPr>
              <w:t xml:space="preserve">  </w:t>
            </w:r>
            <w:r w:rsidRPr="004134B3">
              <w:rPr>
                <w:lang w:val="nl-NL" w:eastAsia="nl-BE"/>
              </w:rPr>
              <w:t>return d;</w:t>
            </w:r>
          </w:p>
        </w:tc>
      </w:tr>
      <w:tr w:rsidR="004134B3" w:rsidRPr="004134B3" w14:paraId="369BC898" w14:textId="77777777" w:rsidTr="000E5C91">
        <w:tc>
          <w:tcPr>
            <w:tcW w:w="9060" w:type="dxa"/>
            <w:shd w:val="clear" w:color="auto" w:fill="F2F2F2" w:themeFill="background1" w:themeFillShade="F2"/>
          </w:tcPr>
          <w:p w14:paraId="450A48E8" w14:textId="77777777" w:rsidR="004134B3" w:rsidRPr="004134B3" w:rsidRDefault="004134B3" w:rsidP="00D3462D">
            <w:pPr>
              <w:rPr>
                <w:lang w:val="nl-NL" w:eastAsia="nl-BE"/>
              </w:rPr>
            </w:pPr>
            <w:r w:rsidRPr="004134B3">
              <w:rPr>
                <w:lang w:val="nl-NL" w:eastAsia="nl-BE"/>
              </w:rPr>
              <w:t>}</w:t>
            </w:r>
          </w:p>
        </w:tc>
      </w:tr>
      <w:tr w:rsidR="004134B3" w:rsidRPr="004134B3" w14:paraId="5A9CA49B" w14:textId="77777777" w:rsidTr="000E5C91">
        <w:tc>
          <w:tcPr>
            <w:tcW w:w="9060" w:type="dxa"/>
            <w:shd w:val="clear" w:color="auto" w:fill="F2F2F2" w:themeFill="background1" w:themeFillShade="F2"/>
          </w:tcPr>
          <w:p w14:paraId="116B40AB" w14:textId="77777777" w:rsidR="004134B3" w:rsidRPr="004134B3" w:rsidRDefault="004134B3" w:rsidP="00D3462D">
            <w:pPr>
              <w:rPr>
                <w:lang w:val="nl-NL" w:eastAsia="nl-BE"/>
              </w:rPr>
            </w:pPr>
          </w:p>
        </w:tc>
      </w:tr>
      <w:tr w:rsidR="004134B3" w:rsidRPr="007F0456" w14:paraId="78534A2E" w14:textId="77777777" w:rsidTr="000E5C91">
        <w:tc>
          <w:tcPr>
            <w:tcW w:w="9060" w:type="dxa"/>
            <w:shd w:val="clear" w:color="auto" w:fill="F2F2F2" w:themeFill="background1" w:themeFillShade="F2"/>
          </w:tcPr>
          <w:p w14:paraId="4663A8E6" w14:textId="77777777" w:rsidR="004134B3" w:rsidRPr="004134B3" w:rsidRDefault="004134B3" w:rsidP="00D3462D">
            <w:pPr>
              <w:rPr>
                <w:lang w:val="nl-NL" w:eastAsia="nl-BE"/>
              </w:rPr>
            </w:pPr>
            <w:r w:rsidRPr="004134B3">
              <w:rPr>
                <w:lang w:val="nl-NL" w:eastAsia="nl-BE"/>
              </w:rPr>
              <w:t>// Detecteert of er een obstakel recht voor de robot staat</w:t>
            </w:r>
          </w:p>
        </w:tc>
      </w:tr>
      <w:tr w:rsidR="004134B3" w:rsidRPr="004134B3" w14:paraId="11CA5673" w14:textId="77777777" w:rsidTr="000E5C91">
        <w:tc>
          <w:tcPr>
            <w:tcW w:w="9060" w:type="dxa"/>
            <w:shd w:val="clear" w:color="auto" w:fill="F2F2F2" w:themeFill="background1" w:themeFillShade="F2"/>
          </w:tcPr>
          <w:p w14:paraId="2E51C39E" w14:textId="77777777" w:rsidR="004134B3" w:rsidRPr="004134B3" w:rsidRDefault="004134B3" w:rsidP="00D3462D">
            <w:pPr>
              <w:rPr>
                <w:lang w:val="en-GB" w:eastAsia="nl-BE"/>
              </w:rPr>
            </w:pPr>
            <w:r w:rsidRPr="004134B3">
              <w:rPr>
                <w:lang w:val="en-GB" w:eastAsia="nl-BE"/>
              </w:rPr>
              <w:lastRenderedPageBreak/>
              <w:t>bool obstacleDetected() {</w:t>
            </w:r>
          </w:p>
        </w:tc>
      </w:tr>
      <w:tr w:rsidR="004134B3" w:rsidRPr="004134B3" w14:paraId="69338F23" w14:textId="77777777" w:rsidTr="000E5C91">
        <w:tc>
          <w:tcPr>
            <w:tcW w:w="9060" w:type="dxa"/>
            <w:shd w:val="clear" w:color="auto" w:fill="F2F2F2" w:themeFill="background1" w:themeFillShade="F2"/>
          </w:tcPr>
          <w:p w14:paraId="1A632949" w14:textId="77777777" w:rsidR="004134B3" w:rsidRPr="004134B3" w:rsidRDefault="004134B3" w:rsidP="00D3462D">
            <w:pPr>
              <w:rPr>
                <w:lang w:val="en-GB" w:eastAsia="nl-BE"/>
              </w:rPr>
            </w:pPr>
            <w:r w:rsidRPr="004134B3">
              <w:rPr>
                <w:lang w:val="en-GB" w:eastAsia="nl-BE"/>
              </w:rPr>
              <w:t xml:space="preserve">  long d = readDistance(trigPin, echoPin);</w:t>
            </w:r>
          </w:p>
        </w:tc>
      </w:tr>
      <w:tr w:rsidR="004134B3" w:rsidRPr="004134B3" w14:paraId="7F3E4B1F" w14:textId="77777777" w:rsidTr="000E5C91">
        <w:tc>
          <w:tcPr>
            <w:tcW w:w="9060" w:type="dxa"/>
            <w:shd w:val="clear" w:color="auto" w:fill="F2F2F2" w:themeFill="background1" w:themeFillShade="F2"/>
          </w:tcPr>
          <w:p w14:paraId="7A0725B3" w14:textId="77777777" w:rsidR="004134B3" w:rsidRPr="004134B3" w:rsidRDefault="004134B3" w:rsidP="00D3462D">
            <w:pPr>
              <w:rPr>
                <w:lang w:val="nl-NL" w:eastAsia="nl-BE"/>
              </w:rPr>
            </w:pPr>
            <w:r w:rsidRPr="004134B3">
              <w:rPr>
                <w:lang w:val="en-GB" w:eastAsia="nl-BE"/>
              </w:rPr>
              <w:t xml:space="preserve">  </w:t>
            </w:r>
            <w:r w:rsidRPr="004134B3">
              <w:rPr>
                <w:lang w:val="nl-NL" w:eastAsia="nl-BE"/>
              </w:rPr>
              <w:t>return (d &gt; 0 &amp;&amp; d &lt; 20);</w:t>
            </w:r>
          </w:p>
        </w:tc>
      </w:tr>
      <w:tr w:rsidR="004134B3" w:rsidRPr="004134B3" w14:paraId="666D9C15" w14:textId="77777777" w:rsidTr="000E5C91">
        <w:tc>
          <w:tcPr>
            <w:tcW w:w="9060" w:type="dxa"/>
            <w:shd w:val="clear" w:color="auto" w:fill="F2F2F2" w:themeFill="background1" w:themeFillShade="F2"/>
          </w:tcPr>
          <w:p w14:paraId="13D4D149" w14:textId="77777777" w:rsidR="004134B3" w:rsidRPr="004134B3" w:rsidRDefault="004134B3" w:rsidP="00D3462D">
            <w:pPr>
              <w:rPr>
                <w:lang w:val="nl-NL" w:eastAsia="nl-BE"/>
              </w:rPr>
            </w:pPr>
            <w:r w:rsidRPr="004134B3">
              <w:rPr>
                <w:lang w:val="nl-NL" w:eastAsia="nl-BE"/>
              </w:rPr>
              <w:t>}</w:t>
            </w:r>
          </w:p>
        </w:tc>
      </w:tr>
      <w:tr w:rsidR="004134B3" w:rsidRPr="004134B3" w14:paraId="0FDDDFE9" w14:textId="77777777" w:rsidTr="000E5C91">
        <w:tc>
          <w:tcPr>
            <w:tcW w:w="9060" w:type="dxa"/>
            <w:shd w:val="clear" w:color="auto" w:fill="F2F2F2" w:themeFill="background1" w:themeFillShade="F2"/>
          </w:tcPr>
          <w:p w14:paraId="1609C52C" w14:textId="77777777" w:rsidR="004134B3" w:rsidRPr="004134B3" w:rsidRDefault="004134B3" w:rsidP="00D3462D">
            <w:pPr>
              <w:rPr>
                <w:lang w:val="nl-NL" w:eastAsia="nl-BE"/>
              </w:rPr>
            </w:pPr>
          </w:p>
        </w:tc>
      </w:tr>
      <w:tr w:rsidR="004134B3" w:rsidRPr="007F0456" w14:paraId="317ACA7E" w14:textId="77777777" w:rsidTr="000E5C91">
        <w:tc>
          <w:tcPr>
            <w:tcW w:w="9060" w:type="dxa"/>
            <w:shd w:val="clear" w:color="auto" w:fill="F2F2F2" w:themeFill="background1" w:themeFillShade="F2"/>
          </w:tcPr>
          <w:p w14:paraId="4DE3A697" w14:textId="77777777" w:rsidR="004134B3" w:rsidRPr="004134B3" w:rsidRDefault="004134B3" w:rsidP="00D3462D">
            <w:pPr>
              <w:rPr>
                <w:lang w:val="nl-NL" w:eastAsia="nl-BE"/>
              </w:rPr>
            </w:pPr>
            <w:r w:rsidRPr="004134B3">
              <w:rPr>
                <w:lang w:val="nl-NL" w:eastAsia="nl-BE"/>
              </w:rPr>
              <w:t>// Obstacle ontwijking: slimme logica om obstakel te scannen en te omzeilen</w:t>
            </w:r>
          </w:p>
        </w:tc>
      </w:tr>
      <w:tr w:rsidR="004134B3" w:rsidRPr="004134B3" w14:paraId="62CF7801" w14:textId="77777777" w:rsidTr="000E5C91">
        <w:tc>
          <w:tcPr>
            <w:tcW w:w="9060" w:type="dxa"/>
            <w:shd w:val="clear" w:color="auto" w:fill="F2F2F2" w:themeFill="background1" w:themeFillShade="F2"/>
          </w:tcPr>
          <w:p w14:paraId="4EB7233B" w14:textId="77777777" w:rsidR="004134B3" w:rsidRPr="004134B3" w:rsidRDefault="004134B3" w:rsidP="00D3462D">
            <w:pPr>
              <w:rPr>
                <w:lang w:val="en-GB" w:eastAsia="nl-BE"/>
              </w:rPr>
            </w:pPr>
            <w:r w:rsidRPr="004134B3">
              <w:rPr>
                <w:lang w:val="en-GB" w:eastAsia="nl-BE"/>
              </w:rPr>
              <w:t>void avoidSmartObstacle() {</w:t>
            </w:r>
          </w:p>
        </w:tc>
      </w:tr>
      <w:tr w:rsidR="004134B3" w:rsidRPr="004134B3" w14:paraId="2AA5F6E0" w14:textId="77777777" w:rsidTr="000E5C91">
        <w:tc>
          <w:tcPr>
            <w:tcW w:w="9060" w:type="dxa"/>
            <w:shd w:val="clear" w:color="auto" w:fill="F2F2F2" w:themeFill="background1" w:themeFillShade="F2"/>
          </w:tcPr>
          <w:p w14:paraId="4C3BBBF1" w14:textId="77777777" w:rsidR="004134B3" w:rsidRPr="004134B3" w:rsidRDefault="004134B3" w:rsidP="00D3462D">
            <w:pPr>
              <w:rPr>
                <w:lang w:val="en-GB" w:eastAsia="nl-BE"/>
              </w:rPr>
            </w:pPr>
            <w:r w:rsidRPr="004134B3">
              <w:rPr>
                <w:lang w:val="en-GB" w:eastAsia="nl-BE"/>
              </w:rPr>
              <w:t xml:space="preserve">  stopMotors(); delay(300);</w:t>
            </w:r>
          </w:p>
        </w:tc>
      </w:tr>
      <w:tr w:rsidR="004134B3" w:rsidRPr="004134B3" w14:paraId="6A4D4555" w14:textId="77777777" w:rsidTr="000E5C91">
        <w:tc>
          <w:tcPr>
            <w:tcW w:w="9060" w:type="dxa"/>
            <w:shd w:val="clear" w:color="auto" w:fill="F2F2F2" w:themeFill="background1" w:themeFillShade="F2"/>
          </w:tcPr>
          <w:p w14:paraId="3BFCBF8D" w14:textId="77777777" w:rsidR="004134B3" w:rsidRPr="004134B3" w:rsidRDefault="004134B3" w:rsidP="00D3462D">
            <w:pPr>
              <w:rPr>
                <w:lang w:val="en-GB" w:eastAsia="nl-BE"/>
              </w:rPr>
            </w:pPr>
          </w:p>
        </w:tc>
      </w:tr>
      <w:tr w:rsidR="004134B3" w:rsidRPr="004134B3" w14:paraId="4230B785" w14:textId="77777777" w:rsidTr="000E5C91">
        <w:tc>
          <w:tcPr>
            <w:tcW w:w="9060" w:type="dxa"/>
            <w:shd w:val="clear" w:color="auto" w:fill="F2F2F2" w:themeFill="background1" w:themeFillShade="F2"/>
          </w:tcPr>
          <w:p w14:paraId="3169C82A" w14:textId="77777777" w:rsidR="004134B3" w:rsidRPr="004134B3" w:rsidRDefault="004134B3" w:rsidP="00D3462D">
            <w:pPr>
              <w:rPr>
                <w:lang w:val="en-GB" w:eastAsia="nl-BE"/>
              </w:rPr>
            </w:pPr>
            <w:r w:rsidRPr="004134B3">
              <w:rPr>
                <w:lang w:val="en-GB" w:eastAsia="nl-BE"/>
              </w:rPr>
              <w:t xml:space="preserve">  long leftDist = readScannerAtAngle(180);</w:t>
            </w:r>
          </w:p>
        </w:tc>
      </w:tr>
      <w:tr w:rsidR="004134B3" w:rsidRPr="004134B3" w14:paraId="4900E9FE" w14:textId="77777777" w:rsidTr="000E5C91">
        <w:tc>
          <w:tcPr>
            <w:tcW w:w="9060" w:type="dxa"/>
            <w:shd w:val="clear" w:color="auto" w:fill="F2F2F2" w:themeFill="background1" w:themeFillShade="F2"/>
          </w:tcPr>
          <w:p w14:paraId="61FD2EFF" w14:textId="77777777" w:rsidR="004134B3" w:rsidRPr="004134B3" w:rsidRDefault="004134B3" w:rsidP="00D3462D">
            <w:pPr>
              <w:rPr>
                <w:lang w:val="en-GB" w:eastAsia="nl-BE"/>
              </w:rPr>
            </w:pPr>
            <w:r w:rsidRPr="004134B3">
              <w:rPr>
                <w:lang w:val="en-GB" w:eastAsia="nl-BE"/>
              </w:rPr>
              <w:t xml:space="preserve">  long rightDist = readScannerAtAngle(0);</w:t>
            </w:r>
          </w:p>
        </w:tc>
      </w:tr>
      <w:tr w:rsidR="004134B3" w:rsidRPr="004134B3" w14:paraId="5F5E84D6" w14:textId="77777777" w:rsidTr="000E5C91">
        <w:tc>
          <w:tcPr>
            <w:tcW w:w="9060" w:type="dxa"/>
            <w:shd w:val="clear" w:color="auto" w:fill="F2F2F2" w:themeFill="background1" w:themeFillShade="F2"/>
          </w:tcPr>
          <w:p w14:paraId="431D8AB1" w14:textId="77777777" w:rsidR="004134B3" w:rsidRPr="004134B3" w:rsidRDefault="004134B3" w:rsidP="00D3462D">
            <w:pPr>
              <w:rPr>
                <w:lang w:val="en-GB" w:eastAsia="nl-BE"/>
              </w:rPr>
            </w:pPr>
            <w:r w:rsidRPr="004134B3">
              <w:rPr>
                <w:lang w:val="en-GB" w:eastAsia="nl-BE"/>
              </w:rPr>
              <w:t xml:space="preserve">  bool goLeft = leftDist &gt; rightDist;</w:t>
            </w:r>
          </w:p>
        </w:tc>
      </w:tr>
      <w:tr w:rsidR="004134B3" w:rsidRPr="004134B3" w14:paraId="4BE03334" w14:textId="77777777" w:rsidTr="000E5C91">
        <w:tc>
          <w:tcPr>
            <w:tcW w:w="9060" w:type="dxa"/>
            <w:shd w:val="clear" w:color="auto" w:fill="F2F2F2" w:themeFill="background1" w:themeFillShade="F2"/>
          </w:tcPr>
          <w:p w14:paraId="481AEC18" w14:textId="77777777" w:rsidR="004134B3" w:rsidRPr="004134B3" w:rsidRDefault="004134B3" w:rsidP="00D3462D">
            <w:pPr>
              <w:rPr>
                <w:lang w:val="en-GB" w:eastAsia="nl-BE"/>
              </w:rPr>
            </w:pPr>
            <w:r w:rsidRPr="004134B3">
              <w:rPr>
                <w:lang w:val="en-GB" w:eastAsia="nl-BE"/>
              </w:rPr>
              <w:t xml:space="preserve">  readScannerAtAngle(90);</w:t>
            </w:r>
          </w:p>
        </w:tc>
      </w:tr>
      <w:tr w:rsidR="004134B3" w:rsidRPr="004134B3" w14:paraId="27F75360" w14:textId="77777777" w:rsidTr="000E5C91">
        <w:tc>
          <w:tcPr>
            <w:tcW w:w="9060" w:type="dxa"/>
            <w:shd w:val="clear" w:color="auto" w:fill="F2F2F2" w:themeFill="background1" w:themeFillShade="F2"/>
          </w:tcPr>
          <w:p w14:paraId="73192D9A" w14:textId="77777777" w:rsidR="004134B3" w:rsidRPr="004134B3" w:rsidRDefault="004134B3" w:rsidP="00D3462D">
            <w:pPr>
              <w:rPr>
                <w:lang w:val="en-GB" w:eastAsia="nl-BE"/>
              </w:rPr>
            </w:pPr>
          </w:p>
        </w:tc>
      </w:tr>
      <w:tr w:rsidR="004134B3" w:rsidRPr="004134B3" w14:paraId="616CE331" w14:textId="77777777" w:rsidTr="000E5C91">
        <w:tc>
          <w:tcPr>
            <w:tcW w:w="9060" w:type="dxa"/>
            <w:shd w:val="clear" w:color="auto" w:fill="F2F2F2" w:themeFill="background1" w:themeFillShade="F2"/>
          </w:tcPr>
          <w:p w14:paraId="5646490A" w14:textId="5A3A78DE" w:rsidR="004134B3" w:rsidRPr="004134B3" w:rsidRDefault="004134B3" w:rsidP="00D3462D">
            <w:pPr>
              <w:rPr>
                <w:lang w:val="en-GB" w:eastAsia="nl-BE"/>
              </w:rPr>
            </w:pPr>
            <w:r w:rsidRPr="004134B3">
              <w:rPr>
                <w:lang w:val="en-GB" w:eastAsia="nl-BE"/>
              </w:rPr>
              <w:t xml:space="preserve">  Serial.print("Chosen path: ");</w:t>
            </w:r>
          </w:p>
        </w:tc>
      </w:tr>
      <w:tr w:rsidR="004134B3" w:rsidRPr="004134B3" w14:paraId="31299DFE" w14:textId="77777777" w:rsidTr="000E5C91">
        <w:tc>
          <w:tcPr>
            <w:tcW w:w="9060" w:type="dxa"/>
            <w:shd w:val="clear" w:color="auto" w:fill="F2F2F2" w:themeFill="background1" w:themeFillShade="F2"/>
          </w:tcPr>
          <w:p w14:paraId="2954B17C" w14:textId="77777777" w:rsidR="004134B3" w:rsidRPr="004134B3" w:rsidRDefault="004134B3" w:rsidP="00D3462D">
            <w:pPr>
              <w:rPr>
                <w:lang w:val="en-GB" w:eastAsia="nl-BE"/>
              </w:rPr>
            </w:pPr>
            <w:r w:rsidRPr="004134B3">
              <w:rPr>
                <w:lang w:val="en-GB" w:eastAsia="nl-BE"/>
              </w:rPr>
              <w:t xml:space="preserve">  Serial.println(goLeft ? "LEFT" : "RIGHT");</w:t>
            </w:r>
          </w:p>
        </w:tc>
      </w:tr>
      <w:tr w:rsidR="004134B3" w:rsidRPr="004134B3" w14:paraId="7CED9EBA" w14:textId="77777777" w:rsidTr="000E5C91">
        <w:tc>
          <w:tcPr>
            <w:tcW w:w="9060" w:type="dxa"/>
            <w:shd w:val="clear" w:color="auto" w:fill="F2F2F2" w:themeFill="background1" w:themeFillShade="F2"/>
          </w:tcPr>
          <w:p w14:paraId="249ED8BD" w14:textId="77777777" w:rsidR="004134B3" w:rsidRPr="004134B3" w:rsidRDefault="004134B3" w:rsidP="00D3462D">
            <w:pPr>
              <w:rPr>
                <w:lang w:val="en-GB" w:eastAsia="nl-BE"/>
              </w:rPr>
            </w:pPr>
          </w:p>
        </w:tc>
      </w:tr>
      <w:tr w:rsidR="004134B3" w:rsidRPr="004134B3" w14:paraId="6F2F5BDD" w14:textId="77777777" w:rsidTr="000E5C91">
        <w:tc>
          <w:tcPr>
            <w:tcW w:w="9060" w:type="dxa"/>
            <w:shd w:val="clear" w:color="auto" w:fill="F2F2F2" w:themeFill="background1" w:themeFillShade="F2"/>
          </w:tcPr>
          <w:p w14:paraId="42EF3E21" w14:textId="77777777" w:rsidR="004134B3" w:rsidRPr="004134B3" w:rsidRDefault="004134B3" w:rsidP="00D3462D">
            <w:pPr>
              <w:rPr>
                <w:lang w:val="en-GB" w:eastAsia="nl-BE"/>
              </w:rPr>
            </w:pPr>
            <w:r w:rsidRPr="004134B3">
              <w:rPr>
                <w:lang w:val="en-GB" w:eastAsia="nl-BE"/>
              </w:rPr>
              <w:t xml:space="preserve">  if (goLeft) {</w:t>
            </w:r>
          </w:p>
        </w:tc>
      </w:tr>
      <w:tr w:rsidR="004134B3" w:rsidRPr="004134B3" w14:paraId="7B6CBDAC" w14:textId="77777777" w:rsidTr="000E5C91">
        <w:tc>
          <w:tcPr>
            <w:tcW w:w="9060" w:type="dxa"/>
            <w:shd w:val="clear" w:color="auto" w:fill="F2F2F2" w:themeFill="background1" w:themeFillShade="F2"/>
          </w:tcPr>
          <w:p w14:paraId="06E4325D" w14:textId="0A8DC0F9" w:rsidR="004134B3" w:rsidRPr="004134B3" w:rsidRDefault="004134B3" w:rsidP="00D3462D">
            <w:pPr>
              <w:rPr>
                <w:lang w:val="en-GB" w:eastAsia="nl-BE"/>
              </w:rPr>
            </w:pPr>
            <w:r w:rsidRPr="004134B3">
              <w:rPr>
                <w:lang w:val="en-GB" w:eastAsia="nl-BE"/>
              </w:rPr>
              <w:t xml:space="preserve">    Serial.println("Turning Left");</w:t>
            </w:r>
          </w:p>
        </w:tc>
      </w:tr>
      <w:tr w:rsidR="004134B3" w:rsidRPr="004134B3" w14:paraId="6C93245E" w14:textId="77777777" w:rsidTr="000E5C91">
        <w:tc>
          <w:tcPr>
            <w:tcW w:w="9060" w:type="dxa"/>
            <w:shd w:val="clear" w:color="auto" w:fill="F2F2F2" w:themeFill="background1" w:themeFillShade="F2"/>
          </w:tcPr>
          <w:p w14:paraId="15B56FEA" w14:textId="77777777" w:rsidR="004134B3" w:rsidRPr="004134B3" w:rsidRDefault="004134B3" w:rsidP="00D3462D">
            <w:pPr>
              <w:rPr>
                <w:lang w:val="en-GB" w:eastAsia="nl-BE"/>
              </w:rPr>
            </w:pPr>
            <w:r w:rsidRPr="004134B3">
              <w:rPr>
                <w:lang w:val="en-GB" w:eastAsia="nl-BE"/>
              </w:rPr>
              <w:t xml:space="preserve">    turnLeft(); delay(500);</w:t>
            </w:r>
          </w:p>
        </w:tc>
      </w:tr>
      <w:tr w:rsidR="004134B3" w:rsidRPr="004134B3" w14:paraId="367BAE94" w14:textId="77777777" w:rsidTr="000E5C91">
        <w:tc>
          <w:tcPr>
            <w:tcW w:w="9060" w:type="dxa"/>
            <w:shd w:val="clear" w:color="auto" w:fill="F2F2F2" w:themeFill="background1" w:themeFillShade="F2"/>
          </w:tcPr>
          <w:p w14:paraId="63E72B79" w14:textId="77777777" w:rsidR="004134B3" w:rsidRPr="004134B3" w:rsidRDefault="004134B3" w:rsidP="00D3462D">
            <w:pPr>
              <w:rPr>
                <w:lang w:val="en-GB" w:eastAsia="nl-BE"/>
              </w:rPr>
            </w:pPr>
            <w:r w:rsidRPr="004134B3">
              <w:rPr>
                <w:lang w:val="en-GB" w:eastAsia="nl-BE"/>
              </w:rPr>
              <w:t xml:space="preserve">    scannerServo.write(0); delay(500);</w:t>
            </w:r>
          </w:p>
        </w:tc>
      </w:tr>
      <w:tr w:rsidR="004134B3" w:rsidRPr="004134B3" w14:paraId="10FAE62F" w14:textId="77777777" w:rsidTr="000E5C91">
        <w:tc>
          <w:tcPr>
            <w:tcW w:w="9060" w:type="dxa"/>
            <w:shd w:val="clear" w:color="auto" w:fill="F2F2F2" w:themeFill="background1" w:themeFillShade="F2"/>
          </w:tcPr>
          <w:p w14:paraId="41E533A4" w14:textId="77777777" w:rsidR="004134B3" w:rsidRPr="004134B3" w:rsidRDefault="004134B3" w:rsidP="00D3462D">
            <w:pPr>
              <w:rPr>
                <w:lang w:val="en-GB" w:eastAsia="nl-BE"/>
              </w:rPr>
            </w:pPr>
            <w:r w:rsidRPr="004134B3">
              <w:rPr>
                <w:lang w:val="en-GB" w:eastAsia="nl-BE"/>
              </w:rPr>
              <w:t xml:space="preserve">  } else {</w:t>
            </w:r>
          </w:p>
        </w:tc>
      </w:tr>
      <w:tr w:rsidR="004134B3" w:rsidRPr="004134B3" w14:paraId="0BE3DCAA" w14:textId="77777777" w:rsidTr="000E5C91">
        <w:tc>
          <w:tcPr>
            <w:tcW w:w="9060" w:type="dxa"/>
            <w:shd w:val="clear" w:color="auto" w:fill="F2F2F2" w:themeFill="background1" w:themeFillShade="F2"/>
          </w:tcPr>
          <w:p w14:paraId="045D571E" w14:textId="17B166D2" w:rsidR="004134B3" w:rsidRPr="004134B3" w:rsidRDefault="004134B3" w:rsidP="00D3462D">
            <w:pPr>
              <w:rPr>
                <w:lang w:val="en-GB" w:eastAsia="nl-BE"/>
              </w:rPr>
            </w:pPr>
            <w:r w:rsidRPr="004134B3">
              <w:rPr>
                <w:lang w:val="en-GB" w:eastAsia="nl-BE"/>
              </w:rPr>
              <w:t xml:space="preserve">    Serial.println("Turning Right");</w:t>
            </w:r>
          </w:p>
        </w:tc>
      </w:tr>
      <w:tr w:rsidR="004134B3" w:rsidRPr="004134B3" w14:paraId="550D0EF1" w14:textId="77777777" w:rsidTr="000E5C91">
        <w:tc>
          <w:tcPr>
            <w:tcW w:w="9060" w:type="dxa"/>
            <w:shd w:val="clear" w:color="auto" w:fill="F2F2F2" w:themeFill="background1" w:themeFillShade="F2"/>
          </w:tcPr>
          <w:p w14:paraId="3F95132A" w14:textId="77777777" w:rsidR="004134B3" w:rsidRPr="004134B3" w:rsidRDefault="004134B3" w:rsidP="00D3462D">
            <w:pPr>
              <w:rPr>
                <w:lang w:val="en-GB" w:eastAsia="nl-BE"/>
              </w:rPr>
            </w:pPr>
            <w:r w:rsidRPr="004134B3">
              <w:rPr>
                <w:lang w:val="en-GB" w:eastAsia="nl-BE"/>
              </w:rPr>
              <w:t xml:space="preserve">    turnRight(); delay(500);</w:t>
            </w:r>
          </w:p>
        </w:tc>
      </w:tr>
      <w:tr w:rsidR="004134B3" w:rsidRPr="004134B3" w14:paraId="211C395A" w14:textId="77777777" w:rsidTr="000E5C91">
        <w:tc>
          <w:tcPr>
            <w:tcW w:w="9060" w:type="dxa"/>
            <w:shd w:val="clear" w:color="auto" w:fill="F2F2F2" w:themeFill="background1" w:themeFillShade="F2"/>
          </w:tcPr>
          <w:p w14:paraId="710327D6" w14:textId="77777777" w:rsidR="004134B3" w:rsidRPr="004134B3" w:rsidRDefault="004134B3" w:rsidP="00D3462D">
            <w:pPr>
              <w:rPr>
                <w:lang w:val="en-GB" w:eastAsia="nl-BE"/>
              </w:rPr>
            </w:pPr>
            <w:r w:rsidRPr="004134B3">
              <w:rPr>
                <w:lang w:val="en-GB" w:eastAsia="nl-BE"/>
              </w:rPr>
              <w:t xml:space="preserve">    scannerServo.write(180); delay(500);</w:t>
            </w:r>
          </w:p>
        </w:tc>
      </w:tr>
      <w:tr w:rsidR="004134B3" w:rsidRPr="004134B3" w14:paraId="335C1600" w14:textId="77777777" w:rsidTr="000E5C91">
        <w:tc>
          <w:tcPr>
            <w:tcW w:w="9060" w:type="dxa"/>
            <w:shd w:val="clear" w:color="auto" w:fill="F2F2F2" w:themeFill="background1" w:themeFillShade="F2"/>
          </w:tcPr>
          <w:p w14:paraId="52D0E7DE" w14:textId="77777777" w:rsidR="004134B3" w:rsidRPr="004134B3" w:rsidRDefault="004134B3" w:rsidP="00D3462D">
            <w:pPr>
              <w:rPr>
                <w:lang w:val="en-GB" w:eastAsia="nl-BE"/>
              </w:rPr>
            </w:pPr>
            <w:r w:rsidRPr="004134B3">
              <w:rPr>
                <w:lang w:val="en-GB" w:eastAsia="nl-BE"/>
              </w:rPr>
              <w:t xml:space="preserve">  }</w:t>
            </w:r>
          </w:p>
        </w:tc>
      </w:tr>
      <w:tr w:rsidR="004134B3" w:rsidRPr="004134B3" w14:paraId="114B5CC3" w14:textId="77777777" w:rsidTr="000E5C91">
        <w:tc>
          <w:tcPr>
            <w:tcW w:w="9060" w:type="dxa"/>
            <w:shd w:val="clear" w:color="auto" w:fill="F2F2F2" w:themeFill="background1" w:themeFillShade="F2"/>
          </w:tcPr>
          <w:p w14:paraId="6EC4DC7B" w14:textId="77777777" w:rsidR="004134B3" w:rsidRPr="004134B3" w:rsidRDefault="004134B3" w:rsidP="00D3462D">
            <w:pPr>
              <w:rPr>
                <w:lang w:val="en-GB" w:eastAsia="nl-BE"/>
              </w:rPr>
            </w:pPr>
          </w:p>
        </w:tc>
      </w:tr>
      <w:tr w:rsidR="004134B3" w:rsidRPr="004134B3" w14:paraId="0F55D760" w14:textId="77777777" w:rsidTr="000E5C91">
        <w:tc>
          <w:tcPr>
            <w:tcW w:w="9060" w:type="dxa"/>
            <w:shd w:val="clear" w:color="auto" w:fill="F2F2F2" w:themeFill="background1" w:themeFillShade="F2"/>
          </w:tcPr>
          <w:p w14:paraId="133264E8" w14:textId="77777777" w:rsidR="004134B3" w:rsidRPr="004134B3" w:rsidRDefault="004134B3" w:rsidP="00D3462D">
            <w:pPr>
              <w:rPr>
                <w:lang w:val="en-GB" w:eastAsia="nl-BE"/>
              </w:rPr>
            </w:pPr>
            <w:r w:rsidRPr="004134B3">
              <w:rPr>
                <w:lang w:val="en-GB" w:eastAsia="nl-BE"/>
              </w:rPr>
              <w:t xml:space="preserve">  stopMotors(); delay(300);</w:t>
            </w:r>
          </w:p>
        </w:tc>
      </w:tr>
      <w:tr w:rsidR="004134B3" w:rsidRPr="004134B3" w14:paraId="4BFFDF3F" w14:textId="77777777" w:rsidTr="000E5C91">
        <w:tc>
          <w:tcPr>
            <w:tcW w:w="9060" w:type="dxa"/>
            <w:shd w:val="clear" w:color="auto" w:fill="F2F2F2" w:themeFill="background1" w:themeFillShade="F2"/>
          </w:tcPr>
          <w:p w14:paraId="6B342F1A" w14:textId="77777777" w:rsidR="004134B3" w:rsidRPr="004134B3" w:rsidRDefault="004134B3" w:rsidP="00D3462D">
            <w:pPr>
              <w:rPr>
                <w:lang w:val="en-GB" w:eastAsia="nl-BE"/>
              </w:rPr>
            </w:pPr>
          </w:p>
        </w:tc>
      </w:tr>
      <w:tr w:rsidR="004134B3" w:rsidRPr="004134B3" w14:paraId="36FD1C47" w14:textId="77777777" w:rsidTr="000E5C91">
        <w:tc>
          <w:tcPr>
            <w:tcW w:w="9060" w:type="dxa"/>
            <w:shd w:val="clear" w:color="auto" w:fill="F2F2F2" w:themeFill="background1" w:themeFillShade="F2"/>
          </w:tcPr>
          <w:p w14:paraId="322455D2" w14:textId="77777777" w:rsidR="004134B3" w:rsidRPr="004134B3" w:rsidRDefault="004134B3" w:rsidP="00D3462D">
            <w:pPr>
              <w:rPr>
                <w:lang w:val="en-GB" w:eastAsia="nl-BE"/>
              </w:rPr>
            </w:pPr>
            <w:r w:rsidRPr="004134B3">
              <w:rPr>
                <w:lang w:val="en-GB" w:eastAsia="nl-BE"/>
              </w:rPr>
              <w:t xml:space="preserve">  while (true) {</w:t>
            </w:r>
          </w:p>
        </w:tc>
      </w:tr>
      <w:tr w:rsidR="004134B3" w:rsidRPr="004134B3" w14:paraId="5A1BE621" w14:textId="77777777" w:rsidTr="000E5C91">
        <w:tc>
          <w:tcPr>
            <w:tcW w:w="9060" w:type="dxa"/>
            <w:shd w:val="clear" w:color="auto" w:fill="F2F2F2" w:themeFill="background1" w:themeFillShade="F2"/>
          </w:tcPr>
          <w:p w14:paraId="2732921B" w14:textId="77777777" w:rsidR="004134B3" w:rsidRPr="004134B3" w:rsidRDefault="004134B3" w:rsidP="00D3462D">
            <w:pPr>
              <w:rPr>
                <w:lang w:val="en-GB" w:eastAsia="nl-BE"/>
              </w:rPr>
            </w:pPr>
            <w:r w:rsidRPr="004134B3">
              <w:rPr>
                <w:lang w:val="en-GB" w:eastAsia="nl-BE"/>
              </w:rPr>
              <w:t xml:space="preserve">    long sideScan = readDistance(trigPin2, echoPin2);</w:t>
            </w:r>
          </w:p>
        </w:tc>
      </w:tr>
      <w:tr w:rsidR="004134B3" w:rsidRPr="004134B3" w14:paraId="0B9CBC19" w14:textId="77777777" w:rsidTr="000E5C91">
        <w:tc>
          <w:tcPr>
            <w:tcW w:w="9060" w:type="dxa"/>
            <w:shd w:val="clear" w:color="auto" w:fill="F2F2F2" w:themeFill="background1" w:themeFillShade="F2"/>
          </w:tcPr>
          <w:p w14:paraId="7B587566" w14:textId="77777777" w:rsidR="004134B3" w:rsidRPr="004134B3" w:rsidRDefault="004134B3" w:rsidP="00D3462D">
            <w:pPr>
              <w:rPr>
                <w:lang w:val="en-GB" w:eastAsia="nl-BE"/>
              </w:rPr>
            </w:pPr>
            <w:r w:rsidRPr="004134B3">
              <w:rPr>
                <w:lang w:val="en-GB" w:eastAsia="nl-BE"/>
              </w:rPr>
              <w:t xml:space="preserve">    if (sideScan &gt; 40 &amp;&amp; readDistance(trigPin2, echoPin2) &gt; 20) {</w:t>
            </w:r>
          </w:p>
        </w:tc>
      </w:tr>
      <w:tr w:rsidR="004134B3" w:rsidRPr="004134B3" w14:paraId="7C89A719" w14:textId="77777777" w:rsidTr="000E5C91">
        <w:tc>
          <w:tcPr>
            <w:tcW w:w="9060" w:type="dxa"/>
            <w:shd w:val="clear" w:color="auto" w:fill="F2F2F2" w:themeFill="background1" w:themeFillShade="F2"/>
          </w:tcPr>
          <w:p w14:paraId="16E8D03E" w14:textId="59B5A01B" w:rsidR="004134B3" w:rsidRPr="004134B3" w:rsidRDefault="004134B3" w:rsidP="00D3462D">
            <w:pPr>
              <w:rPr>
                <w:lang w:val="en-GB" w:eastAsia="nl-BE"/>
              </w:rPr>
            </w:pPr>
            <w:r w:rsidRPr="004134B3">
              <w:rPr>
                <w:lang w:val="en-GB" w:eastAsia="nl-BE"/>
              </w:rPr>
              <w:t xml:space="preserve">      Serial.println("Detected end of obstacle.");</w:t>
            </w:r>
          </w:p>
        </w:tc>
      </w:tr>
      <w:tr w:rsidR="004134B3" w:rsidRPr="004134B3" w14:paraId="6BCF9C52" w14:textId="77777777" w:rsidTr="000E5C91">
        <w:tc>
          <w:tcPr>
            <w:tcW w:w="9060" w:type="dxa"/>
            <w:shd w:val="clear" w:color="auto" w:fill="F2F2F2" w:themeFill="background1" w:themeFillShade="F2"/>
          </w:tcPr>
          <w:p w14:paraId="47DC5C59" w14:textId="77777777" w:rsidR="004134B3" w:rsidRPr="004134B3" w:rsidRDefault="004134B3" w:rsidP="00D3462D">
            <w:pPr>
              <w:rPr>
                <w:lang w:val="en-GB" w:eastAsia="nl-BE"/>
              </w:rPr>
            </w:pPr>
            <w:r w:rsidRPr="004134B3">
              <w:rPr>
                <w:lang w:val="en-GB" w:eastAsia="nl-BE"/>
              </w:rPr>
              <w:t xml:space="preserve">      moveForward();</w:t>
            </w:r>
          </w:p>
        </w:tc>
      </w:tr>
      <w:tr w:rsidR="004134B3" w:rsidRPr="004134B3" w14:paraId="7F837B33" w14:textId="77777777" w:rsidTr="000E5C91">
        <w:tc>
          <w:tcPr>
            <w:tcW w:w="9060" w:type="dxa"/>
            <w:shd w:val="clear" w:color="auto" w:fill="F2F2F2" w:themeFill="background1" w:themeFillShade="F2"/>
          </w:tcPr>
          <w:p w14:paraId="16ACD567" w14:textId="77777777" w:rsidR="004134B3" w:rsidRPr="004134B3" w:rsidRDefault="004134B3" w:rsidP="00D3462D">
            <w:pPr>
              <w:rPr>
                <w:lang w:val="en-GB" w:eastAsia="nl-BE"/>
              </w:rPr>
            </w:pPr>
            <w:r w:rsidRPr="004134B3">
              <w:rPr>
                <w:lang w:val="en-GB" w:eastAsia="nl-BE"/>
              </w:rPr>
              <w:t xml:space="preserve">      delay(400);</w:t>
            </w:r>
          </w:p>
        </w:tc>
      </w:tr>
      <w:tr w:rsidR="004134B3" w:rsidRPr="004134B3" w14:paraId="756A3181" w14:textId="77777777" w:rsidTr="000E5C91">
        <w:tc>
          <w:tcPr>
            <w:tcW w:w="9060" w:type="dxa"/>
            <w:shd w:val="clear" w:color="auto" w:fill="F2F2F2" w:themeFill="background1" w:themeFillShade="F2"/>
          </w:tcPr>
          <w:p w14:paraId="721A48DD" w14:textId="77777777" w:rsidR="004134B3" w:rsidRPr="004134B3" w:rsidRDefault="004134B3" w:rsidP="00D3462D">
            <w:pPr>
              <w:rPr>
                <w:lang w:val="en-GB" w:eastAsia="nl-BE"/>
              </w:rPr>
            </w:pPr>
            <w:r w:rsidRPr="004134B3">
              <w:rPr>
                <w:lang w:val="en-GB" w:eastAsia="nl-BE"/>
              </w:rPr>
              <w:t xml:space="preserve">      break;</w:t>
            </w:r>
          </w:p>
        </w:tc>
      </w:tr>
      <w:tr w:rsidR="004134B3" w:rsidRPr="004134B3" w14:paraId="67923C94" w14:textId="77777777" w:rsidTr="000E5C91">
        <w:tc>
          <w:tcPr>
            <w:tcW w:w="9060" w:type="dxa"/>
            <w:shd w:val="clear" w:color="auto" w:fill="F2F2F2" w:themeFill="background1" w:themeFillShade="F2"/>
          </w:tcPr>
          <w:p w14:paraId="05FA1F5F" w14:textId="77777777" w:rsidR="004134B3" w:rsidRPr="004134B3" w:rsidRDefault="004134B3" w:rsidP="00D3462D">
            <w:pPr>
              <w:rPr>
                <w:lang w:val="en-GB" w:eastAsia="nl-BE"/>
              </w:rPr>
            </w:pPr>
            <w:r w:rsidRPr="004134B3">
              <w:rPr>
                <w:lang w:val="en-GB" w:eastAsia="nl-BE"/>
              </w:rPr>
              <w:t xml:space="preserve">    }</w:t>
            </w:r>
          </w:p>
        </w:tc>
      </w:tr>
      <w:tr w:rsidR="004134B3" w:rsidRPr="004134B3" w14:paraId="363B5086" w14:textId="77777777" w:rsidTr="000E5C91">
        <w:tc>
          <w:tcPr>
            <w:tcW w:w="9060" w:type="dxa"/>
            <w:shd w:val="clear" w:color="auto" w:fill="F2F2F2" w:themeFill="background1" w:themeFillShade="F2"/>
          </w:tcPr>
          <w:p w14:paraId="702AD507" w14:textId="77777777" w:rsidR="004134B3" w:rsidRPr="004134B3" w:rsidRDefault="004134B3" w:rsidP="00D3462D">
            <w:pPr>
              <w:rPr>
                <w:lang w:val="en-GB" w:eastAsia="nl-BE"/>
              </w:rPr>
            </w:pPr>
            <w:r w:rsidRPr="004134B3">
              <w:rPr>
                <w:lang w:val="en-GB" w:eastAsia="nl-BE"/>
              </w:rPr>
              <w:t xml:space="preserve">    if (obstacleDetected()) {</w:t>
            </w:r>
          </w:p>
        </w:tc>
      </w:tr>
      <w:tr w:rsidR="004134B3" w:rsidRPr="004134B3" w14:paraId="67C24959" w14:textId="77777777" w:rsidTr="000E5C91">
        <w:tc>
          <w:tcPr>
            <w:tcW w:w="9060" w:type="dxa"/>
            <w:shd w:val="clear" w:color="auto" w:fill="F2F2F2" w:themeFill="background1" w:themeFillShade="F2"/>
          </w:tcPr>
          <w:p w14:paraId="1C8CFC93" w14:textId="77777777" w:rsidR="004134B3" w:rsidRPr="004134B3" w:rsidRDefault="004134B3" w:rsidP="00D3462D">
            <w:pPr>
              <w:rPr>
                <w:lang w:val="en-GB" w:eastAsia="nl-BE"/>
              </w:rPr>
            </w:pPr>
            <w:r w:rsidRPr="004134B3">
              <w:rPr>
                <w:lang w:val="en-GB" w:eastAsia="nl-BE"/>
              </w:rPr>
              <w:t xml:space="preserve">      stopMotors(); delay(300);</w:t>
            </w:r>
          </w:p>
        </w:tc>
      </w:tr>
      <w:tr w:rsidR="004134B3" w:rsidRPr="004134B3" w14:paraId="39A4F6ED" w14:textId="77777777" w:rsidTr="000E5C91">
        <w:tc>
          <w:tcPr>
            <w:tcW w:w="9060" w:type="dxa"/>
            <w:shd w:val="clear" w:color="auto" w:fill="F2F2F2" w:themeFill="background1" w:themeFillShade="F2"/>
          </w:tcPr>
          <w:p w14:paraId="2384D325" w14:textId="77777777" w:rsidR="004134B3" w:rsidRPr="004134B3" w:rsidRDefault="004134B3" w:rsidP="00D3462D">
            <w:pPr>
              <w:rPr>
                <w:lang w:val="en-GB" w:eastAsia="nl-BE"/>
              </w:rPr>
            </w:pPr>
            <w:r w:rsidRPr="004134B3">
              <w:rPr>
                <w:lang w:val="en-GB" w:eastAsia="nl-BE"/>
              </w:rPr>
              <w:t xml:space="preserve">      return;</w:t>
            </w:r>
          </w:p>
        </w:tc>
      </w:tr>
      <w:tr w:rsidR="004134B3" w:rsidRPr="004134B3" w14:paraId="3FD07691" w14:textId="77777777" w:rsidTr="000E5C91">
        <w:tc>
          <w:tcPr>
            <w:tcW w:w="9060" w:type="dxa"/>
            <w:shd w:val="clear" w:color="auto" w:fill="F2F2F2" w:themeFill="background1" w:themeFillShade="F2"/>
          </w:tcPr>
          <w:p w14:paraId="08A1BCB1" w14:textId="77777777" w:rsidR="004134B3" w:rsidRPr="004134B3" w:rsidRDefault="004134B3" w:rsidP="00D3462D">
            <w:pPr>
              <w:rPr>
                <w:lang w:val="en-GB" w:eastAsia="nl-BE"/>
              </w:rPr>
            </w:pPr>
            <w:r w:rsidRPr="004134B3">
              <w:rPr>
                <w:lang w:val="en-GB" w:eastAsia="nl-BE"/>
              </w:rPr>
              <w:t xml:space="preserve">    }</w:t>
            </w:r>
          </w:p>
        </w:tc>
      </w:tr>
      <w:tr w:rsidR="004134B3" w:rsidRPr="004134B3" w14:paraId="23F48951" w14:textId="77777777" w:rsidTr="000E5C91">
        <w:tc>
          <w:tcPr>
            <w:tcW w:w="9060" w:type="dxa"/>
            <w:shd w:val="clear" w:color="auto" w:fill="F2F2F2" w:themeFill="background1" w:themeFillShade="F2"/>
          </w:tcPr>
          <w:p w14:paraId="3B616F38" w14:textId="001A4425" w:rsidR="004134B3" w:rsidRPr="004134B3" w:rsidRDefault="004134B3" w:rsidP="00D3462D">
            <w:pPr>
              <w:rPr>
                <w:lang w:val="en-GB" w:eastAsia="nl-BE"/>
              </w:rPr>
            </w:pPr>
            <w:r w:rsidRPr="004134B3">
              <w:rPr>
                <w:lang w:val="en-GB" w:eastAsia="nl-BE"/>
              </w:rPr>
              <w:t xml:space="preserve">    Serial.println("Moving along the obstacle...");</w:t>
            </w:r>
          </w:p>
        </w:tc>
      </w:tr>
      <w:tr w:rsidR="004134B3" w:rsidRPr="004134B3" w14:paraId="2239CF42" w14:textId="77777777" w:rsidTr="000E5C91">
        <w:tc>
          <w:tcPr>
            <w:tcW w:w="9060" w:type="dxa"/>
            <w:shd w:val="clear" w:color="auto" w:fill="F2F2F2" w:themeFill="background1" w:themeFillShade="F2"/>
          </w:tcPr>
          <w:p w14:paraId="7744B752" w14:textId="77777777" w:rsidR="004134B3" w:rsidRPr="004134B3" w:rsidRDefault="004134B3" w:rsidP="00D3462D">
            <w:pPr>
              <w:rPr>
                <w:lang w:val="en-GB" w:eastAsia="nl-BE"/>
              </w:rPr>
            </w:pPr>
            <w:r w:rsidRPr="004134B3">
              <w:rPr>
                <w:lang w:val="en-GB" w:eastAsia="nl-BE"/>
              </w:rPr>
              <w:t xml:space="preserve">    moveForward();</w:t>
            </w:r>
          </w:p>
        </w:tc>
      </w:tr>
      <w:tr w:rsidR="004134B3" w:rsidRPr="004134B3" w14:paraId="4ED06953" w14:textId="77777777" w:rsidTr="000E5C91">
        <w:tc>
          <w:tcPr>
            <w:tcW w:w="9060" w:type="dxa"/>
            <w:shd w:val="clear" w:color="auto" w:fill="F2F2F2" w:themeFill="background1" w:themeFillShade="F2"/>
          </w:tcPr>
          <w:p w14:paraId="1ED0E43B" w14:textId="77777777" w:rsidR="004134B3" w:rsidRPr="004134B3" w:rsidRDefault="004134B3" w:rsidP="00D3462D">
            <w:pPr>
              <w:rPr>
                <w:lang w:val="en-GB" w:eastAsia="nl-BE"/>
              </w:rPr>
            </w:pPr>
            <w:r w:rsidRPr="004134B3">
              <w:rPr>
                <w:lang w:val="en-GB" w:eastAsia="nl-BE"/>
              </w:rPr>
              <w:t xml:space="preserve">    delay(100);</w:t>
            </w:r>
          </w:p>
        </w:tc>
      </w:tr>
      <w:tr w:rsidR="004134B3" w:rsidRPr="004134B3" w14:paraId="4A93959E" w14:textId="77777777" w:rsidTr="000E5C91">
        <w:tc>
          <w:tcPr>
            <w:tcW w:w="9060" w:type="dxa"/>
            <w:shd w:val="clear" w:color="auto" w:fill="F2F2F2" w:themeFill="background1" w:themeFillShade="F2"/>
          </w:tcPr>
          <w:p w14:paraId="2C657057" w14:textId="77777777" w:rsidR="004134B3" w:rsidRPr="004134B3" w:rsidRDefault="004134B3" w:rsidP="00D3462D">
            <w:pPr>
              <w:rPr>
                <w:lang w:val="en-GB" w:eastAsia="nl-BE"/>
              </w:rPr>
            </w:pPr>
            <w:r w:rsidRPr="004134B3">
              <w:rPr>
                <w:lang w:val="en-GB" w:eastAsia="nl-BE"/>
              </w:rPr>
              <w:t xml:space="preserve">  }</w:t>
            </w:r>
          </w:p>
        </w:tc>
      </w:tr>
      <w:tr w:rsidR="004134B3" w:rsidRPr="004134B3" w14:paraId="11967A37" w14:textId="77777777" w:rsidTr="000E5C91">
        <w:tc>
          <w:tcPr>
            <w:tcW w:w="9060" w:type="dxa"/>
            <w:shd w:val="clear" w:color="auto" w:fill="F2F2F2" w:themeFill="background1" w:themeFillShade="F2"/>
          </w:tcPr>
          <w:p w14:paraId="1ADFAA57" w14:textId="77777777" w:rsidR="004134B3" w:rsidRPr="004134B3" w:rsidRDefault="004134B3" w:rsidP="00D3462D">
            <w:pPr>
              <w:rPr>
                <w:lang w:val="en-GB" w:eastAsia="nl-BE"/>
              </w:rPr>
            </w:pPr>
          </w:p>
        </w:tc>
      </w:tr>
      <w:tr w:rsidR="004134B3" w:rsidRPr="004134B3" w14:paraId="7A9AF277" w14:textId="77777777" w:rsidTr="000E5C91">
        <w:tc>
          <w:tcPr>
            <w:tcW w:w="9060" w:type="dxa"/>
            <w:shd w:val="clear" w:color="auto" w:fill="F2F2F2" w:themeFill="background1" w:themeFillShade="F2"/>
          </w:tcPr>
          <w:p w14:paraId="54DB42B5" w14:textId="77777777" w:rsidR="004134B3" w:rsidRPr="004134B3" w:rsidRDefault="004134B3" w:rsidP="00D3462D">
            <w:pPr>
              <w:rPr>
                <w:lang w:val="en-GB" w:eastAsia="nl-BE"/>
              </w:rPr>
            </w:pPr>
            <w:r w:rsidRPr="004134B3">
              <w:rPr>
                <w:lang w:val="en-GB" w:eastAsia="nl-BE"/>
              </w:rPr>
              <w:t xml:space="preserve">  stopMotors(); delay(300);</w:t>
            </w:r>
          </w:p>
        </w:tc>
      </w:tr>
      <w:tr w:rsidR="004134B3" w:rsidRPr="004134B3" w14:paraId="3F9CD2EF" w14:textId="77777777" w:rsidTr="000E5C91">
        <w:tc>
          <w:tcPr>
            <w:tcW w:w="9060" w:type="dxa"/>
            <w:shd w:val="clear" w:color="auto" w:fill="F2F2F2" w:themeFill="background1" w:themeFillShade="F2"/>
          </w:tcPr>
          <w:p w14:paraId="2554C1D5" w14:textId="3A86EF77" w:rsidR="004134B3" w:rsidRPr="004134B3" w:rsidRDefault="004134B3" w:rsidP="00D3462D">
            <w:pPr>
              <w:rPr>
                <w:lang w:val="en-GB" w:eastAsia="nl-BE"/>
              </w:rPr>
            </w:pPr>
            <w:r w:rsidRPr="004134B3">
              <w:rPr>
                <w:lang w:val="en-GB" w:eastAsia="nl-BE"/>
              </w:rPr>
              <w:t xml:space="preserve">  Serial.println("Moving forward to bypass obstacle...");</w:t>
            </w:r>
          </w:p>
        </w:tc>
      </w:tr>
      <w:tr w:rsidR="004134B3" w:rsidRPr="004134B3" w14:paraId="1AB12126" w14:textId="77777777" w:rsidTr="000E5C91">
        <w:tc>
          <w:tcPr>
            <w:tcW w:w="9060" w:type="dxa"/>
            <w:shd w:val="clear" w:color="auto" w:fill="F2F2F2" w:themeFill="background1" w:themeFillShade="F2"/>
          </w:tcPr>
          <w:p w14:paraId="7E54EA65" w14:textId="77777777" w:rsidR="004134B3" w:rsidRPr="004134B3" w:rsidRDefault="004134B3" w:rsidP="00D3462D">
            <w:pPr>
              <w:rPr>
                <w:lang w:val="en-GB" w:eastAsia="nl-BE"/>
              </w:rPr>
            </w:pPr>
            <w:r w:rsidRPr="004134B3">
              <w:rPr>
                <w:lang w:val="en-GB" w:eastAsia="nl-BE"/>
              </w:rPr>
              <w:t xml:space="preserve">  moveForward(); delay(600);</w:t>
            </w:r>
          </w:p>
        </w:tc>
      </w:tr>
      <w:tr w:rsidR="004134B3" w:rsidRPr="004134B3" w14:paraId="0944C704" w14:textId="77777777" w:rsidTr="000E5C91">
        <w:tc>
          <w:tcPr>
            <w:tcW w:w="9060" w:type="dxa"/>
            <w:shd w:val="clear" w:color="auto" w:fill="F2F2F2" w:themeFill="background1" w:themeFillShade="F2"/>
          </w:tcPr>
          <w:p w14:paraId="18517D68" w14:textId="77777777" w:rsidR="004134B3" w:rsidRPr="004134B3" w:rsidRDefault="004134B3" w:rsidP="00D3462D">
            <w:pPr>
              <w:rPr>
                <w:lang w:val="en-GB" w:eastAsia="nl-BE"/>
              </w:rPr>
            </w:pPr>
            <w:r w:rsidRPr="004134B3">
              <w:rPr>
                <w:lang w:val="en-GB" w:eastAsia="nl-BE"/>
              </w:rPr>
              <w:t xml:space="preserve">  stopMotors(); delay(300);</w:t>
            </w:r>
          </w:p>
        </w:tc>
      </w:tr>
      <w:tr w:rsidR="004134B3" w:rsidRPr="004134B3" w14:paraId="6FCDD068" w14:textId="77777777" w:rsidTr="000E5C91">
        <w:tc>
          <w:tcPr>
            <w:tcW w:w="9060" w:type="dxa"/>
            <w:shd w:val="clear" w:color="auto" w:fill="F2F2F2" w:themeFill="background1" w:themeFillShade="F2"/>
          </w:tcPr>
          <w:p w14:paraId="2E939BD4" w14:textId="77777777" w:rsidR="004134B3" w:rsidRPr="004134B3" w:rsidRDefault="004134B3" w:rsidP="00D3462D">
            <w:pPr>
              <w:rPr>
                <w:lang w:val="en-GB" w:eastAsia="nl-BE"/>
              </w:rPr>
            </w:pPr>
          </w:p>
        </w:tc>
      </w:tr>
      <w:tr w:rsidR="004134B3" w:rsidRPr="004134B3" w14:paraId="1A6B6DDF" w14:textId="77777777" w:rsidTr="000E5C91">
        <w:tc>
          <w:tcPr>
            <w:tcW w:w="9060" w:type="dxa"/>
            <w:shd w:val="clear" w:color="auto" w:fill="F2F2F2" w:themeFill="background1" w:themeFillShade="F2"/>
          </w:tcPr>
          <w:p w14:paraId="45C10F0E" w14:textId="77777777" w:rsidR="004134B3" w:rsidRPr="004134B3" w:rsidRDefault="004134B3" w:rsidP="00D3462D">
            <w:pPr>
              <w:rPr>
                <w:lang w:val="en-GB" w:eastAsia="nl-BE"/>
              </w:rPr>
            </w:pPr>
            <w:r w:rsidRPr="004134B3">
              <w:rPr>
                <w:lang w:val="en-GB" w:eastAsia="nl-BE"/>
              </w:rPr>
              <w:t xml:space="preserve">  if (goLeft) {</w:t>
            </w:r>
          </w:p>
        </w:tc>
      </w:tr>
      <w:tr w:rsidR="004134B3" w:rsidRPr="004134B3" w14:paraId="3462655E" w14:textId="77777777" w:rsidTr="000E5C91">
        <w:tc>
          <w:tcPr>
            <w:tcW w:w="9060" w:type="dxa"/>
            <w:shd w:val="clear" w:color="auto" w:fill="F2F2F2" w:themeFill="background1" w:themeFillShade="F2"/>
          </w:tcPr>
          <w:p w14:paraId="2662B910" w14:textId="31516379" w:rsidR="004134B3" w:rsidRPr="004134B3" w:rsidRDefault="004134B3" w:rsidP="00D3462D">
            <w:pPr>
              <w:rPr>
                <w:lang w:val="en-GB" w:eastAsia="nl-BE"/>
              </w:rPr>
            </w:pPr>
            <w:r w:rsidRPr="004134B3">
              <w:rPr>
                <w:lang w:val="en-GB" w:eastAsia="nl-BE"/>
              </w:rPr>
              <w:t xml:space="preserve">    Serial.println("Turning to pass in front of obstacle (right turn)");</w:t>
            </w:r>
          </w:p>
        </w:tc>
      </w:tr>
      <w:tr w:rsidR="004134B3" w:rsidRPr="004134B3" w14:paraId="12BE0D4D" w14:textId="77777777" w:rsidTr="000E5C91">
        <w:tc>
          <w:tcPr>
            <w:tcW w:w="9060" w:type="dxa"/>
            <w:shd w:val="clear" w:color="auto" w:fill="F2F2F2" w:themeFill="background1" w:themeFillShade="F2"/>
          </w:tcPr>
          <w:p w14:paraId="3DD796B9" w14:textId="77777777" w:rsidR="004134B3" w:rsidRPr="004134B3" w:rsidRDefault="004134B3" w:rsidP="00D3462D">
            <w:pPr>
              <w:rPr>
                <w:lang w:val="en-GB" w:eastAsia="nl-BE"/>
              </w:rPr>
            </w:pPr>
            <w:r w:rsidRPr="004134B3">
              <w:rPr>
                <w:lang w:val="en-GB" w:eastAsia="nl-BE"/>
              </w:rPr>
              <w:t xml:space="preserve">    turnRight(); delay(500);</w:t>
            </w:r>
          </w:p>
        </w:tc>
      </w:tr>
      <w:tr w:rsidR="004134B3" w:rsidRPr="004134B3" w14:paraId="49D91CC3" w14:textId="77777777" w:rsidTr="000E5C91">
        <w:tc>
          <w:tcPr>
            <w:tcW w:w="9060" w:type="dxa"/>
            <w:shd w:val="clear" w:color="auto" w:fill="F2F2F2" w:themeFill="background1" w:themeFillShade="F2"/>
          </w:tcPr>
          <w:p w14:paraId="20111180" w14:textId="77777777" w:rsidR="004134B3" w:rsidRPr="004134B3" w:rsidRDefault="004134B3" w:rsidP="00D3462D">
            <w:pPr>
              <w:rPr>
                <w:lang w:val="en-GB" w:eastAsia="nl-BE"/>
              </w:rPr>
            </w:pPr>
            <w:r w:rsidRPr="004134B3">
              <w:rPr>
                <w:lang w:val="en-GB" w:eastAsia="nl-BE"/>
              </w:rPr>
              <w:t xml:space="preserve">  } else {</w:t>
            </w:r>
          </w:p>
        </w:tc>
      </w:tr>
      <w:tr w:rsidR="004134B3" w:rsidRPr="004134B3" w14:paraId="6271FD0B" w14:textId="77777777" w:rsidTr="000E5C91">
        <w:tc>
          <w:tcPr>
            <w:tcW w:w="9060" w:type="dxa"/>
            <w:shd w:val="clear" w:color="auto" w:fill="F2F2F2" w:themeFill="background1" w:themeFillShade="F2"/>
          </w:tcPr>
          <w:p w14:paraId="293146B3" w14:textId="1598F1E7" w:rsidR="004134B3" w:rsidRPr="004134B3" w:rsidRDefault="004134B3" w:rsidP="00D3462D">
            <w:pPr>
              <w:rPr>
                <w:lang w:val="en-GB" w:eastAsia="nl-BE"/>
              </w:rPr>
            </w:pPr>
            <w:r w:rsidRPr="004134B3">
              <w:rPr>
                <w:lang w:val="en-GB" w:eastAsia="nl-BE"/>
              </w:rPr>
              <w:t xml:space="preserve">    Serial.println("Turning to pass in front of obstacle (left turn)");</w:t>
            </w:r>
          </w:p>
        </w:tc>
      </w:tr>
      <w:tr w:rsidR="004134B3" w:rsidRPr="004134B3" w14:paraId="4F6AEAB2" w14:textId="77777777" w:rsidTr="000E5C91">
        <w:tc>
          <w:tcPr>
            <w:tcW w:w="9060" w:type="dxa"/>
            <w:shd w:val="clear" w:color="auto" w:fill="F2F2F2" w:themeFill="background1" w:themeFillShade="F2"/>
          </w:tcPr>
          <w:p w14:paraId="4A057BCB" w14:textId="77777777" w:rsidR="004134B3" w:rsidRPr="004134B3" w:rsidRDefault="004134B3" w:rsidP="00D3462D">
            <w:pPr>
              <w:rPr>
                <w:lang w:val="en-GB" w:eastAsia="nl-BE"/>
              </w:rPr>
            </w:pPr>
            <w:r w:rsidRPr="004134B3">
              <w:rPr>
                <w:lang w:val="en-GB" w:eastAsia="nl-BE"/>
              </w:rPr>
              <w:lastRenderedPageBreak/>
              <w:t xml:space="preserve">    turnLeft(); delay(500);</w:t>
            </w:r>
          </w:p>
        </w:tc>
      </w:tr>
      <w:tr w:rsidR="004134B3" w:rsidRPr="004134B3" w14:paraId="34FCBB15" w14:textId="77777777" w:rsidTr="000E5C91">
        <w:tc>
          <w:tcPr>
            <w:tcW w:w="9060" w:type="dxa"/>
            <w:shd w:val="clear" w:color="auto" w:fill="F2F2F2" w:themeFill="background1" w:themeFillShade="F2"/>
          </w:tcPr>
          <w:p w14:paraId="53BA813C" w14:textId="77777777" w:rsidR="004134B3" w:rsidRPr="004134B3" w:rsidRDefault="004134B3" w:rsidP="00D3462D">
            <w:pPr>
              <w:rPr>
                <w:lang w:val="en-GB" w:eastAsia="nl-BE"/>
              </w:rPr>
            </w:pPr>
            <w:r w:rsidRPr="004134B3">
              <w:rPr>
                <w:lang w:val="en-GB" w:eastAsia="nl-BE"/>
              </w:rPr>
              <w:t xml:space="preserve">  }</w:t>
            </w:r>
          </w:p>
        </w:tc>
      </w:tr>
      <w:tr w:rsidR="004134B3" w:rsidRPr="004134B3" w14:paraId="01DF4A75" w14:textId="77777777" w:rsidTr="000E5C91">
        <w:tc>
          <w:tcPr>
            <w:tcW w:w="9060" w:type="dxa"/>
            <w:shd w:val="clear" w:color="auto" w:fill="F2F2F2" w:themeFill="background1" w:themeFillShade="F2"/>
          </w:tcPr>
          <w:p w14:paraId="5EA1D7C3" w14:textId="77777777" w:rsidR="004134B3" w:rsidRPr="004134B3" w:rsidRDefault="004134B3" w:rsidP="00D3462D">
            <w:pPr>
              <w:rPr>
                <w:lang w:val="en-GB" w:eastAsia="nl-BE"/>
              </w:rPr>
            </w:pPr>
          </w:p>
        </w:tc>
      </w:tr>
      <w:tr w:rsidR="004134B3" w:rsidRPr="004134B3" w14:paraId="7739B681" w14:textId="77777777" w:rsidTr="000E5C91">
        <w:tc>
          <w:tcPr>
            <w:tcW w:w="9060" w:type="dxa"/>
            <w:shd w:val="clear" w:color="auto" w:fill="F2F2F2" w:themeFill="background1" w:themeFillShade="F2"/>
          </w:tcPr>
          <w:p w14:paraId="6E380C38" w14:textId="35416F6D" w:rsidR="004134B3" w:rsidRPr="004134B3" w:rsidRDefault="004134B3" w:rsidP="00D3462D">
            <w:pPr>
              <w:rPr>
                <w:lang w:val="en-GB" w:eastAsia="nl-BE"/>
              </w:rPr>
            </w:pPr>
            <w:r w:rsidRPr="004134B3">
              <w:rPr>
                <w:lang w:val="en-GB" w:eastAsia="nl-BE"/>
              </w:rPr>
              <w:t xml:space="preserve">  Serial.println("Moving forward to bypass obstacle...");</w:t>
            </w:r>
          </w:p>
        </w:tc>
      </w:tr>
      <w:tr w:rsidR="004134B3" w:rsidRPr="004134B3" w14:paraId="445F21D2" w14:textId="77777777" w:rsidTr="000E5C91">
        <w:tc>
          <w:tcPr>
            <w:tcW w:w="9060" w:type="dxa"/>
            <w:shd w:val="clear" w:color="auto" w:fill="F2F2F2" w:themeFill="background1" w:themeFillShade="F2"/>
          </w:tcPr>
          <w:p w14:paraId="7C1B74DC" w14:textId="77777777" w:rsidR="004134B3" w:rsidRPr="004134B3" w:rsidRDefault="004134B3" w:rsidP="00D3462D">
            <w:pPr>
              <w:rPr>
                <w:lang w:val="en-GB" w:eastAsia="nl-BE"/>
              </w:rPr>
            </w:pPr>
            <w:r w:rsidRPr="004134B3">
              <w:rPr>
                <w:lang w:val="en-GB" w:eastAsia="nl-BE"/>
              </w:rPr>
              <w:t xml:space="preserve">  moveForward(); delay(600);</w:t>
            </w:r>
          </w:p>
        </w:tc>
      </w:tr>
      <w:tr w:rsidR="004134B3" w:rsidRPr="004134B3" w14:paraId="150F9190" w14:textId="77777777" w:rsidTr="000E5C91">
        <w:tc>
          <w:tcPr>
            <w:tcW w:w="9060" w:type="dxa"/>
            <w:shd w:val="clear" w:color="auto" w:fill="F2F2F2" w:themeFill="background1" w:themeFillShade="F2"/>
          </w:tcPr>
          <w:p w14:paraId="10A13F8C" w14:textId="77777777" w:rsidR="004134B3" w:rsidRPr="004134B3" w:rsidRDefault="004134B3" w:rsidP="00D3462D">
            <w:pPr>
              <w:rPr>
                <w:lang w:val="en-GB" w:eastAsia="nl-BE"/>
              </w:rPr>
            </w:pPr>
            <w:r w:rsidRPr="004134B3">
              <w:rPr>
                <w:lang w:val="en-GB" w:eastAsia="nl-BE"/>
              </w:rPr>
              <w:t xml:space="preserve">  stopMotors(); delay(300);</w:t>
            </w:r>
          </w:p>
        </w:tc>
      </w:tr>
      <w:tr w:rsidR="004134B3" w:rsidRPr="004134B3" w14:paraId="45576512" w14:textId="77777777" w:rsidTr="000E5C91">
        <w:tc>
          <w:tcPr>
            <w:tcW w:w="9060" w:type="dxa"/>
            <w:shd w:val="clear" w:color="auto" w:fill="F2F2F2" w:themeFill="background1" w:themeFillShade="F2"/>
          </w:tcPr>
          <w:p w14:paraId="11500187" w14:textId="77777777" w:rsidR="004134B3" w:rsidRPr="004134B3" w:rsidRDefault="004134B3" w:rsidP="00D3462D">
            <w:pPr>
              <w:rPr>
                <w:lang w:val="en-GB" w:eastAsia="nl-BE"/>
              </w:rPr>
            </w:pPr>
          </w:p>
        </w:tc>
      </w:tr>
      <w:tr w:rsidR="004134B3" w:rsidRPr="004134B3" w14:paraId="0F261605" w14:textId="77777777" w:rsidTr="000E5C91">
        <w:tc>
          <w:tcPr>
            <w:tcW w:w="9060" w:type="dxa"/>
            <w:shd w:val="clear" w:color="auto" w:fill="F2F2F2" w:themeFill="background1" w:themeFillShade="F2"/>
          </w:tcPr>
          <w:p w14:paraId="44CD32E3" w14:textId="77777777" w:rsidR="004134B3" w:rsidRPr="004134B3" w:rsidRDefault="004134B3" w:rsidP="00D3462D">
            <w:pPr>
              <w:rPr>
                <w:lang w:val="en-GB" w:eastAsia="nl-BE"/>
              </w:rPr>
            </w:pPr>
            <w:r w:rsidRPr="004134B3">
              <w:rPr>
                <w:lang w:val="en-GB" w:eastAsia="nl-BE"/>
              </w:rPr>
              <w:t xml:space="preserve">  while (true) {</w:t>
            </w:r>
          </w:p>
        </w:tc>
      </w:tr>
      <w:tr w:rsidR="004134B3" w:rsidRPr="004134B3" w14:paraId="5B5A5A1B" w14:textId="77777777" w:rsidTr="000E5C91">
        <w:tc>
          <w:tcPr>
            <w:tcW w:w="9060" w:type="dxa"/>
            <w:shd w:val="clear" w:color="auto" w:fill="F2F2F2" w:themeFill="background1" w:themeFillShade="F2"/>
          </w:tcPr>
          <w:p w14:paraId="43277257" w14:textId="77777777" w:rsidR="004134B3" w:rsidRPr="004134B3" w:rsidRDefault="004134B3" w:rsidP="00D3462D">
            <w:pPr>
              <w:rPr>
                <w:lang w:val="en-GB" w:eastAsia="nl-BE"/>
              </w:rPr>
            </w:pPr>
            <w:r w:rsidRPr="004134B3">
              <w:rPr>
                <w:lang w:val="en-GB" w:eastAsia="nl-BE"/>
              </w:rPr>
              <w:t xml:space="preserve">    long sideScan = readDistance(trigPin2, echoPin2);</w:t>
            </w:r>
          </w:p>
        </w:tc>
      </w:tr>
      <w:tr w:rsidR="004134B3" w:rsidRPr="004134B3" w14:paraId="09726CE8" w14:textId="77777777" w:rsidTr="000E5C91">
        <w:tc>
          <w:tcPr>
            <w:tcW w:w="9060" w:type="dxa"/>
            <w:shd w:val="clear" w:color="auto" w:fill="F2F2F2" w:themeFill="background1" w:themeFillShade="F2"/>
          </w:tcPr>
          <w:p w14:paraId="343FAA3B" w14:textId="77777777" w:rsidR="004134B3" w:rsidRPr="004134B3" w:rsidRDefault="004134B3" w:rsidP="00D3462D">
            <w:pPr>
              <w:rPr>
                <w:lang w:val="en-GB" w:eastAsia="nl-BE"/>
              </w:rPr>
            </w:pPr>
            <w:r w:rsidRPr="004134B3">
              <w:rPr>
                <w:lang w:val="en-GB" w:eastAsia="nl-BE"/>
              </w:rPr>
              <w:t xml:space="preserve">    if (sideScan &gt; 40 &amp;&amp; readDistance(trigPin2, echoPin2) &gt; 20) {</w:t>
            </w:r>
          </w:p>
        </w:tc>
      </w:tr>
      <w:tr w:rsidR="004134B3" w:rsidRPr="004134B3" w14:paraId="01A49422" w14:textId="77777777" w:rsidTr="000E5C91">
        <w:tc>
          <w:tcPr>
            <w:tcW w:w="9060" w:type="dxa"/>
            <w:shd w:val="clear" w:color="auto" w:fill="F2F2F2" w:themeFill="background1" w:themeFillShade="F2"/>
          </w:tcPr>
          <w:p w14:paraId="05C8C119" w14:textId="1ABC9343" w:rsidR="004134B3" w:rsidRPr="004134B3" w:rsidRDefault="004134B3" w:rsidP="00D3462D">
            <w:pPr>
              <w:rPr>
                <w:lang w:val="en-GB" w:eastAsia="nl-BE"/>
              </w:rPr>
            </w:pPr>
            <w:r w:rsidRPr="004134B3">
              <w:rPr>
                <w:lang w:val="en-GB" w:eastAsia="nl-BE"/>
              </w:rPr>
              <w:t xml:space="preserve">      Serial.println("Detected end of obstacle.");</w:t>
            </w:r>
          </w:p>
        </w:tc>
      </w:tr>
      <w:tr w:rsidR="004134B3" w:rsidRPr="004134B3" w14:paraId="4B7E127B" w14:textId="77777777" w:rsidTr="000E5C91">
        <w:tc>
          <w:tcPr>
            <w:tcW w:w="9060" w:type="dxa"/>
            <w:shd w:val="clear" w:color="auto" w:fill="F2F2F2" w:themeFill="background1" w:themeFillShade="F2"/>
          </w:tcPr>
          <w:p w14:paraId="21D38ABC" w14:textId="77777777" w:rsidR="004134B3" w:rsidRPr="004134B3" w:rsidRDefault="004134B3" w:rsidP="00D3462D">
            <w:pPr>
              <w:rPr>
                <w:lang w:val="en-GB" w:eastAsia="nl-BE"/>
              </w:rPr>
            </w:pPr>
            <w:r w:rsidRPr="004134B3">
              <w:rPr>
                <w:lang w:val="en-GB" w:eastAsia="nl-BE"/>
              </w:rPr>
              <w:t xml:space="preserve">      moveForward();</w:t>
            </w:r>
          </w:p>
        </w:tc>
      </w:tr>
      <w:tr w:rsidR="004134B3" w:rsidRPr="004134B3" w14:paraId="64DC9923" w14:textId="77777777" w:rsidTr="000E5C91">
        <w:tc>
          <w:tcPr>
            <w:tcW w:w="9060" w:type="dxa"/>
            <w:shd w:val="clear" w:color="auto" w:fill="F2F2F2" w:themeFill="background1" w:themeFillShade="F2"/>
          </w:tcPr>
          <w:p w14:paraId="3E97E944" w14:textId="77777777" w:rsidR="004134B3" w:rsidRPr="004134B3" w:rsidRDefault="004134B3" w:rsidP="00D3462D">
            <w:pPr>
              <w:rPr>
                <w:lang w:val="en-GB" w:eastAsia="nl-BE"/>
              </w:rPr>
            </w:pPr>
            <w:r w:rsidRPr="004134B3">
              <w:rPr>
                <w:lang w:val="en-GB" w:eastAsia="nl-BE"/>
              </w:rPr>
              <w:t xml:space="preserve">      delay(200);</w:t>
            </w:r>
          </w:p>
        </w:tc>
      </w:tr>
      <w:tr w:rsidR="004134B3" w:rsidRPr="004134B3" w14:paraId="582B52B3" w14:textId="77777777" w:rsidTr="000E5C91">
        <w:tc>
          <w:tcPr>
            <w:tcW w:w="9060" w:type="dxa"/>
            <w:shd w:val="clear" w:color="auto" w:fill="F2F2F2" w:themeFill="background1" w:themeFillShade="F2"/>
          </w:tcPr>
          <w:p w14:paraId="7DEBBFD5" w14:textId="77777777" w:rsidR="004134B3" w:rsidRPr="004134B3" w:rsidRDefault="004134B3" w:rsidP="00D3462D">
            <w:pPr>
              <w:rPr>
                <w:lang w:val="en-GB" w:eastAsia="nl-BE"/>
              </w:rPr>
            </w:pPr>
            <w:r w:rsidRPr="004134B3">
              <w:rPr>
                <w:lang w:val="en-GB" w:eastAsia="nl-BE"/>
              </w:rPr>
              <w:t xml:space="preserve">      break;</w:t>
            </w:r>
          </w:p>
        </w:tc>
      </w:tr>
      <w:tr w:rsidR="004134B3" w:rsidRPr="004134B3" w14:paraId="442AC097" w14:textId="77777777" w:rsidTr="000E5C91">
        <w:tc>
          <w:tcPr>
            <w:tcW w:w="9060" w:type="dxa"/>
            <w:shd w:val="clear" w:color="auto" w:fill="F2F2F2" w:themeFill="background1" w:themeFillShade="F2"/>
          </w:tcPr>
          <w:p w14:paraId="111094D7" w14:textId="77777777" w:rsidR="004134B3" w:rsidRPr="004134B3" w:rsidRDefault="004134B3" w:rsidP="00D3462D">
            <w:pPr>
              <w:rPr>
                <w:lang w:val="en-GB" w:eastAsia="nl-BE"/>
              </w:rPr>
            </w:pPr>
            <w:r w:rsidRPr="004134B3">
              <w:rPr>
                <w:lang w:val="en-GB" w:eastAsia="nl-BE"/>
              </w:rPr>
              <w:t xml:space="preserve">    }</w:t>
            </w:r>
          </w:p>
        </w:tc>
      </w:tr>
      <w:tr w:rsidR="004134B3" w:rsidRPr="004134B3" w14:paraId="10944F0C" w14:textId="77777777" w:rsidTr="000E5C91">
        <w:tc>
          <w:tcPr>
            <w:tcW w:w="9060" w:type="dxa"/>
            <w:shd w:val="clear" w:color="auto" w:fill="F2F2F2" w:themeFill="background1" w:themeFillShade="F2"/>
          </w:tcPr>
          <w:p w14:paraId="372B3B72" w14:textId="77777777" w:rsidR="004134B3" w:rsidRPr="004134B3" w:rsidRDefault="004134B3" w:rsidP="00D3462D">
            <w:pPr>
              <w:rPr>
                <w:lang w:val="en-GB" w:eastAsia="nl-BE"/>
              </w:rPr>
            </w:pPr>
          </w:p>
        </w:tc>
      </w:tr>
      <w:tr w:rsidR="004134B3" w:rsidRPr="004134B3" w14:paraId="0991931C" w14:textId="77777777" w:rsidTr="000E5C91">
        <w:tc>
          <w:tcPr>
            <w:tcW w:w="9060" w:type="dxa"/>
            <w:shd w:val="clear" w:color="auto" w:fill="F2F2F2" w:themeFill="background1" w:themeFillShade="F2"/>
          </w:tcPr>
          <w:p w14:paraId="24A92F8A" w14:textId="77777777" w:rsidR="004134B3" w:rsidRPr="004134B3" w:rsidRDefault="004134B3" w:rsidP="00D3462D">
            <w:pPr>
              <w:rPr>
                <w:lang w:val="en-GB" w:eastAsia="nl-BE"/>
              </w:rPr>
            </w:pPr>
            <w:r w:rsidRPr="004134B3">
              <w:rPr>
                <w:lang w:val="en-GB" w:eastAsia="nl-BE"/>
              </w:rPr>
              <w:t xml:space="preserve">    if (obstacleDetected()) {</w:t>
            </w:r>
          </w:p>
        </w:tc>
      </w:tr>
      <w:tr w:rsidR="004134B3" w:rsidRPr="004134B3" w14:paraId="1A76A0DC" w14:textId="77777777" w:rsidTr="000E5C91">
        <w:tc>
          <w:tcPr>
            <w:tcW w:w="9060" w:type="dxa"/>
            <w:shd w:val="clear" w:color="auto" w:fill="F2F2F2" w:themeFill="background1" w:themeFillShade="F2"/>
          </w:tcPr>
          <w:p w14:paraId="30C541B6" w14:textId="77777777" w:rsidR="004134B3" w:rsidRPr="004134B3" w:rsidRDefault="004134B3" w:rsidP="00D3462D">
            <w:pPr>
              <w:rPr>
                <w:lang w:val="en-GB" w:eastAsia="nl-BE"/>
              </w:rPr>
            </w:pPr>
            <w:r w:rsidRPr="004134B3">
              <w:rPr>
                <w:lang w:val="en-GB" w:eastAsia="nl-BE"/>
              </w:rPr>
              <w:t xml:space="preserve">      stopMotors(); delay(300);</w:t>
            </w:r>
          </w:p>
        </w:tc>
      </w:tr>
      <w:tr w:rsidR="004134B3" w:rsidRPr="004134B3" w14:paraId="0135AD3E" w14:textId="77777777" w:rsidTr="000E5C91">
        <w:tc>
          <w:tcPr>
            <w:tcW w:w="9060" w:type="dxa"/>
            <w:shd w:val="clear" w:color="auto" w:fill="F2F2F2" w:themeFill="background1" w:themeFillShade="F2"/>
          </w:tcPr>
          <w:p w14:paraId="5405E52C" w14:textId="77777777" w:rsidR="004134B3" w:rsidRPr="004134B3" w:rsidRDefault="004134B3" w:rsidP="00D3462D">
            <w:pPr>
              <w:rPr>
                <w:lang w:val="en-GB" w:eastAsia="nl-BE"/>
              </w:rPr>
            </w:pPr>
            <w:r w:rsidRPr="004134B3">
              <w:rPr>
                <w:lang w:val="en-GB" w:eastAsia="nl-BE"/>
              </w:rPr>
              <w:t xml:space="preserve">      return;</w:t>
            </w:r>
          </w:p>
        </w:tc>
      </w:tr>
      <w:tr w:rsidR="004134B3" w:rsidRPr="004134B3" w14:paraId="5CCFAA58" w14:textId="77777777" w:rsidTr="000E5C91">
        <w:tc>
          <w:tcPr>
            <w:tcW w:w="9060" w:type="dxa"/>
            <w:shd w:val="clear" w:color="auto" w:fill="F2F2F2" w:themeFill="background1" w:themeFillShade="F2"/>
          </w:tcPr>
          <w:p w14:paraId="0343D85A" w14:textId="77777777" w:rsidR="004134B3" w:rsidRPr="004134B3" w:rsidRDefault="004134B3" w:rsidP="00D3462D">
            <w:pPr>
              <w:rPr>
                <w:lang w:val="en-GB" w:eastAsia="nl-BE"/>
              </w:rPr>
            </w:pPr>
            <w:r w:rsidRPr="004134B3">
              <w:rPr>
                <w:lang w:val="en-GB" w:eastAsia="nl-BE"/>
              </w:rPr>
              <w:t xml:space="preserve">    }</w:t>
            </w:r>
          </w:p>
        </w:tc>
      </w:tr>
      <w:tr w:rsidR="004134B3" w:rsidRPr="004134B3" w14:paraId="588F376F" w14:textId="77777777" w:rsidTr="000E5C91">
        <w:tc>
          <w:tcPr>
            <w:tcW w:w="9060" w:type="dxa"/>
            <w:shd w:val="clear" w:color="auto" w:fill="F2F2F2" w:themeFill="background1" w:themeFillShade="F2"/>
          </w:tcPr>
          <w:p w14:paraId="25C6D968" w14:textId="77777777" w:rsidR="004134B3" w:rsidRPr="004134B3" w:rsidRDefault="004134B3" w:rsidP="00D3462D">
            <w:pPr>
              <w:rPr>
                <w:lang w:val="en-GB" w:eastAsia="nl-BE"/>
              </w:rPr>
            </w:pPr>
          </w:p>
        </w:tc>
      </w:tr>
      <w:tr w:rsidR="004134B3" w:rsidRPr="004134B3" w14:paraId="213303F6" w14:textId="77777777" w:rsidTr="000E5C91">
        <w:tc>
          <w:tcPr>
            <w:tcW w:w="9060" w:type="dxa"/>
            <w:shd w:val="clear" w:color="auto" w:fill="F2F2F2" w:themeFill="background1" w:themeFillShade="F2"/>
          </w:tcPr>
          <w:p w14:paraId="094E7033" w14:textId="429DF73F" w:rsidR="004134B3" w:rsidRPr="004134B3" w:rsidRDefault="004134B3" w:rsidP="00D3462D">
            <w:pPr>
              <w:rPr>
                <w:lang w:val="en-GB" w:eastAsia="nl-BE"/>
              </w:rPr>
            </w:pPr>
            <w:r w:rsidRPr="004134B3">
              <w:rPr>
                <w:lang w:val="en-GB" w:eastAsia="nl-BE"/>
              </w:rPr>
              <w:t xml:space="preserve">    Serial.println("Moving along the obstacle...");</w:t>
            </w:r>
          </w:p>
        </w:tc>
      </w:tr>
      <w:tr w:rsidR="004134B3" w:rsidRPr="004134B3" w14:paraId="4EB33C90" w14:textId="77777777" w:rsidTr="000E5C91">
        <w:tc>
          <w:tcPr>
            <w:tcW w:w="9060" w:type="dxa"/>
            <w:shd w:val="clear" w:color="auto" w:fill="F2F2F2" w:themeFill="background1" w:themeFillShade="F2"/>
          </w:tcPr>
          <w:p w14:paraId="3D2BA705" w14:textId="77777777" w:rsidR="004134B3" w:rsidRPr="004134B3" w:rsidRDefault="004134B3" w:rsidP="00D3462D">
            <w:pPr>
              <w:rPr>
                <w:lang w:val="en-GB" w:eastAsia="nl-BE"/>
              </w:rPr>
            </w:pPr>
            <w:r w:rsidRPr="004134B3">
              <w:rPr>
                <w:lang w:val="en-GB" w:eastAsia="nl-BE"/>
              </w:rPr>
              <w:t xml:space="preserve">    moveForward();</w:t>
            </w:r>
          </w:p>
        </w:tc>
      </w:tr>
      <w:tr w:rsidR="004134B3" w:rsidRPr="004134B3" w14:paraId="75E8D096" w14:textId="77777777" w:rsidTr="000E5C91">
        <w:tc>
          <w:tcPr>
            <w:tcW w:w="9060" w:type="dxa"/>
            <w:shd w:val="clear" w:color="auto" w:fill="F2F2F2" w:themeFill="background1" w:themeFillShade="F2"/>
          </w:tcPr>
          <w:p w14:paraId="4D2740AB" w14:textId="77777777" w:rsidR="004134B3" w:rsidRPr="004134B3" w:rsidRDefault="004134B3" w:rsidP="00D3462D">
            <w:pPr>
              <w:rPr>
                <w:lang w:val="en-GB" w:eastAsia="nl-BE"/>
              </w:rPr>
            </w:pPr>
            <w:r w:rsidRPr="004134B3">
              <w:rPr>
                <w:lang w:val="en-GB" w:eastAsia="nl-BE"/>
              </w:rPr>
              <w:t xml:space="preserve">    delay(100);</w:t>
            </w:r>
          </w:p>
        </w:tc>
      </w:tr>
      <w:tr w:rsidR="004134B3" w:rsidRPr="004134B3" w14:paraId="5E741800" w14:textId="77777777" w:rsidTr="000E5C91">
        <w:tc>
          <w:tcPr>
            <w:tcW w:w="9060" w:type="dxa"/>
            <w:shd w:val="clear" w:color="auto" w:fill="F2F2F2" w:themeFill="background1" w:themeFillShade="F2"/>
          </w:tcPr>
          <w:p w14:paraId="7F96FCFB" w14:textId="77777777" w:rsidR="004134B3" w:rsidRPr="004134B3" w:rsidRDefault="004134B3" w:rsidP="00D3462D">
            <w:pPr>
              <w:rPr>
                <w:lang w:val="en-GB" w:eastAsia="nl-BE"/>
              </w:rPr>
            </w:pPr>
            <w:r w:rsidRPr="004134B3">
              <w:rPr>
                <w:lang w:val="en-GB" w:eastAsia="nl-BE"/>
              </w:rPr>
              <w:t xml:space="preserve">  }</w:t>
            </w:r>
          </w:p>
        </w:tc>
      </w:tr>
      <w:tr w:rsidR="004134B3" w:rsidRPr="004134B3" w14:paraId="21A70BD8" w14:textId="77777777" w:rsidTr="000E5C91">
        <w:tc>
          <w:tcPr>
            <w:tcW w:w="9060" w:type="dxa"/>
            <w:shd w:val="clear" w:color="auto" w:fill="F2F2F2" w:themeFill="background1" w:themeFillShade="F2"/>
          </w:tcPr>
          <w:p w14:paraId="26C9AAB8" w14:textId="77777777" w:rsidR="004134B3" w:rsidRPr="004134B3" w:rsidRDefault="004134B3" w:rsidP="00D3462D">
            <w:pPr>
              <w:rPr>
                <w:lang w:val="en-GB" w:eastAsia="nl-BE"/>
              </w:rPr>
            </w:pPr>
          </w:p>
        </w:tc>
      </w:tr>
      <w:tr w:rsidR="004134B3" w:rsidRPr="004134B3" w14:paraId="213A101F" w14:textId="77777777" w:rsidTr="000E5C91">
        <w:tc>
          <w:tcPr>
            <w:tcW w:w="9060" w:type="dxa"/>
            <w:shd w:val="clear" w:color="auto" w:fill="F2F2F2" w:themeFill="background1" w:themeFillShade="F2"/>
          </w:tcPr>
          <w:p w14:paraId="207E1D63" w14:textId="10CBCAF9" w:rsidR="004134B3" w:rsidRPr="004134B3" w:rsidRDefault="004134B3" w:rsidP="00D3462D">
            <w:pPr>
              <w:rPr>
                <w:lang w:val="en-GB" w:eastAsia="nl-BE"/>
              </w:rPr>
            </w:pPr>
            <w:r w:rsidRPr="004134B3">
              <w:rPr>
                <w:lang w:val="en-GB" w:eastAsia="nl-BE"/>
              </w:rPr>
              <w:t xml:space="preserve">  Serial.println("Moving forward to bypass obstacle...");</w:t>
            </w:r>
          </w:p>
        </w:tc>
      </w:tr>
      <w:tr w:rsidR="004134B3" w:rsidRPr="004134B3" w14:paraId="68D2A1FC" w14:textId="77777777" w:rsidTr="000E5C91">
        <w:tc>
          <w:tcPr>
            <w:tcW w:w="9060" w:type="dxa"/>
            <w:shd w:val="clear" w:color="auto" w:fill="F2F2F2" w:themeFill="background1" w:themeFillShade="F2"/>
          </w:tcPr>
          <w:p w14:paraId="4B892EBB" w14:textId="77777777" w:rsidR="004134B3" w:rsidRPr="004134B3" w:rsidRDefault="004134B3" w:rsidP="00D3462D">
            <w:pPr>
              <w:rPr>
                <w:lang w:val="en-GB" w:eastAsia="nl-BE"/>
              </w:rPr>
            </w:pPr>
            <w:r w:rsidRPr="004134B3">
              <w:rPr>
                <w:lang w:val="en-GB" w:eastAsia="nl-BE"/>
              </w:rPr>
              <w:t xml:space="preserve">  moveForward(); delay(600);</w:t>
            </w:r>
          </w:p>
        </w:tc>
      </w:tr>
      <w:tr w:rsidR="004134B3" w:rsidRPr="004134B3" w14:paraId="6F4EBF83" w14:textId="77777777" w:rsidTr="000E5C91">
        <w:tc>
          <w:tcPr>
            <w:tcW w:w="9060" w:type="dxa"/>
            <w:shd w:val="clear" w:color="auto" w:fill="F2F2F2" w:themeFill="background1" w:themeFillShade="F2"/>
          </w:tcPr>
          <w:p w14:paraId="739D2985" w14:textId="77777777" w:rsidR="004134B3" w:rsidRPr="004134B3" w:rsidRDefault="004134B3" w:rsidP="00D3462D">
            <w:pPr>
              <w:rPr>
                <w:lang w:val="en-GB" w:eastAsia="nl-BE"/>
              </w:rPr>
            </w:pPr>
            <w:r w:rsidRPr="004134B3">
              <w:rPr>
                <w:lang w:val="en-GB" w:eastAsia="nl-BE"/>
              </w:rPr>
              <w:t xml:space="preserve">  stopMotors(); delay(300);</w:t>
            </w:r>
          </w:p>
        </w:tc>
      </w:tr>
      <w:tr w:rsidR="004134B3" w:rsidRPr="004134B3" w14:paraId="52AC6091" w14:textId="77777777" w:rsidTr="000E5C91">
        <w:tc>
          <w:tcPr>
            <w:tcW w:w="9060" w:type="dxa"/>
            <w:shd w:val="clear" w:color="auto" w:fill="F2F2F2" w:themeFill="background1" w:themeFillShade="F2"/>
          </w:tcPr>
          <w:p w14:paraId="3B15E985" w14:textId="77777777" w:rsidR="004134B3" w:rsidRPr="004134B3" w:rsidRDefault="004134B3" w:rsidP="00D3462D">
            <w:pPr>
              <w:rPr>
                <w:lang w:val="en-GB" w:eastAsia="nl-BE"/>
              </w:rPr>
            </w:pPr>
          </w:p>
        </w:tc>
      </w:tr>
      <w:tr w:rsidR="004134B3" w:rsidRPr="004134B3" w14:paraId="666F4BA6" w14:textId="77777777" w:rsidTr="000E5C91">
        <w:tc>
          <w:tcPr>
            <w:tcW w:w="9060" w:type="dxa"/>
            <w:shd w:val="clear" w:color="auto" w:fill="F2F2F2" w:themeFill="background1" w:themeFillShade="F2"/>
          </w:tcPr>
          <w:p w14:paraId="3A017EEE" w14:textId="77777777" w:rsidR="004134B3" w:rsidRPr="004134B3" w:rsidRDefault="004134B3" w:rsidP="00D3462D">
            <w:pPr>
              <w:rPr>
                <w:lang w:val="en-GB" w:eastAsia="nl-BE"/>
              </w:rPr>
            </w:pPr>
            <w:r w:rsidRPr="004134B3">
              <w:rPr>
                <w:lang w:val="en-GB" w:eastAsia="nl-BE"/>
              </w:rPr>
              <w:t xml:space="preserve">  if (goLeft) {</w:t>
            </w:r>
          </w:p>
        </w:tc>
      </w:tr>
      <w:tr w:rsidR="004134B3" w:rsidRPr="004134B3" w14:paraId="1E772E5D" w14:textId="77777777" w:rsidTr="000E5C91">
        <w:tc>
          <w:tcPr>
            <w:tcW w:w="9060" w:type="dxa"/>
            <w:shd w:val="clear" w:color="auto" w:fill="F2F2F2" w:themeFill="background1" w:themeFillShade="F2"/>
          </w:tcPr>
          <w:p w14:paraId="56B5FB51" w14:textId="357F6241" w:rsidR="004134B3" w:rsidRPr="004134B3" w:rsidRDefault="004134B3" w:rsidP="00D3462D">
            <w:pPr>
              <w:rPr>
                <w:lang w:val="en-GB" w:eastAsia="nl-BE"/>
              </w:rPr>
            </w:pPr>
            <w:r w:rsidRPr="004134B3">
              <w:rPr>
                <w:lang w:val="en-GB" w:eastAsia="nl-BE"/>
              </w:rPr>
              <w:t xml:space="preserve">    Serial.println("Final right turn to realign with path");</w:t>
            </w:r>
          </w:p>
        </w:tc>
      </w:tr>
      <w:tr w:rsidR="004134B3" w:rsidRPr="004134B3" w14:paraId="27841734" w14:textId="77777777" w:rsidTr="000E5C91">
        <w:tc>
          <w:tcPr>
            <w:tcW w:w="9060" w:type="dxa"/>
            <w:shd w:val="clear" w:color="auto" w:fill="F2F2F2" w:themeFill="background1" w:themeFillShade="F2"/>
          </w:tcPr>
          <w:p w14:paraId="5D3A7AC1" w14:textId="77777777" w:rsidR="004134B3" w:rsidRPr="004134B3" w:rsidRDefault="004134B3" w:rsidP="00D3462D">
            <w:pPr>
              <w:rPr>
                <w:lang w:val="en-GB" w:eastAsia="nl-BE"/>
              </w:rPr>
            </w:pPr>
            <w:r w:rsidRPr="004134B3">
              <w:rPr>
                <w:lang w:val="en-GB" w:eastAsia="nl-BE"/>
              </w:rPr>
              <w:t xml:space="preserve">    turnRight(); delay(500);</w:t>
            </w:r>
          </w:p>
        </w:tc>
      </w:tr>
      <w:tr w:rsidR="004134B3" w:rsidRPr="004134B3" w14:paraId="36865C8C" w14:textId="77777777" w:rsidTr="000E5C91">
        <w:tc>
          <w:tcPr>
            <w:tcW w:w="9060" w:type="dxa"/>
            <w:shd w:val="clear" w:color="auto" w:fill="F2F2F2" w:themeFill="background1" w:themeFillShade="F2"/>
          </w:tcPr>
          <w:p w14:paraId="117AFE9C" w14:textId="77777777" w:rsidR="004134B3" w:rsidRPr="004134B3" w:rsidRDefault="004134B3" w:rsidP="00D3462D">
            <w:pPr>
              <w:rPr>
                <w:lang w:val="en-GB" w:eastAsia="nl-BE"/>
              </w:rPr>
            </w:pPr>
            <w:r w:rsidRPr="004134B3">
              <w:rPr>
                <w:lang w:val="en-GB" w:eastAsia="nl-BE"/>
              </w:rPr>
              <w:t xml:space="preserve">  } else {</w:t>
            </w:r>
          </w:p>
        </w:tc>
      </w:tr>
      <w:tr w:rsidR="004134B3" w:rsidRPr="004134B3" w14:paraId="1F069F37" w14:textId="77777777" w:rsidTr="000E5C91">
        <w:tc>
          <w:tcPr>
            <w:tcW w:w="9060" w:type="dxa"/>
            <w:shd w:val="clear" w:color="auto" w:fill="F2F2F2" w:themeFill="background1" w:themeFillShade="F2"/>
          </w:tcPr>
          <w:p w14:paraId="5B993156" w14:textId="76FE421A" w:rsidR="004134B3" w:rsidRPr="004134B3" w:rsidRDefault="004134B3" w:rsidP="00D3462D">
            <w:pPr>
              <w:rPr>
                <w:lang w:val="en-GB" w:eastAsia="nl-BE"/>
              </w:rPr>
            </w:pPr>
            <w:r w:rsidRPr="004134B3">
              <w:rPr>
                <w:lang w:val="en-GB" w:eastAsia="nl-BE"/>
              </w:rPr>
              <w:t xml:space="preserve">    Serial.println("Final left turn to realign with path");</w:t>
            </w:r>
          </w:p>
        </w:tc>
      </w:tr>
      <w:tr w:rsidR="004134B3" w:rsidRPr="004134B3" w14:paraId="6E241D87" w14:textId="77777777" w:rsidTr="000E5C91">
        <w:tc>
          <w:tcPr>
            <w:tcW w:w="9060" w:type="dxa"/>
            <w:shd w:val="clear" w:color="auto" w:fill="F2F2F2" w:themeFill="background1" w:themeFillShade="F2"/>
          </w:tcPr>
          <w:p w14:paraId="5C16B4D4" w14:textId="77777777" w:rsidR="004134B3" w:rsidRPr="004134B3" w:rsidRDefault="004134B3" w:rsidP="00D3462D">
            <w:pPr>
              <w:rPr>
                <w:lang w:val="en-GB" w:eastAsia="nl-BE"/>
              </w:rPr>
            </w:pPr>
            <w:r w:rsidRPr="004134B3">
              <w:rPr>
                <w:lang w:val="en-GB" w:eastAsia="nl-BE"/>
              </w:rPr>
              <w:t xml:space="preserve">    turnLeft(); delay(500);</w:t>
            </w:r>
          </w:p>
        </w:tc>
      </w:tr>
      <w:tr w:rsidR="004134B3" w:rsidRPr="004134B3" w14:paraId="2886BB0D" w14:textId="77777777" w:rsidTr="000E5C91">
        <w:tc>
          <w:tcPr>
            <w:tcW w:w="9060" w:type="dxa"/>
            <w:shd w:val="clear" w:color="auto" w:fill="F2F2F2" w:themeFill="background1" w:themeFillShade="F2"/>
          </w:tcPr>
          <w:p w14:paraId="7A8DAF30" w14:textId="77777777" w:rsidR="004134B3" w:rsidRPr="004134B3" w:rsidRDefault="004134B3" w:rsidP="00D3462D">
            <w:pPr>
              <w:rPr>
                <w:lang w:val="en-GB" w:eastAsia="nl-BE"/>
              </w:rPr>
            </w:pPr>
            <w:r w:rsidRPr="004134B3">
              <w:rPr>
                <w:lang w:val="en-GB" w:eastAsia="nl-BE"/>
              </w:rPr>
              <w:t xml:space="preserve">  }</w:t>
            </w:r>
          </w:p>
        </w:tc>
      </w:tr>
      <w:tr w:rsidR="004134B3" w:rsidRPr="004134B3" w14:paraId="6DFBF381" w14:textId="77777777" w:rsidTr="000E5C91">
        <w:tc>
          <w:tcPr>
            <w:tcW w:w="9060" w:type="dxa"/>
            <w:shd w:val="clear" w:color="auto" w:fill="F2F2F2" w:themeFill="background1" w:themeFillShade="F2"/>
          </w:tcPr>
          <w:p w14:paraId="53C2A9E1" w14:textId="77777777" w:rsidR="004134B3" w:rsidRPr="004134B3" w:rsidRDefault="004134B3" w:rsidP="00D3462D">
            <w:pPr>
              <w:rPr>
                <w:lang w:val="en-GB" w:eastAsia="nl-BE"/>
              </w:rPr>
            </w:pPr>
          </w:p>
        </w:tc>
      </w:tr>
      <w:tr w:rsidR="004134B3" w:rsidRPr="004134B3" w14:paraId="68D975A2" w14:textId="77777777" w:rsidTr="000E5C91">
        <w:tc>
          <w:tcPr>
            <w:tcW w:w="9060" w:type="dxa"/>
            <w:shd w:val="clear" w:color="auto" w:fill="F2F2F2" w:themeFill="background1" w:themeFillShade="F2"/>
          </w:tcPr>
          <w:p w14:paraId="75B982BD" w14:textId="77777777" w:rsidR="004134B3" w:rsidRPr="004134B3" w:rsidRDefault="004134B3" w:rsidP="00D3462D">
            <w:pPr>
              <w:rPr>
                <w:lang w:val="en-GB" w:eastAsia="nl-BE"/>
              </w:rPr>
            </w:pPr>
            <w:r w:rsidRPr="004134B3">
              <w:rPr>
                <w:lang w:val="en-GB" w:eastAsia="nl-BE"/>
              </w:rPr>
              <w:t xml:space="preserve">  while (true) {</w:t>
            </w:r>
          </w:p>
        </w:tc>
      </w:tr>
      <w:tr w:rsidR="004134B3" w:rsidRPr="004134B3" w14:paraId="2644F529" w14:textId="77777777" w:rsidTr="000E5C91">
        <w:tc>
          <w:tcPr>
            <w:tcW w:w="9060" w:type="dxa"/>
            <w:shd w:val="clear" w:color="auto" w:fill="F2F2F2" w:themeFill="background1" w:themeFillShade="F2"/>
          </w:tcPr>
          <w:p w14:paraId="7982B41F" w14:textId="77777777" w:rsidR="004134B3" w:rsidRPr="004134B3" w:rsidRDefault="004134B3" w:rsidP="00D3462D">
            <w:pPr>
              <w:rPr>
                <w:lang w:val="en-GB" w:eastAsia="nl-BE"/>
              </w:rPr>
            </w:pPr>
            <w:r w:rsidRPr="004134B3">
              <w:rPr>
                <w:lang w:val="en-GB" w:eastAsia="nl-BE"/>
              </w:rPr>
              <w:t xml:space="preserve">    if (digitalRead(irLeft) || digitalRead(irCenter) || digitalRead(irRight)) {</w:t>
            </w:r>
          </w:p>
        </w:tc>
      </w:tr>
      <w:tr w:rsidR="004134B3" w:rsidRPr="004134B3" w14:paraId="0044BDF1" w14:textId="77777777" w:rsidTr="000E5C91">
        <w:tc>
          <w:tcPr>
            <w:tcW w:w="9060" w:type="dxa"/>
            <w:shd w:val="clear" w:color="auto" w:fill="F2F2F2" w:themeFill="background1" w:themeFillShade="F2"/>
          </w:tcPr>
          <w:p w14:paraId="3E7DEEF3" w14:textId="77777777" w:rsidR="004134B3" w:rsidRPr="004134B3" w:rsidRDefault="004134B3" w:rsidP="00D3462D">
            <w:pPr>
              <w:rPr>
                <w:lang w:val="en-GB" w:eastAsia="nl-BE"/>
              </w:rPr>
            </w:pPr>
            <w:r w:rsidRPr="004134B3">
              <w:rPr>
                <w:lang w:val="en-GB" w:eastAsia="nl-BE"/>
              </w:rPr>
              <w:t xml:space="preserve">      break;</w:t>
            </w:r>
          </w:p>
        </w:tc>
      </w:tr>
      <w:tr w:rsidR="004134B3" w:rsidRPr="004134B3" w14:paraId="339BECDB" w14:textId="77777777" w:rsidTr="000E5C91">
        <w:tc>
          <w:tcPr>
            <w:tcW w:w="9060" w:type="dxa"/>
            <w:shd w:val="clear" w:color="auto" w:fill="F2F2F2" w:themeFill="background1" w:themeFillShade="F2"/>
          </w:tcPr>
          <w:p w14:paraId="68377BF9" w14:textId="77777777" w:rsidR="004134B3" w:rsidRPr="004134B3" w:rsidRDefault="004134B3" w:rsidP="00D3462D">
            <w:pPr>
              <w:rPr>
                <w:lang w:val="en-GB" w:eastAsia="nl-BE"/>
              </w:rPr>
            </w:pPr>
            <w:r w:rsidRPr="004134B3">
              <w:rPr>
                <w:lang w:val="en-GB" w:eastAsia="nl-BE"/>
              </w:rPr>
              <w:t xml:space="preserve">    }</w:t>
            </w:r>
          </w:p>
        </w:tc>
      </w:tr>
      <w:tr w:rsidR="004134B3" w:rsidRPr="004134B3" w14:paraId="7645222D" w14:textId="77777777" w:rsidTr="000E5C91">
        <w:tc>
          <w:tcPr>
            <w:tcW w:w="9060" w:type="dxa"/>
            <w:shd w:val="clear" w:color="auto" w:fill="F2F2F2" w:themeFill="background1" w:themeFillShade="F2"/>
          </w:tcPr>
          <w:p w14:paraId="7FDA56E9" w14:textId="77777777" w:rsidR="004134B3" w:rsidRPr="004134B3" w:rsidRDefault="004134B3" w:rsidP="00D3462D">
            <w:pPr>
              <w:rPr>
                <w:lang w:val="en-GB" w:eastAsia="nl-BE"/>
              </w:rPr>
            </w:pPr>
          </w:p>
        </w:tc>
      </w:tr>
      <w:tr w:rsidR="004134B3" w:rsidRPr="004134B3" w14:paraId="21BBC3CD" w14:textId="77777777" w:rsidTr="000E5C91">
        <w:tc>
          <w:tcPr>
            <w:tcW w:w="9060" w:type="dxa"/>
            <w:shd w:val="clear" w:color="auto" w:fill="F2F2F2" w:themeFill="background1" w:themeFillShade="F2"/>
          </w:tcPr>
          <w:p w14:paraId="553D0A2A" w14:textId="77777777" w:rsidR="004134B3" w:rsidRPr="004134B3" w:rsidRDefault="004134B3" w:rsidP="00D3462D">
            <w:pPr>
              <w:rPr>
                <w:lang w:val="en-GB" w:eastAsia="nl-BE"/>
              </w:rPr>
            </w:pPr>
            <w:r w:rsidRPr="004134B3">
              <w:rPr>
                <w:lang w:val="en-GB" w:eastAsia="nl-BE"/>
              </w:rPr>
              <w:t xml:space="preserve">    if (obstacleDetected()) {</w:t>
            </w:r>
          </w:p>
        </w:tc>
      </w:tr>
      <w:tr w:rsidR="004134B3" w:rsidRPr="004134B3" w14:paraId="08CE2151" w14:textId="77777777" w:rsidTr="000E5C91">
        <w:tc>
          <w:tcPr>
            <w:tcW w:w="9060" w:type="dxa"/>
            <w:shd w:val="clear" w:color="auto" w:fill="F2F2F2" w:themeFill="background1" w:themeFillShade="F2"/>
          </w:tcPr>
          <w:p w14:paraId="3B536172" w14:textId="77777777" w:rsidR="004134B3" w:rsidRPr="004134B3" w:rsidRDefault="004134B3" w:rsidP="00D3462D">
            <w:pPr>
              <w:rPr>
                <w:lang w:val="en-GB" w:eastAsia="nl-BE"/>
              </w:rPr>
            </w:pPr>
            <w:r w:rsidRPr="004134B3">
              <w:rPr>
                <w:lang w:val="en-GB" w:eastAsia="nl-BE"/>
              </w:rPr>
              <w:t xml:space="preserve">      stopMotors(); delay(300);</w:t>
            </w:r>
          </w:p>
        </w:tc>
      </w:tr>
      <w:tr w:rsidR="004134B3" w:rsidRPr="004134B3" w14:paraId="5BB7E4DF" w14:textId="77777777" w:rsidTr="000E5C91">
        <w:tc>
          <w:tcPr>
            <w:tcW w:w="9060" w:type="dxa"/>
            <w:shd w:val="clear" w:color="auto" w:fill="F2F2F2" w:themeFill="background1" w:themeFillShade="F2"/>
          </w:tcPr>
          <w:p w14:paraId="66E0DE2A" w14:textId="77777777" w:rsidR="004134B3" w:rsidRPr="004134B3" w:rsidRDefault="004134B3" w:rsidP="00D3462D">
            <w:pPr>
              <w:rPr>
                <w:lang w:val="en-GB" w:eastAsia="nl-BE"/>
              </w:rPr>
            </w:pPr>
            <w:r w:rsidRPr="004134B3">
              <w:rPr>
                <w:lang w:val="en-GB" w:eastAsia="nl-BE"/>
              </w:rPr>
              <w:t xml:space="preserve">      return;</w:t>
            </w:r>
          </w:p>
        </w:tc>
      </w:tr>
      <w:tr w:rsidR="004134B3" w:rsidRPr="004134B3" w14:paraId="3D59C2E4" w14:textId="77777777" w:rsidTr="000E5C91">
        <w:tc>
          <w:tcPr>
            <w:tcW w:w="9060" w:type="dxa"/>
            <w:shd w:val="clear" w:color="auto" w:fill="F2F2F2" w:themeFill="background1" w:themeFillShade="F2"/>
          </w:tcPr>
          <w:p w14:paraId="38D42344" w14:textId="77777777" w:rsidR="004134B3" w:rsidRPr="004134B3" w:rsidRDefault="004134B3" w:rsidP="00D3462D">
            <w:pPr>
              <w:rPr>
                <w:lang w:val="en-GB" w:eastAsia="nl-BE"/>
              </w:rPr>
            </w:pPr>
            <w:r w:rsidRPr="004134B3">
              <w:rPr>
                <w:lang w:val="en-GB" w:eastAsia="nl-BE"/>
              </w:rPr>
              <w:t xml:space="preserve">    }</w:t>
            </w:r>
          </w:p>
        </w:tc>
      </w:tr>
      <w:tr w:rsidR="004134B3" w:rsidRPr="004134B3" w14:paraId="23D9940B" w14:textId="77777777" w:rsidTr="000E5C91">
        <w:tc>
          <w:tcPr>
            <w:tcW w:w="9060" w:type="dxa"/>
            <w:shd w:val="clear" w:color="auto" w:fill="F2F2F2" w:themeFill="background1" w:themeFillShade="F2"/>
          </w:tcPr>
          <w:p w14:paraId="379680D7" w14:textId="77777777" w:rsidR="004134B3" w:rsidRPr="004134B3" w:rsidRDefault="004134B3" w:rsidP="00D3462D">
            <w:pPr>
              <w:rPr>
                <w:lang w:val="en-GB" w:eastAsia="nl-BE"/>
              </w:rPr>
            </w:pPr>
          </w:p>
        </w:tc>
      </w:tr>
      <w:tr w:rsidR="004134B3" w:rsidRPr="004134B3" w14:paraId="49A962D2" w14:textId="77777777" w:rsidTr="000E5C91">
        <w:tc>
          <w:tcPr>
            <w:tcW w:w="9060" w:type="dxa"/>
            <w:shd w:val="clear" w:color="auto" w:fill="F2F2F2" w:themeFill="background1" w:themeFillShade="F2"/>
          </w:tcPr>
          <w:p w14:paraId="6D113EF6" w14:textId="783ABB41" w:rsidR="004134B3" w:rsidRPr="004134B3" w:rsidRDefault="004134B3" w:rsidP="00D3462D">
            <w:pPr>
              <w:rPr>
                <w:lang w:val="en-GB" w:eastAsia="nl-BE"/>
              </w:rPr>
            </w:pPr>
            <w:r w:rsidRPr="004134B3">
              <w:rPr>
                <w:lang w:val="en-GB" w:eastAsia="nl-BE"/>
              </w:rPr>
              <w:t xml:space="preserve">    Serial.println("Moving along the obstacle...");</w:t>
            </w:r>
          </w:p>
        </w:tc>
      </w:tr>
      <w:tr w:rsidR="004134B3" w:rsidRPr="004134B3" w14:paraId="0F874179" w14:textId="77777777" w:rsidTr="000E5C91">
        <w:tc>
          <w:tcPr>
            <w:tcW w:w="9060" w:type="dxa"/>
            <w:shd w:val="clear" w:color="auto" w:fill="F2F2F2" w:themeFill="background1" w:themeFillShade="F2"/>
          </w:tcPr>
          <w:p w14:paraId="0240EB15" w14:textId="77777777" w:rsidR="004134B3" w:rsidRPr="004134B3" w:rsidRDefault="004134B3" w:rsidP="00D3462D">
            <w:pPr>
              <w:rPr>
                <w:lang w:val="en-GB" w:eastAsia="nl-BE"/>
              </w:rPr>
            </w:pPr>
            <w:r w:rsidRPr="004134B3">
              <w:rPr>
                <w:lang w:val="en-GB" w:eastAsia="nl-BE"/>
              </w:rPr>
              <w:t xml:space="preserve">    moveForward();</w:t>
            </w:r>
          </w:p>
        </w:tc>
      </w:tr>
      <w:tr w:rsidR="004134B3" w:rsidRPr="004134B3" w14:paraId="16F25469" w14:textId="77777777" w:rsidTr="000E5C91">
        <w:tc>
          <w:tcPr>
            <w:tcW w:w="9060" w:type="dxa"/>
            <w:shd w:val="clear" w:color="auto" w:fill="F2F2F2" w:themeFill="background1" w:themeFillShade="F2"/>
          </w:tcPr>
          <w:p w14:paraId="52E78551" w14:textId="77777777" w:rsidR="004134B3" w:rsidRPr="004134B3" w:rsidRDefault="004134B3" w:rsidP="00D3462D">
            <w:pPr>
              <w:rPr>
                <w:lang w:val="en-GB" w:eastAsia="nl-BE"/>
              </w:rPr>
            </w:pPr>
            <w:r w:rsidRPr="004134B3">
              <w:rPr>
                <w:lang w:val="en-GB" w:eastAsia="nl-BE"/>
              </w:rPr>
              <w:t xml:space="preserve">    delay(100);</w:t>
            </w:r>
          </w:p>
        </w:tc>
      </w:tr>
      <w:tr w:rsidR="004134B3" w:rsidRPr="004134B3" w14:paraId="49261F4C" w14:textId="77777777" w:rsidTr="000E5C91">
        <w:tc>
          <w:tcPr>
            <w:tcW w:w="9060" w:type="dxa"/>
            <w:shd w:val="clear" w:color="auto" w:fill="F2F2F2" w:themeFill="background1" w:themeFillShade="F2"/>
          </w:tcPr>
          <w:p w14:paraId="699D0DC5" w14:textId="77777777" w:rsidR="004134B3" w:rsidRPr="004134B3" w:rsidRDefault="004134B3" w:rsidP="00D3462D">
            <w:pPr>
              <w:rPr>
                <w:lang w:val="en-GB" w:eastAsia="nl-BE"/>
              </w:rPr>
            </w:pPr>
            <w:r w:rsidRPr="004134B3">
              <w:rPr>
                <w:lang w:val="en-GB" w:eastAsia="nl-BE"/>
              </w:rPr>
              <w:t xml:space="preserve">  }</w:t>
            </w:r>
          </w:p>
        </w:tc>
      </w:tr>
      <w:tr w:rsidR="004134B3" w:rsidRPr="004134B3" w14:paraId="43A88C79" w14:textId="77777777" w:rsidTr="000E5C91">
        <w:tc>
          <w:tcPr>
            <w:tcW w:w="9060" w:type="dxa"/>
            <w:shd w:val="clear" w:color="auto" w:fill="F2F2F2" w:themeFill="background1" w:themeFillShade="F2"/>
          </w:tcPr>
          <w:p w14:paraId="568B938E" w14:textId="77777777" w:rsidR="004134B3" w:rsidRPr="004134B3" w:rsidRDefault="004134B3" w:rsidP="00D3462D">
            <w:pPr>
              <w:rPr>
                <w:lang w:val="en-GB" w:eastAsia="nl-BE"/>
              </w:rPr>
            </w:pPr>
          </w:p>
        </w:tc>
      </w:tr>
      <w:tr w:rsidR="004134B3" w:rsidRPr="004134B3" w14:paraId="0F0D798E" w14:textId="77777777" w:rsidTr="000E5C91">
        <w:tc>
          <w:tcPr>
            <w:tcW w:w="9060" w:type="dxa"/>
            <w:shd w:val="clear" w:color="auto" w:fill="F2F2F2" w:themeFill="background1" w:themeFillShade="F2"/>
          </w:tcPr>
          <w:p w14:paraId="3421C849" w14:textId="77777777" w:rsidR="004134B3" w:rsidRPr="004134B3" w:rsidRDefault="004134B3" w:rsidP="00D3462D">
            <w:pPr>
              <w:rPr>
                <w:lang w:val="en-GB" w:eastAsia="nl-BE"/>
              </w:rPr>
            </w:pPr>
            <w:r w:rsidRPr="004134B3">
              <w:rPr>
                <w:lang w:val="en-GB" w:eastAsia="nl-BE"/>
              </w:rPr>
              <w:t xml:space="preserve">  scannerServo.write(90); delay(500);</w:t>
            </w:r>
          </w:p>
        </w:tc>
      </w:tr>
      <w:tr w:rsidR="004134B3" w:rsidRPr="004134B3" w14:paraId="0DDCF89E" w14:textId="77777777" w:rsidTr="000E5C91">
        <w:tc>
          <w:tcPr>
            <w:tcW w:w="9060" w:type="dxa"/>
            <w:shd w:val="clear" w:color="auto" w:fill="F2F2F2" w:themeFill="background1" w:themeFillShade="F2"/>
          </w:tcPr>
          <w:p w14:paraId="12FCF8AE" w14:textId="3852C7E3" w:rsidR="004134B3" w:rsidRPr="004134B3" w:rsidRDefault="004134B3" w:rsidP="00D3462D">
            <w:pPr>
              <w:rPr>
                <w:lang w:val="en-GB" w:eastAsia="nl-BE"/>
              </w:rPr>
            </w:pPr>
            <w:r w:rsidRPr="004134B3">
              <w:rPr>
                <w:lang w:val="en-GB" w:eastAsia="nl-BE"/>
              </w:rPr>
              <w:t xml:space="preserve">  Serial.println("Returned to line-following position.");</w:t>
            </w:r>
          </w:p>
        </w:tc>
      </w:tr>
      <w:tr w:rsidR="004134B3" w:rsidRPr="004134B3" w14:paraId="6922733B" w14:textId="77777777" w:rsidTr="000E5C91">
        <w:tc>
          <w:tcPr>
            <w:tcW w:w="9060" w:type="dxa"/>
            <w:shd w:val="clear" w:color="auto" w:fill="F2F2F2" w:themeFill="background1" w:themeFillShade="F2"/>
          </w:tcPr>
          <w:p w14:paraId="713A6ADC" w14:textId="77777777" w:rsidR="004134B3" w:rsidRPr="004134B3" w:rsidRDefault="004134B3" w:rsidP="00D3462D">
            <w:pPr>
              <w:rPr>
                <w:lang w:val="nl-NL" w:eastAsia="nl-BE"/>
              </w:rPr>
            </w:pPr>
            <w:r w:rsidRPr="004134B3">
              <w:rPr>
                <w:lang w:val="nl-NL" w:eastAsia="nl-BE"/>
              </w:rPr>
              <w:t>}</w:t>
            </w:r>
          </w:p>
        </w:tc>
      </w:tr>
      <w:tr w:rsidR="004134B3" w:rsidRPr="004134B3" w14:paraId="72A4E1ED" w14:textId="77777777" w:rsidTr="000E5C91">
        <w:tc>
          <w:tcPr>
            <w:tcW w:w="9060" w:type="dxa"/>
            <w:shd w:val="clear" w:color="auto" w:fill="F2F2F2" w:themeFill="background1" w:themeFillShade="F2"/>
          </w:tcPr>
          <w:p w14:paraId="69AB7B44" w14:textId="77777777" w:rsidR="004134B3" w:rsidRPr="004134B3" w:rsidRDefault="004134B3" w:rsidP="00D3462D">
            <w:pPr>
              <w:rPr>
                <w:lang w:val="nl-NL" w:eastAsia="nl-BE"/>
              </w:rPr>
            </w:pPr>
          </w:p>
        </w:tc>
      </w:tr>
      <w:tr w:rsidR="004134B3" w:rsidRPr="007F0456" w14:paraId="4A1BCD27" w14:textId="77777777" w:rsidTr="000E5C91">
        <w:tc>
          <w:tcPr>
            <w:tcW w:w="9060" w:type="dxa"/>
            <w:shd w:val="clear" w:color="auto" w:fill="F2F2F2" w:themeFill="background1" w:themeFillShade="F2"/>
          </w:tcPr>
          <w:p w14:paraId="3A7C3576" w14:textId="77777777" w:rsidR="004134B3" w:rsidRPr="004134B3" w:rsidRDefault="004134B3" w:rsidP="00D3462D">
            <w:pPr>
              <w:rPr>
                <w:lang w:val="nl-NL" w:eastAsia="nl-BE"/>
              </w:rPr>
            </w:pPr>
            <w:r w:rsidRPr="004134B3">
              <w:rPr>
                <w:lang w:val="nl-NL" w:eastAsia="nl-BE"/>
              </w:rPr>
              <w:t>// Volgt een zwarte lijn m.b.v. IR sensoren</w:t>
            </w:r>
          </w:p>
        </w:tc>
      </w:tr>
      <w:tr w:rsidR="004134B3" w:rsidRPr="004134B3" w14:paraId="614293F5" w14:textId="77777777" w:rsidTr="000E5C91">
        <w:tc>
          <w:tcPr>
            <w:tcW w:w="9060" w:type="dxa"/>
            <w:shd w:val="clear" w:color="auto" w:fill="F2F2F2" w:themeFill="background1" w:themeFillShade="F2"/>
          </w:tcPr>
          <w:p w14:paraId="279A307B" w14:textId="77777777" w:rsidR="004134B3" w:rsidRPr="004134B3" w:rsidRDefault="004134B3" w:rsidP="00D3462D">
            <w:pPr>
              <w:rPr>
                <w:lang w:val="en-GB" w:eastAsia="nl-BE"/>
              </w:rPr>
            </w:pPr>
            <w:r w:rsidRPr="004134B3">
              <w:rPr>
                <w:lang w:val="en-GB" w:eastAsia="nl-BE"/>
              </w:rPr>
              <w:t>void followLine() {</w:t>
            </w:r>
          </w:p>
        </w:tc>
      </w:tr>
      <w:tr w:rsidR="004134B3" w:rsidRPr="004134B3" w14:paraId="09328172" w14:textId="77777777" w:rsidTr="000E5C91">
        <w:tc>
          <w:tcPr>
            <w:tcW w:w="9060" w:type="dxa"/>
            <w:shd w:val="clear" w:color="auto" w:fill="F2F2F2" w:themeFill="background1" w:themeFillShade="F2"/>
          </w:tcPr>
          <w:p w14:paraId="5232FD76" w14:textId="77777777" w:rsidR="004134B3" w:rsidRPr="004134B3" w:rsidRDefault="004134B3" w:rsidP="00D3462D">
            <w:pPr>
              <w:rPr>
                <w:lang w:val="en-GB" w:eastAsia="nl-BE"/>
              </w:rPr>
            </w:pPr>
            <w:r w:rsidRPr="004134B3">
              <w:rPr>
                <w:lang w:val="en-GB" w:eastAsia="nl-BE"/>
              </w:rPr>
              <w:t xml:space="preserve">  int left = digitalRead(irLeft);</w:t>
            </w:r>
          </w:p>
        </w:tc>
      </w:tr>
      <w:tr w:rsidR="004134B3" w:rsidRPr="004134B3" w14:paraId="21305207" w14:textId="77777777" w:rsidTr="000E5C91">
        <w:tc>
          <w:tcPr>
            <w:tcW w:w="9060" w:type="dxa"/>
            <w:shd w:val="clear" w:color="auto" w:fill="F2F2F2" w:themeFill="background1" w:themeFillShade="F2"/>
          </w:tcPr>
          <w:p w14:paraId="719CA344" w14:textId="77777777" w:rsidR="004134B3" w:rsidRPr="004134B3" w:rsidRDefault="004134B3" w:rsidP="00D3462D">
            <w:pPr>
              <w:rPr>
                <w:lang w:val="en-GB" w:eastAsia="nl-BE"/>
              </w:rPr>
            </w:pPr>
            <w:r w:rsidRPr="004134B3">
              <w:rPr>
                <w:lang w:val="en-GB" w:eastAsia="nl-BE"/>
              </w:rPr>
              <w:t xml:space="preserve">  int center = digitalRead(irCenter);</w:t>
            </w:r>
          </w:p>
        </w:tc>
      </w:tr>
      <w:tr w:rsidR="004134B3" w:rsidRPr="004134B3" w14:paraId="675681D3" w14:textId="77777777" w:rsidTr="000E5C91">
        <w:tc>
          <w:tcPr>
            <w:tcW w:w="9060" w:type="dxa"/>
            <w:shd w:val="clear" w:color="auto" w:fill="F2F2F2" w:themeFill="background1" w:themeFillShade="F2"/>
          </w:tcPr>
          <w:p w14:paraId="55C7A6CA" w14:textId="77777777" w:rsidR="004134B3" w:rsidRPr="004134B3" w:rsidRDefault="004134B3" w:rsidP="00D3462D">
            <w:pPr>
              <w:rPr>
                <w:lang w:val="en-GB" w:eastAsia="nl-BE"/>
              </w:rPr>
            </w:pPr>
            <w:r w:rsidRPr="004134B3">
              <w:rPr>
                <w:lang w:val="en-GB" w:eastAsia="nl-BE"/>
              </w:rPr>
              <w:t xml:space="preserve">  int right = digitalRead(irRight);</w:t>
            </w:r>
          </w:p>
        </w:tc>
      </w:tr>
      <w:tr w:rsidR="004134B3" w:rsidRPr="004134B3" w14:paraId="577E238F" w14:textId="77777777" w:rsidTr="000E5C91">
        <w:tc>
          <w:tcPr>
            <w:tcW w:w="9060" w:type="dxa"/>
            <w:shd w:val="clear" w:color="auto" w:fill="F2F2F2" w:themeFill="background1" w:themeFillShade="F2"/>
          </w:tcPr>
          <w:p w14:paraId="7CBF71D0" w14:textId="77777777" w:rsidR="004134B3" w:rsidRPr="004134B3" w:rsidRDefault="004134B3" w:rsidP="00D3462D">
            <w:pPr>
              <w:rPr>
                <w:lang w:val="en-GB" w:eastAsia="nl-BE"/>
              </w:rPr>
            </w:pPr>
          </w:p>
        </w:tc>
      </w:tr>
      <w:tr w:rsidR="004134B3" w:rsidRPr="004134B3" w14:paraId="7E3CC3B4" w14:textId="77777777" w:rsidTr="000E5C91">
        <w:tc>
          <w:tcPr>
            <w:tcW w:w="9060" w:type="dxa"/>
            <w:shd w:val="clear" w:color="auto" w:fill="F2F2F2" w:themeFill="background1" w:themeFillShade="F2"/>
          </w:tcPr>
          <w:p w14:paraId="1D270D7A" w14:textId="77777777" w:rsidR="004134B3" w:rsidRPr="004134B3" w:rsidRDefault="004134B3" w:rsidP="00D3462D">
            <w:pPr>
              <w:rPr>
                <w:lang w:val="en-GB" w:eastAsia="nl-BE"/>
              </w:rPr>
            </w:pPr>
            <w:r w:rsidRPr="004134B3">
              <w:rPr>
                <w:lang w:val="en-GB" w:eastAsia="nl-BE"/>
              </w:rPr>
              <w:t xml:space="preserve">  Serial.print("IR Readings - L:");</w:t>
            </w:r>
          </w:p>
        </w:tc>
      </w:tr>
      <w:tr w:rsidR="004134B3" w:rsidRPr="004134B3" w14:paraId="5DE96D5C" w14:textId="77777777" w:rsidTr="000E5C91">
        <w:tc>
          <w:tcPr>
            <w:tcW w:w="9060" w:type="dxa"/>
            <w:shd w:val="clear" w:color="auto" w:fill="F2F2F2" w:themeFill="background1" w:themeFillShade="F2"/>
          </w:tcPr>
          <w:p w14:paraId="7C2CCE0B" w14:textId="77777777" w:rsidR="004134B3" w:rsidRPr="004134B3" w:rsidRDefault="004134B3" w:rsidP="00D3462D">
            <w:pPr>
              <w:rPr>
                <w:lang w:val="en-GB" w:eastAsia="nl-BE"/>
              </w:rPr>
            </w:pPr>
            <w:r w:rsidRPr="004134B3">
              <w:rPr>
                <w:lang w:val="en-GB" w:eastAsia="nl-BE"/>
              </w:rPr>
              <w:t xml:space="preserve">  Serial.print(left);</w:t>
            </w:r>
          </w:p>
        </w:tc>
      </w:tr>
      <w:tr w:rsidR="004134B3" w:rsidRPr="004134B3" w14:paraId="5172B16F" w14:textId="77777777" w:rsidTr="000E5C91">
        <w:tc>
          <w:tcPr>
            <w:tcW w:w="9060" w:type="dxa"/>
            <w:shd w:val="clear" w:color="auto" w:fill="F2F2F2" w:themeFill="background1" w:themeFillShade="F2"/>
          </w:tcPr>
          <w:p w14:paraId="5F155BE1" w14:textId="77777777" w:rsidR="004134B3" w:rsidRPr="004134B3" w:rsidRDefault="004134B3" w:rsidP="00D3462D">
            <w:pPr>
              <w:rPr>
                <w:lang w:val="en-GB" w:eastAsia="nl-BE"/>
              </w:rPr>
            </w:pPr>
            <w:r w:rsidRPr="004134B3">
              <w:rPr>
                <w:lang w:val="en-GB" w:eastAsia="nl-BE"/>
              </w:rPr>
              <w:t xml:space="preserve">  Serial.print(" C:");</w:t>
            </w:r>
          </w:p>
        </w:tc>
      </w:tr>
      <w:tr w:rsidR="004134B3" w:rsidRPr="004134B3" w14:paraId="07B0F67B" w14:textId="77777777" w:rsidTr="000E5C91">
        <w:tc>
          <w:tcPr>
            <w:tcW w:w="9060" w:type="dxa"/>
            <w:shd w:val="clear" w:color="auto" w:fill="F2F2F2" w:themeFill="background1" w:themeFillShade="F2"/>
          </w:tcPr>
          <w:p w14:paraId="380DE257" w14:textId="77777777" w:rsidR="004134B3" w:rsidRPr="004134B3" w:rsidRDefault="004134B3" w:rsidP="00D3462D">
            <w:pPr>
              <w:rPr>
                <w:lang w:val="en-GB" w:eastAsia="nl-BE"/>
              </w:rPr>
            </w:pPr>
            <w:r w:rsidRPr="004134B3">
              <w:rPr>
                <w:lang w:val="en-GB" w:eastAsia="nl-BE"/>
              </w:rPr>
              <w:t xml:space="preserve">  Serial.print(center);</w:t>
            </w:r>
          </w:p>
        </w:tc>
      </w:tr>
      <w:tr w:rsidR="004134B3" w:rsidRPr="004134B3" w14:paraId="4D623D8D" w14:textId="77777777" w:rsidTr="000E5C91">
        <w:tc>
          <w:tcPr>
            <w:tcW w:w="9060" w:type="dxa"/>
            <w:shd w:val="clear" w:color="auto" w:fill="F2F2F2" w:themeFill="background1" w:themeFillShade="F2"/>
          </w:tcPr>
          <w:p w14:paraId="2AEC7C1D" w14:textId="77777777" w:rsidR="004134B3" w:rsidRPr="004134B3" w:rsidRDefault="004134B3" w:rsidP="00D3462D">
            <w:pPr>
              <w:rPr>
                <w:lang w:val="en-GB" w:eastAsia="nl-BE"/>
              </w:rPr>
            </w:pPr>
            <w:r w:rsidRPr="004134B3">
              <w:rPr>
                <w:lang w:val="en-GB" w:eastAsia="nl-BE"/>
              </w:rPr>
              <w:t xml:space="preserve">  Serial.print(" R:");</w:t>
            </w:r>
          </w:p>
        </w:tc>
      </w:tr>
      <w:tr w:rsidR="004134B3" w:rsidRPr="004134B3" w14:paraId="4C9DD973" w14:textId="77777777" w:rsidTr="000E5C91">
        <w:tc>
          <w:tcPr>
            <w:tcW w:w="9060" w:type="dxa"/>
            <w:shd w:val="clear" w:color="auto" w:fill="F2F2F2" w:themeFill="background1" w:themeFillShade="F2"/>
          </w:tcPr>
          <w:p w14:paraId="4CE01BF8" w14:textId="77777777" w:rsidR="004134B3" w:rsidRPr="004134B3" w:rsidRDefault="004134B3" w:rsidP="00D3462D">
            <w:pPr>
              <w:rPr>
                <w:lang w:val="en-GB" w:eastAsia="nl-BE"/>
              </w:rPr>
            </w:pPr>
            <w:r w:rsidRPr="004134B3">
              <w:rPr>
                <w:lang w:val="en-GB" w:eastAsia="nl-BE"/>
              </w:rPr>
              <w:t xml:space="preserve">  Serial.println(right);</w:t>
            </w:r>
          </w:p>
        </w:tc>
      </w:tr>
      <w:tr w:rsidR="004134B3" w:rsidRPr="004134B3" w14:paraId="07B89A05" w14:textId="77777777" w:rsidTr="000E5C91">
        <w:tc>
          <w:tcPr>
            <w:tcW w:w="9060" w:type="dxa"/>
            <w:shd w:val="clear" w:color="auto" w:fill="F2F2F2" w:themeFill="background1" w:themeFillShade="F2"/>
          </w:tcPr>
          <w:p w14:paraId="5EAC013E" w14:textId="77777777" w:rsidR="004134B3" w:rsidRPr="004134B3" w:rsidRDefault="004134B3" w:rsidP="00D3462D">
            <w:pPr>
              <w:rPr>
                <w:lang w:val="en-GB" w:eastAsia="nl-BE"/>
              </w:rPr>
            </w:pPr>
          </w:p>
        </w:tc>
      </w:tr>
      <w:tr w:rsidR="004134B3" w:rsidRPr="004134B3" w14:paraId="2B14DDEC" w14:textId="77777777" w:rsidTr="000E5C91">
        <w:tc>
          <w:tcPr>
            <w:tcW w:w="9060" w:type="dxa"/>
            <w:shd w:val="clear" w:color="auto" w:fill="F2F2F2" w:themeFill="background1" w:themeFillShade="F2"/>
          </w:tcPr>
          <w:p w14:paraId="4FF953E8" w14:textId="77777777" w:rsidR="004134B3" w:rsidRPr="004134B3" w:rsidRDefault="004134B3" w:rsidP="00D3462D">
            <w:pPr>
              <w:rPr>
                <w:lang w:val="en-GB" w:eastAsia="nl-BE"/>
              </w:rPr>
            </w:pPr>
            <w:r w:rsidRPr="004134B3">
              <w:rPr>
                <w:lang w:val="en-GB" w:eastAsia="nl-BE"/>
              </w:rPr>
              <w:t xml:space="preserve">  if (center &amp;&amp; !left &amp;&amp; !right) {</w:t>
            </w:r>
          </w:p>
        </w:tc>
      </w:tr>
      <w:tr w:rsidR="004134B3" w:rsidRPr="004134B3" w14:paraId="40D71F06" w14:textId="77777777" w:rsidTr="000E5C91">
        <w:tc>
          <w:tcPr>
            <w:tcW w:w="9060" w:type="dxa"/>
            <w:shd w:val="clear" w:color="auto" w:fill="F2F2F2" w:themeFill="background1" w:themeFillShade="F2"/>
          </w:tcPr>
          <w:p w14:paraId="5A927D20" w14:textId="77777777" w:rsidR="004134B3" w:rsidRPr="004134B3" w:rsidRDefault="004134B3" w:rsidP="00D3462D">
            <w:pPr>
              <w:rPr>
                <w:lang w:val="en-GB" w:eastAsia="nl-BE"/>
              </w:rPr>
            </w:pPr>
            <w:r w:rsidRPr="004134B3">
              <w:rPr>
                <w:lang w:val="en-GB" w:eastAsia="nl-BE"/>
              </w:rPr>
              <w:t xml:space="preserve">    Serial.println("→ Moving Forward (center on line)");</w:t>
            </w:r>
          </w:p>
        </w:tc>
      </w:tr>
      <w:tr w:rsidR="004134B3" w:rsidRPr="004134B3" w14:paraId="54EF2D25" w14:textId="77777777" w:rsidTr="000E5C91">
        <w:tc>
          <w:tcPr>
            <w:tcW w:w="9060" w:type="dxa"/>
            <w:shd w:val="clear" w:color="auto" w:fill="F2F2F2" w:themeFill="background1" w:themeFillShade="F2"/>
          </w:tcPr>
          <w:p w14:paraId="17CE0053" w14:textId="77777777" w:rsidR="004134B3" w:rsidRPr="004134B3" w:rsidRDefault="004134B3" w:rsidP="00D3462D">
            <w:pPr>
              <w:rPr>
                <w:lang w:val="en-GB" w:eastAsia="nl-BE"/>
              </w:rPr>
            </w:pPr>
            <w:r w:rsidRPr="004134B3">
              <w:rPr>
                <w:lang w:val="en-GB" w:eastAsia="nl-BE"/>
              </w:rPr>
              <w:t xml:space="preserve">    moveForward();</w:t>
            </w:r>
          </w:p>
        </w:tc>
      </w:tr>
      <w:tr w:rsidR="004134B3" w:rsidRPr="004134B3" w14:paraId="01F2EB67" w14:textId="77777777" w:rsidTr="000E5C91">
        <w:tc>
          <w:tcPr>
            <w:tcW w:w="9060" w:type="dxa"/>
            <w:shd w:val="clear" w:color="auto" w:fill="F2F2F2" w:themeFill="background1" w:themeFillShade="F2"/>
          </w:tcPr>
          <w:p w14:paraId="76A3B8BC" w14:textId="77777777" w:rsidR="004134B3" w:rsidRPr="004134B3" w:rsidRDefault="004134B3" w:rsidP="00D3462D">
            <w:pPr>
              <w:rPr>
                <w:lang w:val="en-GB" w:eastAsia="nl-BE"/>
              </w:rPr>
            </w:pPr>
            <w:r w:rsidRPr="004134B3">
              <w:rPr>
                <w:lang w:val="en-GB" w:eastAsia="nl-BE"/>
              </w:rPr>
              <w:t xml:space="preserve">  } else if (left &amp;&amp; !center &amp;&amp; !right) {</w:t>
            </w:r>
          </w:p>
        </w:tc>
      </w:tr>
      <w:tr w:rsidR="004134B3" w:rsidRPr="004134B3" w14:paraId="55510401" w14:textId="77777777" w:rsidTr="000E5C91">
        <w:tc>
          <w:tcPr>
            <w:tcW w:w="9060" w:type="dxa"/>
            <w:shd w:val="clear" w:color="auto" w:fill="F2F2F2" w:themeFill="background1" w:themeFillShade="F2"/>
          </w:tcPr>
          <w:p w14:paraId="5F3D7F7F" w14:textId="77777777" w:rsidR="004134B3" w:rsidRPr="004134B3" w:rsidRDefault="004134B3" w:rsidP="00D3462D">
            <w:pPr>
              <w:rPr>
                <w:lang w:val="en-GB" w:eastAsia="nl-BE"/>
              </w:rPr>
            </w:pPr>
            <w:r w:rsidRPr="004134B3">
              <w:rPr>
                <w:lang w:val="en-GB" w:eastAsia="nl-BE"/>
              </w:rPr>
              <w:t xml:space="preserve">    Serial.println("</w:t>
            </w:r>
            <w:r w:rsidRPr="004134B3">
              <w:rPr>
                <w:rFonts w:ascii="Cambria Math" w:hAnsi="Cambria Math" w:cs="Cambria Math"/>
                <w:lang w:val="en-GB" w:eastAsia="nl-BE"/>
              </w:rPr>
              <w:t>↖</w:t>
            </w:r>
            <w:r w:rsidRPr="004134B3">
              <w:rPr>
                <w:lang w:val="en-GB" w:eastAsia="nl-BE"/>
              </w:rPr>
              <w:t xml:space="preserve"> Adjust Left");</w:t>
            </w:r>
          </w:p>
        </w:tc>
      </w:tr>
      <w:tr w:rsidR="004134B3" w:rsidRPr="004134B3" w14:paraId="25831EE2" w14:textId="77777777" w:rsidTr="000E5C91">
        <w:tc>
          <w:tcPr>
            <w:tcW w:w="9060" w:type="dxa"/>
            <w:shd w:val="clear" w:color="auto" w:fill="F2F2F2" w:themeFill="background1" w:themeFillShade="F2"/>
          </w:tcPr>
          <w:p w14:paraId="2013752E" w14:textId="77777777" w:rsidR="004134B3" w:rsidRPr="004134B3" w:rsidRDefault="004134B3" w:rsidP="00D3462D">
            <w:pPr>
              <w:rPr>
                <w:lang w:val="en-GB" w:eastAsia="nl-BE"/>
              </w:rPr>
            </w:pPr>
            <w:r w:rsidRPr="004134B3">
              <w:rPr>
                <w:lang w:val="en-GB" w:eastAsia="nl-BE"/>
              </w:rPr>
              <w:t xml:space="preserve">    turnLeft();</w:t>
            </w:r>
          </w:p>
        </w:tc>
      </w:tr>
      <w:tr w:rsidR="004134B3" w:rsidRPr="004134B3" w14:paraId="0B133341" w14:textId="77777777" w:rsidTr="000E5C91">
        <w:tc>
          <w:tcPr>
            <w:tcW w:w="9060" w:type="dxa"/>
            <w:shd w:val="clear" w:color="auto" w:fill="F2F2F2" w:themeFill="background1" w:themeFillShade="F2"/>
          </w:tcPr>
          <w:p w14:paraId="32448E48" w14:textId="77777777" w:rsidR="004134B3" w:rsidRPr="004134B3" w:rsidRDefault="004134B3" w:rsidP="00D3462D">
            <w:pPr>
              <w:rPr>
                <w:lang w:val="en-GB" w:eastAsia="nl-BE"/>
              </w:rPr>
            </w:pPr>
            <w:r w:rsidRPr="004134B3">
              <w:rPr>
                <w:lang w:val="en-GB" w:eastAsia="nl-BE"/>
              </w:rPr>
              <w:t xml:space="preserve">  } else if (right &amp;&amp; !center &amp;&amp; !left) {</w:t>
            </w:r>
          </w:p>
        </w:tc>
      </w:tr>
      <w:tr w:rsidR="004134B3" w:rsidRPr="004134B3" w14:paraId="353E1EEE" w14:textId="77777777" w:rsidTr="000E5C91">
        <w:tc>
          <w:tcPr>
            <w:tcW w:w="9060" w:type="dxa"/>
            <w:shd w:val="clear" w:color="auto" w:fill="F2F2F2" w:themeFill="background1" w:themeFillShade="F2"/>
          </w:tcPr>
          <w:p w14:paraId="7AA208F2" w14:textId="77777777" w:rsidR="004134B3" w:rsidRPr="004134B3" w:rsidRDefault="004134B3" w:rsidP="00D3462D">
            <w:pPr>
              <w:rPr>
                <w:lang w:val="en-GB" w:eastAsia="nl-BE"/>
              </w:rPr>
            </w:pPr>
            <w:r w:rsidRPr="004134B3">
              <w:rPr>
                <w:lang w:val="en-GB" w:eastAsia="nl-BE"/>
              </w:rPr>
              <w:t xml:space="preserve">    Serial.println("</w:t>
            </w:r>
            <w:r w:rsidRPr="004134B3">
              <w:rPr>
                <w:rFonts w:ascii="Cambria Math" w:hAnsi="Cambria Math" w:cs="Cambria Math"/>
                <w:lang w:val="en-GB" w:eastAsia="nl-BE"/>
              </w:rPr>
              <w:t>↗</w:t>
            </w:r>
            <w:r w:rsidRPr="004134B3">
              <w:rPr>
                <w:lang w:val="en-GB" w:eastAsia="nl-BE"/>
              </w:rPr>
              <w:t xml:space="preserve"> Adjust Right");</w:t>
            </w:r>
          </w:p>
        </w:tc>
      </w:tr>
      <w:tr w:rsidR="004134B3" w:rsidRPr="004134B3" w14:paraId="3A33698B" w14:textId="77777777" w:rsidTr="000E5C91">
        <w:tc>
          <w:tcPr>
            <w:tcW w:w="9060" w:type="dxa"/>
            <w:shd w:val="clear" w:color="auto" w:fill="F2F2F2" w:themeFill="background1" w:themeFillShade="F2"/>
          </w:tcPr>
          <w:p w14:paraId="2B356368" w14:textId="77777777" w:rsidR="004134B3" w:rsidRPr="004134B3" w:rsidRDefault="004134B3" w:rsidP="00D3462D">
            <w:pPr>
              <w:rPr>
                <w:lang w:val="en-GB" w:eastAsia="nl-BE"/>
              </w:rPr>
            </w:pPr>
            <w:r w:rsidRPr="004134B3">
              <w:rPr>
                <w:lang w:val="en-GB" w:eastAsia="nl-BE"/>
              </w:rPr>
              <w:t xml:space="preserve">    turnRight();</w:t>
            </w:r>
          </w:p>
        </w:tc>
      </w:tr>
      <w:tr w:rsidR="004134B3" w:rsidRPr="004134B3" w14:paraId="734EA472" w14:textId="77777777" w:rsidTr="000E5C91">
        <w:tc>
          <w:tcPr>
            <w:tcW w:w="9060" w:type="dxa"/>
            <w:shd w:val="clear" w:color="auto" w:fill="F2F2F2" w:themeFill="background1" w:themeFillShade="F2"/>
          </w:tcPr>
          <w:p w14:paraId="6164CE63" w14:textId="77777777" w:rsidR="004134B3" w:rsidRPr="004134B3" w:rsidRDefault="004134B3" w:rsidP="00D3462D">
            <w:pPr>
              <w:rPr>
                <w:lang w:val="en-GB" w:eastAsia="nl-BE"/>
              </w:rPr>
            </w:pPr>
            <w:r w:rsidRPr="004134B3">
              <w:rPr>
                <w:lang w:val="en-GB" w:eastAsia="nl-BE"/>
              </w:rPr>
              <w:t xml:space="preserve">  } else if (center &amp;&amp; left &amp;&amp; !right) {</w:t>
            </w:r>
          </w:p>
        </w:tc>
      </w:tr>
      <w:tr w:rsidR="004134B3" w:rsidRPr="004134B3" w14:paraId="6075DEF8" w14:textId="77777777" w:rsidTr="000E5C91">
        <w:tc>
          <w:tcPr>
            <w:tcW w:w="9060" w:type="dxa"/>
            <w:shd w:val="clear" w:color="auto" w:fill="F2F2F2" w:themeFill="background1" w:themeFillShade="F2"/>
          </w:tcPr>
          <w:p w14:paraId="2B07AC9D" w14:textId="77777777" w:rsidR="004134B3" w:rsidRPr="004134B3" w:rsidRDefault="004134B3" w:rsidP="00D3462D">
            <w:pPr>
              <w:rPr>
                <w:lang w:val="en-GB" w:eastAsia="nl-BE"/>
              </w:rPr>
            </w:pPr>
            <w:r w:rsidRPr="004134B3">
              <w:rPr>
                <w:lang w:val="en-GB" w:eastAsia="nl-BE"/>
              </w:rPr>
              <w:t xml:space="preserve">    Serial.println("</w:t>
            </w:r>
            <w:r w:rsidRPr="004134B3">
              <w:rPr>
                <w:rFonts w:ascii="Cambria Math" w:hAnsi="Cambria Math" w:cs="Cambria Math"/>
                <w:lang w:val="en-GB" w:eastAsia="nl-BE"/>
              </w:rPr>
              <w:t>↖</w:t>
            </w:r>
            <w:r w:rsidRPr="004134B3">
              <w:rPr>
                <w:lang w:val="en-GB" w:eastAsia="nl-BE"/>
              </w:rPr>
              <w:t xml:space="preserve"> Slight Left");</w:t>
            </w:r>
          </w:p>
        </w:tc>
      </w:tr>
      <w:tr w:rsidR="004134B3" w:rsidRPr="004134B3" w14:paraId="5143EDB0" w14:textId="77777777" w:rsidTr="000E5C91">
        <w:tc>
          <w:tcPr>
            <w:tcW w:w="9060" w:type="dxa"/>
            <w:shd w:val="clear" w:color="auto" w:fill="F2F2F2" w:themeFill="background1" w:themeFillShade="F2"/>
          </w:tcPr>
          <w:p w14:paraId="24F7CB6D" w14:textId="77777777" w:rsidR="004134B3" w:rsidRPr="004134B3" w:rsidRDefault="004134B3" w:rsidP="00D3462D">
            <w:pPr>
              <w:rPr>
                <w:lang w:val="en-GB" w:eastAsia="nl-BE"/>
              </w:rPr>
            </w:pPr>
            <w:r w:rsidRPr="004134B3">
              <w:rPr>
                <w:lang w:val="en-GB" w:eastAsia="nl-BE"/>
              </w:rPr>
              <w:t xml:space="preserve">    turnSlightLeft();</w:t>
            </w:r>
          </w:p>
        </w:tc>
      </w:tr>
      <w:tr w:rsidR="004134B3" w:rsidRPr="004134B3" w14:paraId="12034FE8" w14:textId="77777777" w:rsidTr="000E5C91">
        <w:tc>
          <w:tcPr>
            <w:tcW w:w="9060" w:type="dxa"/>
            <w:shd w:val="clear" w:color="auto" w:fill="F2F2F2" w:themeFill="background1" w:themeFillShade="F2"/>
          </w:tcPr>
          <w:p w14:paraId="360251A7" w14:textId="77777777" w:rsidR="004134B3" w:rsidRPr="004134B3" w:rsidRDefault="004134B3" w:rsidP="00D3462D">
            <w:pPr>
              <w:rPr>
                <w:lang w:val="en-GB" w:eastAsia="nl-BE"/>
              </w:rPr>
            </w:pPr>
            <w:r w:rsidRPr="004134B3">
              <w:rPr>
                <w:lang w:val="en-GB" w:eastAsia="nl-BE"/>
              </w:rPr>
              <w:t xml:space="preserve">  } else if (center &amp;&amp; right &amp;&amp; !left) {</w:t>
            </w:r>
          </w:p>
        </w:tc>
      </w:tr>
      <w:tr w:rsidR="004134B3" w:rsidRPr="004134B3" w14:paraId="11709E73" w14:textId="77777777" w:rsidTr="000E5C91">
        <w:tc>
          <w:tcPr>
            <w:tcW w:w="9060" w:type="dxa"/>
            <w:shd w:val="clear" w:color="auto" w:fill="F2F2F2" w:themeFill="background1" w:themeFillShade="F2"/>
          </w:tcPr>
          <w:p w14:paraId="241D41C3" w14:textId="77777777" w:rsidR="004134B3" w:rsidRPr="004134B3" w:rsidRDefault="004134B3" w:rsidP="00D3462D">
            <w:pPr>
              <w:rPr>
                <w:lang w:val="en-GB" w:eastAsia="nl-BE"/>
              </w:rPr>
            </w:pPr>
            <w:r w:rsidRPr="004134B3">
              <w:rPr>
                <w:lang w:val="en-GB" w:eastAsia="nl-BE"/>
              </w:rPr>
              <w:t xml:space="preserve">    Serial.println("</w:t>
            </w:r>
            <w:r w:rsidRPr="004134B3">
              <w:rPr>
                <w:rFonts w:ascii="Cambria Math" w:hAnsi="Cambria Math" w:cs="Cambria Math"/>
                <w:lang w:val="en-GB" w:eastAsia="nl-BE"/>
              </w:rPr>
              <w:t>↗</w:t>
            </w:r>
            <w:r w:rsidRPr="004134B3">
              <w:rPr>
                <w:lang w:val="en-GB" w:eastAsia="nl-BE"/>
              </w:rPr>
              <w:t xml:space="preserve"> Slight Right");</w:t>
            </w:r>
          </w:p>
        </w:tc>
      </w:tr>
      <w:tr w:rsidR="004134B3" w:rsidRPr="004134B3" w14:paraId="1E90CFA4" w14:textId="77777777" w:rsidTr="000E5C91">
        <w:tc>
          <w:tcPr>
            <w:tcW w:w="9060" w:type="dxa"/>
            <w:shd w:val="clear" w:color="auto" w:fill="F2F2F2" w:themeFill="background1" w:themeFillShade="F2"/>
          </w:tcPr>
          <w:p w14:paraId="287B55A1" w14:textId="77777777" w:rsidR="004134B3" w:rsidRPr="004134B3" w:rsidRDefault="004134B3" w:rsidP="00D3462D">
            <w:pPr>
              <w:rPr>
                <w:lang w:val="en-GB" w:eastAsia="nl-BE"/>
              </w:rPr>
            </w:pPr>
            <w:r w:rsidRPr="004134B3">
              <w:rPr>
                <w:lang w:val="en-GB" w:eastAsia="nl-BE"/>
              </w:rPr>
              <w:t xml:space="preserve">    turnSlightRight();</w:t>
            </w:r>
          </w:p>
        </w:tc>
      </w:tr>
      <w:tr w:rsidR="004134B3" w:rsidRPr="004134B3" w14:paraId="5C413EE2" w14:textId="77777777" w:rsidTr="000E5C91">
        <w:tc>
          <w:tcPr>
            <w:tcW w:w="9060" w:type="dxa"/>
            <w:shd w:val="clear" w:color="auto" w:fill="F2F2F2" w:themeFill="background1" w:themeFillShade="F2"/>
          </w:tcPr>
          <w:p w14:paraId="347A8B5D" w14:textId="77777777" w:rsidR="004134B3" w:rsidRPr="004134B3" w:rsidRDefault="004134B3" w:rsidP="00D3462D">
            <w:pPr>
              <w:rPr>
                <w:lang w:val="en-GB" w:eastAsia="nl-BE"/>
              </w:rPr>
            </w:pPr>
            <w:r w:rsidRPr="004134B3">
              <w:rPr>
                <w:lang w:val="en-GB" w:eastAsia="nl-BE"/>
              </w:rPr>
              <w:t xml:space="preserve">  } else {</w:t>
            </w:r>
          </w:p>
        </w:tc>
      </w:tr>
      <w:tr w:rsidR="004134B3" w:rsidRPr="004134B3" w14:paraId="4752ECB6" w14:textId="77777777" w:rsidTr="000E5C91">
        <w:tc>
          <w:tcPr>
            <w:tcW w:w="9060" w:type="dxa"/>
            <w:shd w:val="clear" w:color="auto" w:fill="F2F2F2" w:themeFill="background1" w:themeFillShade="F2"/>
          </w:tcPr>
          <w:p w14:paraId="4E16449C" w14:textId="54FEB0E9" w:rsidR="004134B3" w:rsidRPr="004134B3" w:rsidRDefault="004134B3" w:rsidP="00D3462D">
            <w:pPr>
              <w:rPr>
                <w:lang w:val="en-GB" w:eastAsia="nl-BE"/>
              </w:rPr>
            </w:pPr>
            <w:r w:rsidRPr="004134B3">
              <w:rPr>
                <w:lang w:val="en-GB" w:eastAsia="nl-BE"/>
              </w:rPr>
              <w:t xml:space="preserve">    Serial.println("Lost Line - Stopping");</w:t>
            </w:r>
          </w:p>
        </w:tc>
      </w:tr>
      <w:tr w:rsidR="004134B3" w:rsidRPr="004134B3" w14:paraId="3C2B9B5B" w14:textId="77777777" w:rsidTr="000E5C91">
        <w:tc>
          <w:tcPr>
            <w:tcW w:w="9060" w:type="dxa"/>
            <w:shd w:val="clear" w:color="auto" w:fill="F2F2F2" w:themeFill="background1" w:themeFillShade="F2"/>
          </w:tcPr>
          <w:p w14:paraId="534FEC5D" w14:textId="77777777" w:rsidR="004134B3" w:rsidRPr="004134B3" w:rsidRDefault="004134B3" w:rsidP="00D3462D">
            <w:pPr>
              <w:rPr>
                <w:lang w:val="nl-NL" w:eastAsia="nl-BE"/>
              </w:rPr>
            </w:pPr>
            <w:r w:rsidRPr="004134B3">
              <w:rPr>
                <w:lang w:val="en-GB" w:eastAsia="nl-BE"/>
              </w:rPr>
              <w:t xml:space="preserve">    </w:t>
            </w:r>
            <w:r w:rsidRPr="004134B3">
              <w:rPr>
                <w:lang w:val="nl-NL" w:eastAsia="nl-BE"/>
              </w:rPr>
              <w:t>stopMotors();</w:t>
            </w:r>
          </w:p>
        </w:tc>
      </w:tr>
      <w:tr w:rsidR="004134B3" w:rsidRPr="004134B3" w14:paraId="73CB8BCA" w14:textId="77777777" w:rsidTr="000E5C91">
        <w:tc>
          <w:tcPr>
            <w:tcW w:w="9060" w:type="dxa"/>
            <w:shd w:val="clear" w:color="auto" w:fill="F2F2F2" w:themeFill="background1" w:themeFillShade="F2"/>
          </w:tcPr>
          <w:p w14:paraId="6FF3B74A" w14:textId="77777777" w:rsidR="004134B3" w:rsidRPr="004134B3" w:rsidRDefault="004134B3" w:rsidP="00D3462D">
            <w:pPr>
              <w:rPr>
                <w:lang w:val="nl-NL" w:eastAsia="nl-BE"/>
              </w:rPr>
            </w:pPr>
            <w:r w:rsidRPr="004134B3">
              <w:rPr>
                <w:lang w:val="nl-NL" w:eastAsia="nl-BE"/>
              </w:rPr>
              <w:t xml:space="preserve">  }</w:t>
            </w:r>
          </w:p>
        </w:tc>
      </w:tr>
      <w:tr w:rsidR="004134B3" w:rsidRPr="004134B3" w14:paraId="48D69F47" w14:textId="77777777" w:rsidTr="000E5C91">
        <w:tc>
          <w:tcPr>
            <w:tcW w:w="9060" w:type="dxa"/>
            <w:shd w:val="clear" w:color="auto" w:fill="F2F2F2" w:themeFill="background1" w:themeFillShade="F2"/>
          </w:tcPr>
          <w:p w14:paraId="62BEB29A" w14:textId="77777777" w:rsidR="004134B3" w:rsidRPr="004134B3" w:rsidRDefault="004134B3" w:rsidP="00D3462D">
            <w:pPr>
              <w:rPr>
                <w:lang w:val="nl-NL" w:eastAsia="nl-BE"/>
              </w:rPr>
            </w:pPr>
            <w:r w:rsidRPr="004134B3">
              <w:rPr>
                <w:lang w:val="nl-NL" w:eastAsia="nl-BE"/>
              </w:rPr>
              <w:t>}</w:t>
            </w:r>
          </w:p>
        </w:tc>
      </w:tr>
      <w:tr w:rsidR="004134B3" w:rsidRPr="004134B3" w14:paraId="33D97BC2" w14:textId="77777777" w:rsidTr="000E5C91">
        <w:tc>
          <w:tcPr>
            <w:tcW w:w="9060" w:type="dxa"/>
            <w:shd w:val="clear" w:color="auto" w:fill="F2F2F2" w:themeFill="background1" w:themeFillShade="F2"/>
          </w:tcPr>
          <w:p w14:paraId="6CA93EC2" w14:textId="77777777" w:rsidR="004134B3" w:rsidRPr="004134B3" w:rsidRDefault="004134B3" w:rsidP="00D3462D">
            <w:pPr>
              <w:rPr>
                <w:lang w:val="nl-NL" w:eastAsia="nl-BE"/>
              </w:rPr>
            </w:pPr>
          </w:p>
        </w:tc>
      </w:tr>
      <w:tr w:rsidR="004134B3" w:rsidRPr="004134B3" w14:paraId="3B0F1991" w14:textId="77777777" w:rsidTr="000E5C91">
        <w:tc>
          <w:tcPr>
            <w:tcW w:w="9060" w:type="dxa"/>
            <w:shd w:val="clear" w:color="auto" w:fill="F2F2F2" w:themeFill="background1" w:themeFillShade="F2"/>
          </w:tcPr>
          <w:p w14:paraId="396D8EE1" w14:textId="77777777" w:rsidR="004134B3" w:rsidRPr="004134B3" w:rsidRDefault="004134B3" w:rsidP="00D3462D">
            <w:pPr>
              <w:rPr>
                <w:lang w:val="nl-NL" w:eastAsia="nl-BE"/>
              </w:rPr>
            </w:pPr>
            <w:r w:rsidRPr="004134B3">
              <w:rPr>
                <w:lang w:val="nl-NL" w:eastAsia="nl-BE"/>
              </w:rPr>
              <w:t>// Bewegingen robot</w:t>
            </w:r>
          </w:p>
        </w:tc>
      </w:tr>
      <w:tr w:rsidR="004134B3" w:rsidRPr="004134B3" w14:paraId="42EF8A86" w14:textId="77777777" w:rsidTr="000E5C91">
        <w:tc>
          <w:tcPr>
            <w:tcW w:w="9060" w:type="dxa"/>
            <w:shd w:val="clear" w:color="auto" w:fill="F2F2F2" w:themeFill="background1" w:themeFillShade="F2"/>
          </w:tcPr>
          <w:p w14:paraId="4D54A29F" w14:textId="77777777" w:rsidR="004134B3" w:rsidRPr="004134B3" w:rsidRDefault="004134B3" w:rsidP="00D3462D">
            <w:pPr>
              <w:rPr>
                <w:lang w:val="nl-NL" w:eastAsia="nl-BE"/>
              </w:rPr>
            </w:pPr>
            <w:r w:rsidRPr="004134B3">
              <w:rPr>
                <w:lang w:val="nl-NL" w:eastAsia="nl-BE"/>
              </w:rPr>
              <w:t>void moveForward() {</w:t>
            </w:r>
          </w:p>
        </w:tc>
      </w:tr>
      <w:tr w:rsidR="004134B3" w:rsidRPr="004134B3" w14:paraId="35A2D886" w14:textId="77777777" w:rsidTr="000E5C91">
        <w:tc>
          <w:tcPr>
            <w:tcW w:w="9060" w:type="dxa"/>
            <w:shd w:val="clear" w:color="auto" w:fill="F2F2F2" w:themeFill="background1" w:themeFillShade="F2"/>
          </w:tcPr>
          <w:p w14:paraId="7AA20B92" w14:textId="77777777" w:rsidR="004134B3" w:rsidRPr="004134B3" w:rsidRDefault="004134B3" w:rsidP="00D3462D">
            <w:pPr>
              <w:rPr>
                <w:lang w:val="en-GB" w:eastAsia="nl-BE"/>
              </w:rPr>
            </w:pPr>
            <w:r w:rsidRPr="004134B3">
              <w:rPr>
                <w:lang w:val="en-GB" w:eastAsia="nl-BE"/>
              </w:rPr>
              <w:t xml:space="preserve">  motor1.run(FORWARD); motor1.setSpeed(130);</w:t>
            </w:r>
          </w:p>
        </w:tc>
      </w:tr>
      <w:tr w:rsidR="004134B3" w:rsidRPr="004134B3" w14:paraId="5831C8D0" w14:textId="77777777" w:rsidTr="000E5C91">
        <w:tc>
          <w:tcPr>
            <w:tcW w:w="9060" w:type="dxa"/>
            <w:shd w:val="clear" w:color="auto" w:fill="F2F2F2" w:themeFill="background1" w:themeFillShade="F2"/>
          </w:tcPr>
          <w:p w14:paraId="43596984" w14:textId="77777777" w:rsidR="004134B3" w:rsidRPr="004134B3" w:rsidRDefault="004134B3" w:rsidP="00D3462D">
            <w:pPr>
              <w:rPr>
                <w:lang w:val="en-GB" w:eastAsia="nl-BE"/>
              </w:rPr>
            </w:pPr>
            <w:r w:rsidRPr="004134B3">
              <w:rPr>
                <w:lang w:val="en-GB" w:eastAsia="nl-BE"/>
              </w:rPr>
              <w:t xml:space="preserve">  motor2.run(FORWARD); motor2.setSpeed(130);</w:t>
            </w:r>
          </w:p>
        </w:tc>
      </w:tr>
      <w:tr w:rsidR="004134B3" w:rsidRPr="004134B3" w14:paraId="3E8FAC4F" w14:textId="77777777" w:rsidTr="000E5C91">
        <w:tc>
          <w:tcPr>
            <w:tcW w:w="9060" w:type="dxa"/>
            <w:shd w:val="clear" w:color="auto" w:fill="F2F2F2" w:themeFill="background1" w:themeFillShade="F2"/>
          </w:tcPr>
          <w:p w14:paraId="08F1C7EE" w14:textId="77777777" w:rsidR="004134B3" w:rsidRPr="004134B3" w:rsidRDefault="004134B3" w:rsidP="00D3462D">
            <w:pPr>
              <w:rPr>
                <w:lang w:val="en-GB" w:eastAsia="nl-BE"/>
              </w:rPr>
            </w:pPr>
            <w:r w:rsidRPr="004134B3">
              <w:rPr>
                <w:lang w:val="en-GB" w:eastAsia="nl-BE"/>
              </w:rPr>
              <w:t>}</w:t>
            </w:r>
          </w:p>
        </w:tc>
      </w:tr>
      <w:tr w:rsidR="004134B3" w:rsidRPr="004134B3" w14:paraId="21C9FE65" w14:textId="77777777" w:rsidTr="000E5C91">
        <w:tc>
          <w:tcPr>
            <w:tcW w:w="9060" w:type="dxa"/>
            <w:shd w:val="clear" w:color="auto" w:fill="F2F2F2" w:themeFill="background1" w:themeFillShade="F2"/>
          </w:tcPr>
          <w:p w14:paraId="28D22B0B" w14:textId="77777777" w:rsidR="004134B3" w:rsidRPr="004134B3" w:rsidRDefault="004134B3" w:rsidP="00D3462D">
            <w:pPr>
              <w:rPr>
                <w:lang w:val="en-GB" w:eastAsia="nl-BE"/>
              </w:rPr>
            </w:pPr>
          </w:p>
        </w:tc>
      </w:tr>
      <w:tr w:rsidR="004134B3" w:rsidRPr="004134B3" w14:paraId="40DBA63E" w14:textId="77777777" w:rsidTr="000E5C91">
        <w:tc>
          <w:tcPr>
            <w:tcW w:w="9060" w:type="dxa"/>
            <w:shd w:val="clear" w:color="auto" w:fill="F2F2F2" w:themeFill="background1" w:themeFillShade="F2"/>
          </w:tcPr>
          <w:p w14:paraId="5D312169" w14:textId="77777777" w:rsidR="004134B3" w:rsidRPr="004134B3" w:rsidRDefault="004134B3" w:rsidP="00D3462D">
            <w:pPr>
              <w:rPr>
                <w:lang w:val="en-GB" w:eastAsia="nl-BE"/>
              </w:rPr>
            </w:pPr>
            <w:r w:rsidRPr="004134B3">
              <w:rPr>
                <w:lang w:val="en-GB" w:eastAsia="nl-BE"/>
              </w:rPr>
              <w:t>void turnLeft() {</w:t>
            </w:r>
          </w:p>
        </w:tc>
      </w:tr>
      <w:tr w:rsidR="004134B3" w:rsidRPr="004134B3" w14:paraId="28734EA3" w14:textId="77777777" w:rsidTr="000E5C91">
        <w:tc>
          <w:tcPr>
            <w:tcW w:w="9060" w:type="dxa"/>
            <w:shd w:val="clear" w:color="auto" w:fill="F2F2F2" w:themeFill="background1" w:themeFillShade="F2"/>
          </w:tcPr>
          <w:p w14:paraId="45855DFB" w14:textId="77777777" w:rsidR="004134B3" w:rsidRPr="004134B3" w:rsidRDefault="004134B3" w:rsidP="00D3462D">
            <w:pPr>
              <w:rPr>
                <w:lang w:val="en-GB" w:eastAsia="nl-BE"/>
              </w:rPr>
            </w:pPr>
            <w:r w:rsidRPr="004134B3">
              <w:rPr>
                <w:lang w:val="en-GB" w:eastAsia="nl-BE"/>
              </w:rPr>
              <w:t xml:space="preserve">  motor1.run(FORWARD); motor1.setSpeed(150);</w:t>
            </w:r>
          </w:p>
        </w:tc>
      </w:tr>
      <w:tr w:rsidR="004134B3" w:rsidRPr="004134B3" w14:paraId="10B2E844" w14:textId="77777777" w:rsidTr="000E5C91">
        <w:tc>
          <w:tcPr>
            <w:tcW w:w="9060" w:type="dxa"/>
            <w:shd w:val="clear" w:color="auto" w:fill="F2F2F2" w:themeFill="background1" w:themeFillShade="F2"/>
          </w:tcPr>
          <w:p w14:paraId="6A9C7EA1" w14:textId="77777777" w:rsidR="004134B3" w:rsidRPr="004134B3" w:rsidRDefault="004134B3" w:rsidP="00D3462D">
            <w:pPr>
              <w:rPr>
                <w:lang w:val="en-GB" w:eastAsia="nl-BE"/>
              </w:rPr>
            </w:pPr>
            <w:r w:rsidRPr="004134B3">
              <w:rPr>
                <w:lang w:val="en-GB" w:eastAsia="nl-BE"/>
              </w:rPr>
              <w:t xml:space="preserve">  motor2.run(BACKWARD); motor2.setSpeed(150);</w:t>
            </w:r>
          </w:p>
        </w:tc>
      </w:tr>
      <w:tr w:rsidR="004134B3" w:rsidRPr="004134B3" w14:paraId="25720A8D" w14:textId="77777777" w:rsidTr="000E5C91">
        <w:tc>
          <w:tcPr>
            <w:tcW w:w="9060" w:type="dxa"/>
            <w:shd w:val="clear" w:color="auto" w:fill="F2F2F2" w:themeFill="background1" w:themeFillShade="F2"/>
          </w:tcPr>
          <w:p w14:paraId="3A854342" w14:textId="77777777" w:rsidR="004134B3" w:rsidRPr="004134B3" w:rsidRDefault="004134B3" w:rsidP="00D3462D">
            <w:pPr>
              <w:rPr>
                <w:lang w:val="en-GB" w:eastAsia="nl-BE"/>
              </w:rPr>
            </w:pPr>
            <w:r w:rsidRPr="004134B3">
              <w:rPr>
                <w:lang w:val="en-GB" w:eastAsia="nl-BE"/>
              </w:rPr>
              <w:t>}</w:t>
            </w:r>
          </w:p>
        </w:tc>
      </w:tr>
      <w:tr w:rsidR="004134B3" w:rsidRPr="004134B3" w14:paraId="0F0586F4" w14:textId="77777777" w:rsidTr="000E5C91">
        <w:tc>
          <w:tcPr>
            <w:tcW w:w="9060" w:type="dxa"/>
            <w:shd w:val="clear" w:color="auto" w:fill="F2F2F2" w:themeFill="background1" w:themeFillShade="F2"/>
          </w:tcPr>
          <w:p w14:paraId="230B9951" w14:textId="77777777" w:rsidR="004134B3" w:rsidRPr="004134B3" w:rsidRDefault="004134B3" w:rsidP="00D3462D">
            <w:pPr>
              <w:rPr>
                <w:lang w:val="en-GB" w:eastAsia="nl-BE"/>
              </w:rPr>
            </w:pPr>
          </w:p>
        </w:tc>
      </w:tr>
      <w:tr w:rsidR="004134B3" w:rsidRPr="004134B3" w14:paraId="276422C7" w14:textId="77777777" w:rsidTr="000E5C91">
        <w:tc>
          <w:tcPr>
            <w:tcW w:w="9060" w:type="dxa"/>
            <w:shd w:val="clear" w:color="auto" w:fill="F2F2F2" w:themeFill="background1" w:themeFillShade="F2"/>
          </w:tcPr>
          <w:p w14:paraId="6216FFE7" w14:textId="77777777" w:rsidR="004134B3" w:rsidRPr="004134B3" w:rsidRDefault="004134B3" w:rsidP="00D3462D">
            <w:pPr>
              <w:rPr>
                <w:lang w:val="en-GB" w:eastAsia="nl-BE"/>
              </w:rPr>
            </w:pPr>
            <w:r w:rsidRPr="004134B3">
              <w:rPr>
                <w:lang w:val="en-GB" w:eastAsia="nl-BE"/>
              </w:rPr>
              <w:t>void turnRight() {</w:t>
            </w:r>
          </w:p>
        </w:tc>
      </w:tr>
      <w:tr w:rsidR="004134B3" w:rsidRPr="004134B3" w14:paraId="035B0B80" w14:textId="77777777" w:rsidTr="000E5C91">
        <w:tc>
          <w:tcPr>
            <w:tcW w:w="9060" w:type="dxa"/>
            <w:shd w:val="clear" w:color="auto" w:fill="F2F2F2" w:themeFill="background1" w:themeFillShade="F2"/>
          </w:tcPr>
          <w:p w14:paraId="4796E84F" w14:textId="77777777" w:rsidR="004134B3" w:rsidRPr="004134B3" w:rsidRDefault="004134B3" w:rsidP="00D3462D">
            <w:pPr>
              <w:rPr>
                <w:lang w:val="en-GB" w:eastAsia="nl-BE"/>
              </w:rPr>
            </w:pPr>
            <w:r w:rsidRPr="004134B3">
              <w:rPr>
                <w:lang w:val="en-GB" w:eastAsia="nl-BE"/>
              </w:rPr>
              <w:t xml:space="preserve">  motor1.run(BACKWARD); motor1.setSpeed(150);</w:t>
            </w:r>
          </w:p>
        </w:tc>
      </w:tr>
      <w:tr w:rsidR="004134B3" w:rsidRPr="004134B3" w14:paraId="3E4C3990" w14:textId="77777777" w:rsidTr="000E5C91">
        <w:tc>
          <w:tcPr>
            <w:tcW w:w="9060" w:type="dxa"/>
            <w:shd w:val="clear" w:color="auto" w:fill="F2F2F2" w:themeFill="background1" w:themeFillShade="F2"/>
          </w:tcPr>
          <w:p w14:paraId="56D4D716" w14:textId="77777777" w:rsidR="004134B3" w:rsidRPr="004134B3" w:rsidRDefault="004134B3" w:rsidP="00D3462D">
            <w:pPr>
              <w:rPr>
                <w:lang w:val="en-GB" w:eastAsia="nl-BE"/>
              </w:rPr>
            </w:pPr>
            <w:r w:rsidRPr="004134B3">
              <w:rPr>
                <w:lang w:val="en-GB" w:eastAsia="nl-BE"/>
              </w:rPr>
              <w:t xml:space="preserve">  motor2.run(FORWARD); motor2.setSpeed(150);</w:t>
            </w:r>
          </w:p>
        </w:tc>
      </w:tr>
      <w:tr w:rsidR="004134B3" w:rsidRPr="004134B3" w14:paraId="4ACD95B8" w14:textId="77777777" w:rsidTr="000E5C91">
        <w:tc>
          <w:tcPr>
            <w:tcW w:w="9060" w:type="dxa"/>
            <w:shd w:val="clear" w:color="auto" w:fill="F2F2F2" w:themeFill="background1" w:themeFillShade="F2"/>
          </w:tcPr>
          <w:p w14:paraId="0D492999" w14:textId="77777777" w:rsidR="004134B3" w:rsidRPr="004134B3" w:rsidRDefault="004134B3" w:rsidP="00D3462D">
            <w:pPr>
              <w:rPr>
                <w:lang w:val="nl-NL" w:eastAsia="nl-BE"/>
              </w:rPr>
            </w:pPr>
            <w:r w:rsidRPr="004134B3">
              <w:rPr>
                <w:lang w:val="nl-NL" w:eastAsia="nl-BE"/>
              </w:rPr>
              <w:t>}</w:t>
            </w:r>
          </w:p>
        </w:tc>
      </w:tr>
      <w:tr w:rsidR="004134B3" w:rsidRPr="004134B3" w14:paraId="24D954CD" w14:textId="77777777" w:rsidTr="000E5C91">
        <w:tc>
          <w:tcPr>
            <w:tcW w:w="9060" w:type="dxa"/>
            <w:shd w:val="clear" w:color="auto" w:fill="F2F2F2" w:themeFill="background1" w:themeFillShade="F2"/>
          </w:tcPr>
          <w:p w14:paraId="4BF58417" w14:textId="77777777" w:rsidR="004134B3" w:rsidRPr="004134B3" w:rsidRDefault="004134B3" w:rsidP="00D3462D">
            <w:pPr>
              <w:rPr>
                <w:lang w:val="nl-NL" w:eastAsia="nl-BE"/>
              </w:rPr>
            </w:pPr>
          </w:p>
        </w:tc>
      </w:tr>
      <w:tr w:rsidR="004134B3" w:rsidRPr="004134B3" w14:paraId="7DBE9E10" w14:textId="77777777" w:rsidTr="000E5C91">
        <w:tc>
          <w:tcPr>
            <w:tcW w:w="9060" w:type="dxa"/>
            <w:shd w:val="clear" w:color="auto" w:fill="F2F2F2" w:themeFill="background1" w:themeFillShade="F2"/>
          </w:tcPr>
          <w:p w14:paraId="40970C46" w14:textId="77777777" w:rsidR="004134B3" w:rsidRPr="004134B3" w:rsidRDefault="004134B3" w:rsidP="00D3462D">
            <w:pPr>
              <w:rPr>
                <w:lang w:val="en-GB" w:eastAsia="nl-BE"/>
              </w:rPr>
            </w:pPr>
            <w:r w:rsidRPr="004134B3">
              <w:rPr>
                <w:lang w:val="en-GB" w:eastAsia="nl-BE"/>
              </w:rPr>
              <w:t>void turnSlightLeft() {</w:t>
            </w:r>
          </w:p>
        </w:tc>
      </w:tr>
      <w:tr w:rsidR="004134B3" w:rsidRPr="004134B3" w14:paraId="0C8D3012" w14:textId="77777777" w:rsidTr="000E5C91">
        <w:tc>
          <w:tcPr>
            <w:tcW w:w="9060" w:type="dxa"/>
            <w:shd w:val="clear" w:color="auto" w:fill="F2F2F2" w:themeFill="background1" w:themeFillShade="F2"/>
          </w:tcPr>
          <w:p w14:paraId="14C2B457" w14:textId="77777777" w:rsidR="004134B3" w:rsidRPr="004134B3" w:rsidRDefault="004134B3" w:rsidP="00D3462D">
            <w:pPr>
              <w:rPr>
                <w:lang w:val="en-GB" w:eastAsia="nl-BE"/>
              </w:rPr>
            </w:pPr>
            <w:r w:rsidRPr="004134B3">
              <w:rPr>
                <w:lang w:val="en-GB" w:eastAsia="nl-BE"/>
              </w:rPr>
              <w:t xml:space="preserve">  motor1.run(FORWARD); motor1.setSpeed(120);</w:t>
            </w:r>
          </w:p>
        </w:tc>
      </w:tr>
      <w:tr w:rsidR="004134B3" w:rsidRPr="004134B3" w14:paraId="20BDC17F" w14:textId="77777777" w:rsidTr="000E5C91">
        <w:tc>
          <w:tcPr>
            <w:tcW w:w="9060" w:type="dxa"/>
            <w:shd w:val="clear" w:color="auto" w:fill="F2F2F2" w:themeFill="background1" w:themeFillShade="F2"/>
          </w:tcPr>
          <w:p w14:paraId="1F79DA70" w14:textId="77777777" w:rsidR="004134B3" w:rsidRPr="004134B3" w:rsidRDefault="004134B3" w:rsidP="00D3462D">
            <w:pPr>
              <w:rPr>
                <w:lang w:val="en-GB" w:eastAsia="nl-BE"/>
              </w:rPr>
            </w:pPr>
            <w:r w:rsidRPr="004134B3">
              <w:rPr>
                <w:lang w:val="en-GB" w:eastAsia="nl-BE"/>
              </w:rPr>
              <w:t xml:space="preserve">  motor2.run(BACKWARD); motor2.setSpeed(120);</w:t>
            </w:r>
          </w:p>
        </w:tc>
      </w:tr>
      <w:tr w:rsidR="004134B3" w:rsidRPr="004134B3" w14:paraId="7AA405A3" w14:textId="77777777" w:rsidTr="000E5C91">
        <w:tc>
          <w:tcPr>
            <w:tcW w:w="9060" w:type="dxa"/>
            <w:shd w:val="clear" w:color="auto" w:fill="F2F2F2" w:themeFill="background1" w:themeFillShade="F2"/>
          </w:tcPr>
          <w:p w14:paraId="2AB4F191" w14:textId="77777777" w:rsidR="004134B3" w:rsidRPr="004134B3" w:rsidRDefault="004134B3" w:rsidP="00D3462D">
            <w:pPr>
              <w:rPr>
                <w:lang w:val="en-GB" w:eastAsia="nl-BE"/>
              </w:rPr>
            </w:pPr>
            <w:r w:rsidRPr="004134B3">
              <w:rPr>
                <w:lang w:val="en-GB" w:eastAsia="nl-BE"/>
              </w:rPr>
              <w:t>}</w:t>
            </w:r>
          </w:p>
        </w:tc>
      </w:tr>
      <w:tr w:rsidR="004134B3" w:rsidRPr="004134B3" w14:paraId="249B7257" w14:textId="77777777" w:rsidTr="000E5C91">
        <w:tc>
          <w:tcPr>
            <w:tcW w:w="9060" w:type="dxa"/>
            <w:shd w:val="clear" w:color="auto" w:fill="F2F2F2" w:themeFill="background1" w:themeFillShade="F2"/>
          </w:tcPr>
          <w:p w14:paraId="017946BD" w14:textId="77777777" w:rsidR="004134B3" w:rsidRPr="004134B3" w:rsidRDefault="004134B3" w:rsidP="00D3462D">
            <w:pPr>
              <w:rPr>
                <w:lang w:val="en-GB" w:eastAsia="nl-BE"/>
              </w:rPr>
            </w:pPr>
          </w:p>
        </w:tc>
      </w:tr>
      <w:tr w:rsidR="004134B3" w:rsidRPr="004134B3" w14:paraId="5723B17B" w14:textId="77777777" w:rsidTr="000E5C91">
        <w:tc>
          <w:tcPr>
            <w:tcW w:w="9060" w:type="dxa"/>
            <w:shd w:val="clear" w:color="auto" w:fill="F2F2F2" w:themeFill="background1" w:themeFillShade="F2"/>
          </w:tcPr>
          <w:p w14:paraId="7A7E377D" w14:textId="77777777" w:rsidR="004134B3" w:rsidRPr="004134B3" w:rsidRDefault="004134B3" w:rsidP="00D3462D">
            <w:pPr>
              <w:rPr>
                <w:lang w:val="en-GB" w:eastAsia="nl-BE"/>
              </w:rPr>
            </w:pPr>
            <w:r w:rsidRPr="004134B3">
              <w:rPr>
                <w:lang w:val="en-GB" w:eastAsia="nl-BE"/>
              </w:rPr>
              <w:lastRenderedPageBreak/>
              <w:t>void turnSlightRight() {</w:t>
            </w:r>
          </w:p>
        </w:tc>
      </w:tr>
      <w:tr w:rsidR="004134B3" w:rsidRPr="004134B3" w14:paraId="6D00D170" w14:textId="77777777" w:rsidTr="000E5C91">
        <w:tc>
          <w:tcPr>
            <w:tcW w:w="9060" w:type="dxa"/>
            <w:shd w:val="clear" w:color="auto" w:fill="F2F2F2" w:themeFill="background1" w:themeFillShade="F2"/>
          </w:tcPr>
          <w:p w14:paraId="0F5C8FAE" w14:textId="77777777" w:rsidR="004134B3" w:rsidRPr="004134B3" w:rsidRDefault="004134B3" w:rsidP="00D3462D">
            <w:pPr>
              <w:rPr>
                <w:lang w:val="en-GB" w:eastAsia="nl-BE"/>
              </w:rPr>
            </w:pPr>
            <w:r w:rsidRPr="004134B3">
              <w:rPr>
                <w:lang w:val="en-GB" w:eastAsia="nl-BE"/>
              </w:rPr>
              <w:t xml:space="preserve">  motor1.run(BACKWARD); motor1.setSpeed(120);</w:t>
            </w:r>
          </w:p>
        </w:tc>
      </w:tr>
      <w:tr w:rsidR="004134B3" w:rsidRPr="004134B3" w14:paraId="7BFE6779" w14:textId="77777777" w:rsidTr="000E5C91">
        <w:tc>
          <w:tcPr>
            <w:tcW w:w="9060" w:type="dxa"/>
            <w:shd w:val="clear" w:color="auto" w:fill="F2F2F2" w:themeFill="background1" w:themeFillShade="F2"/>
          </w:tcPr>
          <w:p w14:paraId="536F9D9D" w14:textId="77777777" w:rsidR="004134B3" w:rsidRPr="004134B3" w:rsidRDefault="004134B3" w:rsidP="00D3462D">
            <w:pPr>
              <w:rPr>
                <w:lang w:val="en-GB" w:eastAsia="nl-BE"/>
              </w:rPr>
            </w:pPr>
            <w:r w:rsidRPr="004134B3">
              <w:rPr>
                <w:lang w:val="en-GB" w:eastAsia="nl-BE"/>
              </w:rPr>
              <w:t xml:space="preserve">  motor2.run(FORWARD); motor2.setSpeed(120);</w:t>
            </w:r>
          </w:p>
        </w:tc>
      </w:tr>
      <w:tr w:rsidR="004134B3" w:rsidRPr="004134B3" w14:paraId="1A12D166" w14:textId="77777777" w:rsidTr="000E5C91">
        <w:tc>
          <w:tcPr>
            <w:tcW w:w="9060" w:type="dxa"/>
            <w:shd w:val="clear" w:color="auto" w:fill="F2F2F2" w:themeFill="background1" w:themeFillShade="F2"/>
          </w:tcPr>
          <w:p w14:paraId="69D48C2F" w14:textId="77777777" w:rsidR="004134B3" w:rsidRPr="004134B3" w:rsidRDefault="004134B3" w:rsidP="00D3462D">
            <w:pPr>
              <w:rPr>
                <w:lang w:val="en-GB" w:eastAsia="nl-BE"/>
              </w:rPr>
            </w:pPr>
            <w:r w:rsidRPr="004134B3">
              <w:rPr>
                <w:lang w:val="en-GB" w:eastAsia="nl-BE"/>
              </w:rPr>
              <w:t>}</w:t>
            </w:r>
          </w:p>
        </w:tc>
      </w:tr>
      <w:tr w:rsidR="004134B3" w:rsidRPr="004134B3" w14:paraId="6C13C68B" w14:textId="77777777" w:rsidTr="000E5C91">
        <w:tc>
          <w:tcPr>
            <w:tcW w:w="9060" w:type="dxa"/>
            <w:shd w:val="clear" w:color="auto" w:fill="F2F2F2" w:themeFill="background1" w:themeFillShade="F2"/>
          </w:tcPr>
          <w:p w14:paraId="5EF8063A" w14:textId="77777777" w:rsidR="004134B3" w:rsidRPr="004134B3" w:rsidRDefault="004134B3" w:rsidP="00D3462D">
            <w:pPr>
              <w:rPr>
                <w:lang w:val="en-GB" w:eastAsia="nl-BE"/>
              </w:rPr>
            </w:pPr>
          </w:p>
        </w:tc>
      </w:tr>
      <w:tr w:rsidR="004134B3" w:rsidRPr="004134B3" w14:paraId="29BB08EB" w14:textId="77777777" w:rsidTr="000E5C91">
        <w:tc>
          <w:tcPr>
            <w:tcW w:w="9060" w:type="dxa"/>
            <w:shd w:val="clear" w:color="auto" w:fill="F2F2F2" w:themeFill="background1" w:themeFillShade="F2"/>
          </w:tcPr>
          <w:p w14:paraId="4DB4BCC7" w14:textId="77777777" w:rsidR="004134B3" w:rsidRPr="004134B3" w:rsidRDefault="004134B3" w:rsidP="00D3462D">
            <w:pPr>
              <w:rPr>
                <w:lang w:val="en-GB" w:eastAsia="nl-BE"/>
              </w:rPr>
            </w:pPr>
            <w:r w:rsidRPr="004134B3">
              <w:rPr>
                <w:lang w:val="en-GB" w:eastAsia="nl-BE"/>
              </w:rPr>
              <w:t>void stopMotors() {</w:t>
            </w:r>
          </w:p>
        </w:tc>
      </w:tr>
      <w:tr w:rsidR="004134B3" w:rsidRPr="004134B3" w14:paraId="6BCD2113" w14:textId="77777777" w:rsidTr="000E5C91">
        <w:tc>
          <w:tcPr>
            <w:tcW w:w="9060" w:type="dxa"/>
            <w:shd w:val="clear" w:color="auto" w:fill="F2F2F2" w:themeFill="background1" w:themeFillShade="F2"/>
          </w:tcPr>
          <w:p w14:paraId="0751E50F" w14:textId="438A198A" w:rsidR="004134B3" w:rsidRPr="004134B3" w:rsidRDefault="004134B3" w:rsidP="00D3462D">
            <w:pPr>
              <w:rPr>
                <w:lang w:val="en-GB" w:eastAsia="nl-BE"/>
              </w:rPr>
            </w:pPr>
            <w:r w:rsidRPr="004134B3">
              <w:rPr>
                <w:lang w:val="en-GB" w:eastAsia="nl-BE"/>
              </w:rPr>
              <w:t xml:space="preserve">  Serial.println("Motors stopped.");</w:t>
            </w:r>
          </w:p>
        </w:tc>
      </w:tr>
      <w:tr w:rsidR="004134B3" w:rsidRPr="004134B3" w14:paraId="7DCB031B" w14:textId="77777777" w:rsidTr="000E5C91">
        <w:tc>
          <w:tcPr>
            <w:tcW w:w="9060" w:type="dxa"/>
            <w:shd w:val="clear" w:color="auto" w:fill="F2F2F2" w:themeFill="background1" w:themeFillShade="F2"/>
          </w:tcPr>
          <w:p w14:paraId="377AD1AF" w14:textId="77777777" w:rsidR="004134B3" w:rsidRPr="004134B3" w:rsidRDefault="004134B3" w:rsidP="00D3462D">
            <w:pPr>
              <w:rPr>
                <w:lang w:val="en-GB" w:eastAsia="nl-BE"/>
              </w:rPr>
            </w:pPr>
            <w:r w:rsidRPr="004134B3">
              <w:rPr>
                <w:lang w:val="en-GB" w:eastAsia="nl-BE"/>
              </w:rPr>
              <w:t xml:space="preserve">  motor1.run(RELEASE); motor1.setSpeed(0);</w:t>
            </w:r>
          </w:p>
        </w:tc>
      </w:tr>
      <w:tr w:rsidR="004134B3" w:rsidRPr="004134B3" w14:paraId="5C830650" w14:textId="77777777" w:rsidTr="000E5C91">
        <w:tc>
          <w:tcPr>
            <w:tcW w:w="9060" w:type="dxa"/>
            <w:shd w:val="clear" w:color="auto" w:fill="F2F2F2" w:themeFill="background1" w:themeFillShade="F2"/>
          </w:tcPr>
          <w:p w14:paraId="70432F85" w14:textId="77777777" w:rsidR="004134B3" w:rsidRPr="004134B3" w:rsidRDefault="004134B3" w:rsidP="00D3462D">
            <w:pPr>
              <w:rPr>
                <w:lang w:val="en-GB" w:eastAsia="nl-BE"/>
              </w:rPr>
            </w:pPr>
            <w:r w:rsidRPr="004134B3">
              <w:rPr>
                <w:lang w:val="en-GB" w:eastAsia="nl-BE"/>
              </w:rPr>
              <w:t xml:space="preserve">  motor2.run(RELEASE); motor2.setSpeed(0);</w:t>
            </w:r>
          </w:p>
        </w:tc>
      </w:tr>
      <w:tr w:rsidR="004134B3" w:rsidRPr="004134B3" w14:paraId="7DA8482B" w14:textId="77777777" w:rsidTr="000E5C91">
        <w:tc>
          <w:tcPr>
            <w:tcW w:w="9060" w:type="dxa"/>
            <w:shd w:val="clear" w:color="auto" w:fill="F2F2F2" w:themeFill="background1" w:themeFillShade="F2"/>
          </w:tcPr>
          <w:p w14:paraId="299614CA" w14:textId="77777777" w:rsidR="004134B3" w:rsidRPr="004134B3" w:rsidRDefault="004134B3" w:rsidP="00D3462D">
            <w:pPr>
              <w:rPr>
                <w:lang w:val="nl-NL" w:eastAsia="nl-BE"/>
              </w:rPr>
            </w:pPr>
            <w:r w:rsidRPr="004134B3">
              <w:rPr>
                <w:lang w:val="nl-NL" w:eastAsia="nl-BE"/>
              </w:rPr>
              <w:t>}</w:t>
            </w:r>
          </w:p>
        </w:tc>
      </w:tr>
      <w:tr w:rsidR="004134B3" w:rsidRPr="004134B3" w14:paraId="7387372C" w14:textId="77777777" w:rsidTr="000E5C91">
        <w:tc>
          <w:tcPr>
            <w:tcW w:w="9060" w:type="dxa"/>
            <w:shd w:val="clear" w:color="auto" w:fill="F2F2F2" w:themeFill="background1" w:themeFillShade="F2"/>
          </w:tcPr>
          <w:p w14:paraId="3BE5A211" w14:textId="77777777" w:rsidR="004134B3" w:rsidRPr="004134B3" w:rsidRDefault="004134B3" w:rsidP="00D3462D">
            <w:pPr>
              <w:rPr>
                <w:lang w:val="nl-NL" w:eastAsia="nl-BE"/>
              </w:rPr>
            </w:pPr>
          </w:p>
        </w:tc>
      </w:tr>
      <w:tr w:rsidR="004134B3" w:rsidRPr="007F0456" w14:paraId="67CFF4EA" w14:textId="77777777" w:rsidTr="000E5C91">
        <w:tc>
          <w:tcPr>
            <w:tcW w:w="9060" w:type="dxa"/>
            <w:shd w:val="clear" w:color="auto" w:fill="F2F2F2" w:themeFill="background1" w:themeFillShade="F2"/>
          </w:tcPr>
          <w:p w14:paraId="255C7A63" w14:textId="77777777" w:rsidR="004134B3" w:rsidRPr="004134B3" w:rsidRDefault="004134B3" w:rsidP="00D3462D">
            <w:pPr>
              <w:rPr>
                <w:lang w:val="nl-NL" w:eastAsia="nl-BE"/>
              </w:rPr>
            </w:pPr>
            <w:r w:rsidRPr="004134B3">
              <w:rPr>
                <w:lang w:val="nl-NL" w:eastAsia="nl-BE"/>
              </w:rPr>
              <w:t>// Controleert of de start/pauze-knop werd ingedrukt</w:t>
            </w:r>
          </w:p>
        </w:tc>
      </w:tr>
      <w:tr w:rsidR="004134B3" w:rsidRPr="004134B3" w14:paraId="30DDE86C" w14:textId="77777777" w:rsidTr="000E5C91">
        <w:tc>
          <w:tcPr>
            <w:tcW w:w="9060" w:type="dxa"/>
            <w:shd w:val="clear" w:color="auto" w:fill="F2F2F2" w:themeFill="background1" w:themeFillShade="F2"/>
          </w:tcPr>
          <w:p w14:paraId="2FF3A3C1" w14:textId="77777777" w:rsidR="004134B3" w:rsidRPr="004134B3" w:rsidRDefault="004134B3" w:rsidP="00D3462D">
            <w:pPr>
              <w:rPr>
                <w:lang w:val="en-GB" w:eastAsia="nl-BE"/>
              </w:rPr>
            </w:pPr>
            <w:r w:rsidRPr="004134B3">
              <w:rPr>
                <w:lang w:val="en-GB" w:eastAsia="nl-BE"/>
              </w:rPr>
              <w:t>void checkButton() {</w:t>
            </w:r>
          </w:p>
        </w:tc>
      </w:tr>
      <w:tr w:rsidR="004134B3" w:rsidRPr="004134B3" w14:paraId="0E8EF66A" w14:textId="77777777" w:rsidTr="000E5C91">
        <w:tc>
          <w:tcPr>
            <w:tcW w:w="9060" w:type="dxa"/>
            <w:shd w:val="clear" w:color="auto" w:fill="F2F2F2" w:themeFill="background1" w:themeFillShade="F2"/>
          </w:tcPr>
          <w:p w14:paraId="4C2A51BF" w14:textId="77777777" w:rsidR="004134B3" w:rsidRPr="004134B3" w:rsidRDefault="004134B3" w:rsidP="00D3462D">
            <w:pPr>
              <w:rPr>
                <w:lang w:val="en-GB" w:eastAsia="nl-BE"/>
              </w:rPr>
            </w:pPr>
            <w:r w:rsidRPr="004134B3">
              <w:rPr>
                <w:lang w:val="en-GB" w:eastAsia="nl-BE"/>
              </w:rPr>
              <w:t xml:space="preserve">  int reading = digitalRead(buttonPin);</w:t>
            </w:r>
          </w:p>
        </w:tc>
      </w:tr>
      <w:tr w:rsidR="004134B3" w:rsidRPr="004134B3" w14:paraId="36AF7ACC" w14:textId="77777777" w:rsidTr="000E5C91">
        <w:tc>
          <w:tcPr>
            <w:tcW w:w="9060" w:type="dxa"/>
            <w:shd w:val="clear" w:color="auto" w:fill="F2F2F2" w:themeFill="background1" w:themeFillShade="F2"/>
          </w:tcPr>
          <w:p w14:paraId="1D8FF4CF" w14:textId="77777777" w:rsidR="004134B3" w:rsidRPr="004134B3" w:rsidRDefault="004134B3" w:rsidP="00D3462D">
            <w:pPr>
              <w:rPr>
                <w:lang w:val="en-GB" w:eastAsia="nl-BE"/>
              </w:rPr>
            </w:pPr>
            <w:r w:rsidRPr="004134B3">
              <w:rPr>
                <w:lang w:val="en-GB" w:eastAsia="nl-BE"/>
              </w:rPr>
              <w:t xml:space="preserve">  if (reading != lastButtonState) lastDebounceTime = millis();</w:t>
            </w:r>
          </w:p>
        </w:tc>
      </w:tr>
      <w:tr w:rsidR="004134B3" w:rsidRPr="004134B3" w14:paraId="6D9551C0" w14:textId="77777777" w:rsidTr="000E5C91">
        <w:tc>
          <w:tcPr>
            <w:tcW w:w="9060" w:type="dxa"/>
            <w:shd w:val="clear" w:color="auto" w:fill="F2F2F2" w:themeFill="background1" w:themeFillShade="F2"/>
          </w:tcPr>
          <w:p w14:paraId="0506B689" w14:textId="77777777" w:rsidR="004134B3" w:rsidRPr="004134B3" w:rsidRDefault="004134B3" w:rsidP="00D3462D">
            <w:pPr>
              <w:rPr>
                <w:lang w:val="en-GB" w:eastAsia="nl-BE"/>
              </w:rPr>
            </w:pPr>
            <w:r w:rsidRPr="004134B3">
              <w:rPr>
                <w:lang w:val="en-GB" w:eastAsia="nl-BE"/>
              </w:rPr>
              <w:t xml:space="preserve">  if ((millis() - lastDebounceTime) &gt; debounceDelay) {</w:t>
            </w:r>
          </w:p>
        </w:tc>
      </w:tr>
      <w:tr w:rsidR="004134B3" w:rsidRPr="004134B3" w14:paraId="607AC56C" w14:textId="77777777" w:rsidTr="000E5C91">
        <w:tc>
          <w:tcPr>
            <w:tcW w:w="9060" w:type="dxa"/>
            <w:shd w:val="clear" w:color="auto" w:fill="F2F2F2" w:themeFill="background1" w:themeFillShade="F2"/>
          </w:tcPr>
          <w:p w14:paraId="146E247F" w14:textId="77777777" w:rsidR="004134B3" w:rsidRPr="004134B3" w:rsidRDefault="004134B3" w:rsidP="00D3462D">
            <w:pPr>
              <w:rPr>
                <w:lang w:val="en-GB" w:eastAsia="nl-BE"/>
              </w:rPr>
            </w:pPr>
            <w:r w:rsidRPr="004134B3">
              <w:rPr>
                <w:lang w:val="en-GB" w:eastAsia="nl-BE"/>
              </w:rPr>
              <w:t xml:space="preserve">    if (reading != buttonState) {</w:t>
            </w:r>
          </w:p>
        </w:tc>
      </w:tr>
      <w:tr w:rsidR="004134B3" w:rsidRPr="004134B3" w14:paraId="23433704" w14:textId="77777777" w:rsidTr="000E5C91">
        <w:tc>
          <w:tcPr>
            <w:tcW w:w="9060" w:type="dxa"/>
            <w:shd w:val="clear" w:color="auto" w:fill="F2F2F2" w:themeFill="background1" w:themeFillShade="F2"/>
          </w:tcPr>
          <w:p w14:paraId="60F49D4B" w14:textId="77777777" w:rsidR="004134B3" w:rsidRPr="004134B3" w:rsidRDefault="004134B3" w:rsidP="00D3462D">
            <w:pPr>
              <w:rPr>
                <w:lang w:val="en-GB" w:eastAsia="nl-BE"/>
              </w:rPr>
            </w:pPr>
            <w:r w:rsidRPr="004134B3">
              <w:rPr>
                <w:lang w:val="en-GB" w:eastAsia="nl-BE"/>
              </w:rPr>
              <w:t xml:space="preserve">      buttonState = reading;</w:t>
            </w:r>
          </w:p>
        </w:tc>
      </w:tr>
      <w:tr w:rsidR="004134B3" w:rsidRPr="004134B3" w14:paraId="42CD8EB1" w14:textId="77777777" w:rsidTr="000E5C91">
        <w:tc>
          <w:tcPr>
            <w:tcW w:w="9060" w:type="dxa"/>
            <w:shd w:val="clear" w:color="auto" w:fill="F2F2F2" w:themeFill="background1" w:themeFillShade="F2"/>
          </w:tcPr>
          <w:p w14:paraId="64A25617" w14:textId="77777777" w:rsidR="004134B3" w:rsidRPr="004134B3" w:rsidRDefault="004134B3" w:rsidP="00D3462D">
            <w:pPr>
              <w:rPr>
                <w:lang w:val="en-GB" w:eastAsia="nl-BE"/>
              </w:rPr>
            </w:pPr>
            <w:r w:rsidRPr="004134B3">
              <w:rPr>
                <w:lang w:val="en-GB" w:eastAsia="nl-BE"/>
              </w:rPr>
              <w:t xml:space="preserve">      if (buttonState == LOW) {</w:t>
            </w:r>
          </w:p>
        </w:tc>
      </w:tr>
      <w:tr w:rsidR="004134B3" w:rsidRPr="004134B3" w14:paraId="760BC992" w14:textId="77777777" w:rsidTr="000E5C91">
        <w:tc>
          <w:tcPr>
            <w:tcW w:w="9060" w:type="dxa"/>
            <w:shd w:val="clear" w:color="auto" w:fill="F2F2F2" w:themeFill="background1" w:themeFillShade="F2"/>
          </w:tcPr>
          <w:p w14:paraId="62E7EA13" w14:textId="77777777" w:rsidR="004134B3" w:rsidRPr="004134B3" w:rsidRDefault="004134B3" w:rsidP="00D3462D">
            <w:pPr>
              <w:rPr>
                <w:lang w:val="en-GB" w:eastAsia="nl-BE"/>
              </w:rPr>
            </w:pPr>
            <w:r w:rsidRPr="004134B3">
              <w:rPr>
                <w:lang w:val="en-GB" w:eastAsia="nl-BE"/>
              </w:rPr>
              <w:t xml:space="preserve">        paused = !paused;</w:t>
            </w:r>
          </w:p>
        </w:tc>
      </w:tr>
      <w:tr w:rsidR="004134B3" w:rsidRPr="004134B3" w14:paraId="79AEB9A8" w14:textId="77777777" w:rsidTr="000E5C91">
        <w:tc>
          <w:tcPr>
            <w:tcW w:w="9060" w:type="dxa"/>
            <w:shd w:val="clear" w:color="auto" w:fill="F2F2F2" w:themeFill="background1" w:themeFillShade="F2"/>
          </w:tcPr>
          <w:p w14:paraId="3D40CABE" w14:textId="2D4EA0F2" w:rsidR="004134B3" w:rsidRPr="004134B3" w:rsidRDefault="004134B3" w:rsidP="00D3462D">
            <w:pPr>
              <w:rPr>
                <w:lang w:val="en-GB" w:eastAsia="nl-BE"/>
              </w:rPr>
            </w:pPr>
            <w:r w:rsidRPr="004134B3">
              <w:rPr>
                <w:lang w:val="en-GB" w:eastAsia="nl-BE"/>
              </w:rPr>
              <w:t xml:space="preserve">        Serial.print("Robot is now ");</w:t>
            </w:r>
          </w:p>
        </w:tc>
      </w:tr>
      <w:tr w:rsidR="004134B3" w:rsidRPr="004134B3" w14:paraId="2F05308C" w14:textId="77777777" w:rsidTr="000E5C91">
        <w:tc>
          <w:tcPr>
            <w:tcW w:w="9060" w:type="dxa"/>
            <w:shd w:val="clear" w:color="auto" w:fill="F2F2F2" w:themeFill="background1" w:themeFillShade="F2"/>
          </w:tcPr>
          <w:p w14:paraId="3F154BAE" w14:textId="77777777" w:rsidR="004134B3" w:rsidRPr="004134B3" w:rsidRDefault="004134B3" w:rsidP="00D3462D">
            <w:pPr>
              <w:rPr>
                <w:lang w:val="en-GB" w:eastAsia="nl-BE"/>
              </w:rPr>
            </w:pPr>
            <w:r w:rsidRPr="004134B3">
              <w:rPr>
                <w:lang w:val="en-GB" w:eastAsia="nl-BE"/>
              </w:rPr>
              <w:t xml:space="preserve">        Serial.println(paused ? "PAUSED" : "RUNNING");</w:t>
            </w:r>
          </w:p>
        </w:tc>
      </w:tr>
      <w:tr w:rsidR="004134B3" w:rsidRPr="004134B3" w14:paraId="099D8D86" w14:textId="77777777" w:rsidTr="000E5C91">
        <w:tc>
          <w:tcPr>
            <w:tcW w:w="9060" w:type="dxa"/>
            <w:shd w:val="clear" w:color="auto" w:fill="F2F2F2" w:themeFill="background1" w:themeFillShade="F2"/>
          </w:tcPr>
          <w:p w14:paraId="752438A2" w14:textId="77777777" w:rsidR="004134B3" w:rsidRPr="004134B3" w:rsidRDefault="004134B3" w:rsidP="00D3462D">
            <w:pPr>
              <w:rPr>
                <w:lang w:val="en-GB" w:eastAsia="nl-BE"/>
              </w:rPr>
            </w:pPr>
            <w:r w:rsidRPr="004134B3">
              <w:rPr>
                <w:lang w:val="en-GB" w:eastAsia="nl-BE"/>
              </w:rPr>
              <w:t xml:space="preserve">        if (paused) stopMotors();</w:t>
            </w:r>
          </w:p>
        </w:tc>
      </w:tr>
      <w:tr w:rsidR="004134B3" w:rsidRPr="004134B3" w14:paraId="661BDA52" w14:textId="77777777" w:rsidTr="000E5C91">
        <w:tc>
          <w:tcPr>
            <w:tcW w:w="9060" w:type="dxa"/>
            <w:shd w:val="clear" w:color="auto" w:fill="F2F2F2" w:themeFill="background1" w:themeFillShade="F2"/>
          </w:tcPr>
          <w:p w14:paraId="7C4B0C17" w14:textId="77777777" w:rsidR="004134B3" w:rsidRPr="004134B3" w:rsidRDefault="004134B3" w:rsidP="00D3462D">
            <w:pPr>
              <w:rPr>
                <w:lang w:val="en-GB" w:eastAsia="nl-BE"/>
              </w:rPr>
            </w:pPr>
            <w:r w:rsidRPr="004134B3">
              <w:rPr>
                <w:lang w:val="en-GB" w:eastAsia="nl-BE"/>
              </w:rPr>
              <w:t xml:space="preserve">      }</w:t>
            </w:r>
          </w:p>
        </w:tc>
      </w:tr>
      <w:tr w:rsidR="004134B3" w:rsidRPr="004134B3" w14:paraId="12093EFD" w14:textId="77777777" w:rsidTr="000E5C91">
        <w:tc>
          <w:tcPr>
            <w:tcW w:w="9060" w:type="dxa"/>
            <w:shd w:val="clear" w:color="auto" w:fill="F2F2F2" w:themeFill="background1" w:themeFillShade="F2"/>
          </w:tcPr>
          <w:p w14:paraId="55936151" w14:textId="77777777" w:rsidR="004134B3" w:rsidRPr="004134B3" w:rsidRDefault="004134B3" w:rsidP="00D3462D">
            <w:pPr>
              <w:rPr>
                <w:lang w:val="en-GB" w:eastAsia="nl-BE"/>
              </w:rPr>
            </w:pPr>
            <w:r w:rsidRPr="004134B3">
              <w:rPr>
                <w:lang w:val="en-GB" w:eastAsia="nl-BE"/>
              </w:rPr>
              <w:t xml:space="preserve">    }</w:t>
            </w:r>
          </w:p>
        </w:tc>
      </w:tr>
      <w:tr w:rsidR="004134B3" w:rsidRPr="004134B3" w14:paraId="3F278F60" w14:textId="77777777" w:rsidTr="000E5C91">
        <w:tc>
          <w:tcPr>
            <w:tcW w:w="9060" w:type="dxa"/>
            <w:shd w:val="clear" w:color="auto" w:fill="F2F2F2" w:themeFill="background1" w:themeFillShade="F2"/>
          </w:tcPr>
          <w:p w14:paraId="07C22C3B" w14:textId="77777777" w:rsidR="004134B3" w:rsidRPr="004134B3" w:rsidRDefault="004134B3" w:rsidP="00D3462D">
            <w:pPr>
              <w:rPr>
                <w:lang w:val="en-GB" w:eastAsia="nl-BE"/>
              </w:rPr>
            </w:pPr>
            <w:r w:rsidRPr="004134B3">
              <w:rPr>
                <w:lang w:val="en-GB" w:eastAsia="nl-BE"/>
              </w:rPr>
              <w:t xml:space="preserve">  }</w:t>
            </w:r>
          </w:p>
        </w:tc>
      </w:tr>
      <w:tr w:rsidR="004134B3" w:rsidRPr="004134B3" w14:paraId="7C633C75" w14:textId="77777777" w:rsidTr="000E5C91">
        <w:tc>
          <w:tcPr>
            <w:tcW w:w="9060" w:type="dxa"/>
            <w:shd w:val="clear" w:color="auto" w:fill="F2F2F2" w:themeFill="background1" w:themeFillShade="F2"/>
          </w:tcPr>
          <w:p w14:paraId="6BB43BB3" w14:textId="77777777" w:rsidR="004134B3" w:rsidRPr="004134B3" w:rsidRDefault="004134B3" w:rsidP="00D3462D">
            <w:pPr>
              <w:rPr>
                <w:lang w:val="en-GB" w:eastAsia="nl-BE"/>
              </w:rPr>
            </w:pPr>
            <w:r w:rsidRPr="004134B3">
              <w:rPr>
                <w:lang w:val="en-GB" w:eastAsia="nl-BE"/>
              </w:rPr>
              <w:t xml:space="preserve">  lastButtonState = reading;</w:t>
            </w:r>
          </w:p>
        </w:tc>
      </w:tr>
      <w:tr w:rsidR="004134B3" w:rsidRPr="004134B3" w14:paraId="2D86026F" w14:textId="77777777" w:rsidTr="000E5C91">
        <w:tc>
          <w:tcPr>
            <w:tcW w:w="9060" w:type="dxa"/>
            <w:shd w:val="clear" w:color="auto" w:fill="F2F2F2" w:themeFill="background1" w:themeFillShade="F2"/>
          </w:tcPr>
          <w:p w14:paraId="06134D38" w14:textId="77777777" w:rsidR="004134B3" w:rsidRPr="004134B3" w:rsidRDefault="004134B3" w:rsidP="00D3462D">
            <w:pPr>
              <w:rPr>
                <w:lang w:val="nl-NL" w:eastAsia="nl-BE"/>
              </w:rPr>
            </w:pPr>
            <w:r w:rsidRPr="004134B3">
              <w:rPr>
                <w:lang w:val="nl-NL" w:eastAsia="nl-BE"/>
              </w:rPr>
              <w:t>}</w:t>
            </w:r>
          </w:p>
        </w:tc>
      </w:tr>
      <w:tr w:rsidR="00F533D6" w:rsidRPr="004134B3" w14:paraId="6CD824F9" w14:textId="77777777" w:rsidTr="000E5C91">
        <w:tc>
          <w:tcPr>
            <w:tcW w:w="9060" w:type="dxa"/>
            <w:shd w:val="clear" w:color="auto" w:fill="F2F2F2" w:themeFill="background1" w:themeFillShade="F2"/>
          </w:tcPr>
          <w:p w14:paraId="767B221A" w14:textId="77777777" w:rsidR="00F533D6" w:rsidRPr="004134B3" w:rsidRDefault="00F533D6" w:rsidP="00D3462D">
            <w:pPr>
              <w:rPr>
                <w:lang w:val="nl-NL" w:eastAsia="nl-BE"/>
              </w:rPr>
            </w:pPr>
          </w:p>
        </w:tc>
      </w:tr>
    </w:tbl>
    <w:p w14:paraId="3F70815D" w14:textId="77777777" w:rsidR="00F533D6" w:rsidRDefault="00F533D6" w:rsidP="00F533D6">
      <w:pPr>
        <w:rPr>
          <w:lang w:val="nl-NL" w:eastAsia="nl-BE"/>
        </w:rPr>
      </w:pPr>
    </w:p>
    <w:p w14:paraId="402D70BE" w14:textId="77777777" w:rsidR="00F533D6" w:rsidRPr="00F533D6" w:rsidRDefault="00F533D6" w:rsidP="00F533D6">
      <w:pPr>
        <w:pStyle w:val="Heading2"/>
      </w:pPr>
      <w:bookmarkStart w:id="8" w:name="_Toc200550029"/>
      <w:r w:rsidRPr="00F533D6">
        <w:t>Functieoverzicht en uitleg</w:t>
      </w:r>
      <w:bookmarkEnd w:id="8"/>
    </w:p>
    <w:p w14:paraId="2A4AF381" w14:textId="77777777" w:rsidR="00F533D6" w:rsidRPr="00015D36" w:rsidRDefault="00F533D6" w:rsidP="00015D36">
      <w:pPr>
        <w:pStyle w:val="Heading3"/>
      </w:pPr>
      <w:bookmarkStart w:id="9" w:name="_Toc200550030"/>
      <w:r w:rsidRPr="00793A5F">
        <w:t>setup</w:t>
      </w:r>
      <w:r w:rsidRPr="00015D36">
        <w:t>()</w:t>
      </w:r>
      <w:bookmarkEnd w:id="9"/>
    </w:p>
    <w:p w14:paraId="130EF606" w14:textId="5D1348C2" w:rsidR="00F533D6" w:rsidRPr="00CD658F" w:rsidRDefault="00F533D6" w:rsidP="00F533D6">
      <w:pPr>
        <w:rPr>
          <w:lang w:val="nl-BE" w:eastAsia="nl-BE"/>
        </w:rPr>
      </w:pPr>
      <w:r w:rsidRPr="00CD658F">
        <w:rPr>
          <w:lang w:val="nl-BE" w:eastAsia="nl-BE"/>
        </w:rPr>
        <w:t>Deze functie wordt éénmalig uitgevoerd bij het opstarten van de Arduino.</w:t>
      </w:r>
      <w:r w:rsidRPr="00CD658F">
        <w:rPr>
          <w:lang w:val="nl-BE" w:eastAsia="nl-BE"/>
        </w:rPr>
        <w:br/>
        <w:t>Ze initialiseert de seriële communicatie, configureert de pinnen als input/output, stelt de servo in de beginpositie (90° = vooruit), en drukt een statusbericht naar de seriële monitor.</w:t>
      </w:r>
    </w:p>
    <w:p w14:paraId="4001019F" w14:textId="77777777" w:rsidR="00F533D6" w:rsidRPr="00015D36" w:rsidRDefault="00F533D6" w:rsidP="00015D36">
      <w:pPr>
        <w:pStyle w:val="Heading3"/>
      </w:pPr>
      <w:bookmarkStart w:id="10" w:name="_Toc200550031"/>
      <w:r w:rsidRPr="00015D36">
        <w:t>loop()</w:t>
      </w:r>
      <w:bookmarkEnd w:id="10"/>
    </w:p>
    <w:p w14:paraId="01A80882" w14:textId="77777777" w:rsidR="00F533D6" w:rsidRPr="00CD658F" w:rsidRDefault="00F533D6" w:rsidP="00F533D6">
      <w:pPr>
        <w:rPr>
          <w:lang w:val="nl-BE" w:eastAsia="nl-BE"/>
        </w:rPr>
      </w:pPr>
      <w:r w:rsidRPr="00CD658F">
        <w:rPr>
          <w:lang w:val="nl-BE" w:eastAsia="nl-BE"/>
        </w:rPr>
        <w:t>De hoofdloop van het programma, die telkens opnieuw wordt uitgevoerd.</w:t>
      </w:r>
    </w:p>
    <w:p w14:paraId="265B0B3D" w14:textId="77777777" w:rsidR="00F533D6" w:rsidRPr="00CD658F" w:rsidRDefault="00F533D6" w:rsidP="00F533D6">
      <w:pPr>
        <w:numPr>
          <w:ilvl w:val="0"/>
          <w:numId w:val="14"/>
        </w:numPr>
        <w:rPr>
          <w:lang w:val="nl-BE" w:eastAsia="nl-BE"/>
        </w:rPr>
      </w:pPr>
      <w:r w:rsidRPr="00CD658F">
        <w:rPr>
          <w:lang w:val="nl-BE" w:eastAsia="nl-BE"/>
        </w:rPr>
        <w:t>Eerst wordt checkButton() aangeroepen om te kijken of de gebruiker op de start/pauze-knop heeft gedrukt.</w:t>
      </w:r>
    </w:p>
    <w:p w14:paraId="0DCAFCDB" w14:textId="77777777" w:rsidR="00F533D6" w:rsidRPr="00CD658F" w:rsidRDefault="00F533D6" w:rsidP="00F533D6">
      <w:pPr>
        <w:numPr>
          <w:ilvl w:val="0"/>
          <w:numId w:val="14"/>
        </w:numPr>
        <w:rPr>
          <w:lang w:val="nl-BE" w:eastAsia="nl-BE"/>
        </w:rPr>
      </w:pPr>
      <w:r w:rsidRPr="00CD658F">
        <w:rPr>
          <w:lang w:val="nl-BE" w:eastAsia="nl-BE"/>
        </w:rPr>
        <w:t>Als de robot gepauzeerd is, stopt hij de motoren.</w:t>
      </w:r>
    </w:p>
    <w:p w14:paraId="3F53066F" w14:textId="77777777" w:rsidR="00F533D6" w:rsidRPr="00CD658F" w:rsidRDefault="00F533D6" w:rsidP="00F533D6">
      <w:pPr>
        <w:numPr>
          <w:ilvl w:val="0"/>
          <w:numId w:val="14"/>
        </w:numPr>
        <w:rPr>
          <w:lang w:val="nl-BE" w:eastAsia="nl-BE"/>
        </w:rPr>
      </w:pPr>
      <w:r w:rsidRPr="00CD658F">
        <w:rPr>
          <w:lang w:val="nl-BE" w:eastAsia="nl-BE"/>
        </w:rPr>
        <w:t>Indien niet gepauzeerd, controleert hij of er een obstakel is met obstacleDetected().</w:t>
      </w:r>
    </w:p>
    <w:p w14:paraId="6F2A9A3D" w14:textId="77777777" w:rsidR="00F533D6" w:rsidRPr="00CD658F" w:rsidRDefault="00F533D6" w:rsidP="00F533D6">
      <w:pPr>
        <w:numPr>
          <w:ilvl w:val="0"/>
          <w:numId w:val="14"/>
        </w:numPr>
        <w:rPr>
          <w:lang w:val="nl-BE" w:eastAsia="nl-BE"/>
        </w:rPr>
      </w:pPr>
      <w:r w:rsidRPr="00CD658F">
        <w:rPr>
          <w:lang w:val="nl-BE" w:eastAsia="nl-BE"/>
        </w:rPr>
        <w:t>Als er een obstakel is, voert hij avoidSmartObstacle() uit.</w:t>
      </w:r>
    </w:p>
    <w:p w14:paraId="506C0A73" w14:textId="77777777" w:rsidR="00F533D6" w:rsidRPr="00CD658F" w:rsidRDefault="00F533D6" w:rsidP="00F533D6">
      <w:pPr>
        <w:numPr>
          <w:ilvl w:val="0"/>
          <w:numId w:val="14"/>
        </w:numPr>
        <w:rPr>
          <w:lang w:val="nl-BE" w:eastAsia="nl-BE"/>
        </w:rPr>
      </w:pPr>
      <w:r w:rsidRPr="00CD658F">
        <w:rPr>
          <w:lang w:val="nl-BE" w:eastAsia="nl-BE"/>
        </w:rPr>
        <w:t>Anders volgt hij de lijn via followLine().</w:t>
      </w:r>
    </w:p>
    <w:p w14:paraId="5BD9B405" w14:textId="311C953C" w:rsidR="00F533D6" w:rsidRPr="00CD658F" w:rsidRDefault="00F533D6" w:rsidP="00F533D6">
      <w:pPr>
        <w:rPr>
          <w:lang w:val="nl-BE" w:eastAsia="nl-BE"/>
        </w:rPr>
      </w:pPr>
    </w:p>
    <w:p w14:paraId="49DC0047" w14:textId="77777777" w:rsidR="00F533D6" w:rsidRPr="00CD658F" w:rsidRDefault="00F533D6" w:rsidP="00772104">
      <w:pPr>
        <w:pStyle w:val="Heading3"/>
        <w:rPr>
          <w:lang w:val="en-GB" w:eastAsia="nl-BE"/>
        </w:rPr>
      </w:pPr>
      <w:bookmarkStart w:id="11" w:name="_Toc200550032"/>
      <w:r w:rsidRPr="00CD658F">
        <w:rPr>
          <w:lang w:val="en-GB" w:eastAsia="nl-BE"/>
        </w:rPr>
        <w:lastRenderedPageBreak/>
        <w:t>readDistance(int trig, int echo)</w:t>
      </w:r>
      <w:bookmarkEnd w:id="11"/>
    </w:p>
    <w:p w14:paraId="59CC37F4" w14:textId="3CA14545" w:rsidR="00F533D6" w:rsidRPr="00CD658F" w:rsidRDefault="00F533D6" w:rsidP="00F533D6">
      <w:pPr>
        <w:rPr>
          <w:lang w:val="nl-BE" w:eastAsia="nl-BE"/>
        </w:rPr>
      </w:pPr>
      <w:r w:rsidRPr="00CD658F">
        <w:rPr>
          <w:lang w:val="nl-BE" w:eastAsia="nl-BE"/>
        </w:rPr>
        <w:t>Stuurt een puls uit via de trig pin van een ultrasone sensor en leest via de echo pin de tijd tot terugkeer.</w:t>
      </w:r>
      <w:r w:rsidRPr="00CD658F">
        <w:rPr>
          <w:lang w:val="nl-BE" w:eastAsia="nl-BE"/>
        </w:rPr>
        <w:br/>
        <w:t>Hiermee wordt de afstand tot een object berekend in centimeter.</w:t>
      </w:r>
      <w:r w:rsidRPr="00CD658F">
        <w:rPr>
          <w:lang w:val="nl-BE" w:eastAsia="nl-BE"/>
        </w:rPr>
        <w:br/>
        <w:t>Deze functie werkt voor beide ultrasone sensoren (vooraan en zijkant).</w:t>
      </w:r>
    </w:p>
    <w:p w14:paraId="0A8B66FB" w14:textId="77777777" w:rsidR="00F533D6" w:rsidRPr="00F533D6" w:rsidRDefault="00F533D6" w:rsidP="00772104">
      <w:pPr>
        <w:pStyle w:val="Heading3"/>
        <w:rPr>
          <w:lang w:eastAsia="nl-BE"/>
        </w:rPr>
      </w:pPr>
      <w:bookmarkStart w:id="12" w:name="_Toc200550033"/>
      <w:r w:rsidRPr="00F533D6">
        <w:rPr>
          <w:lang w:eastAsia="nl-BE"/>
        </w:rPr>
        <w:t>readScannerAtAngle(int angle)</w:t>
      </w:r>
      <w:bookmarkEnd w:id="12"/>
    </w:p>
    <w:p w14:paraId="42784F43" w14:textId="5A40C348" w:rsidR="00F533D6" w:rsidRPr="00CD658F" w:rsidRDefault="00F533D6" w:rsidP="00F533D6">
      <w:pPr>
        <w:rPr>
          <w:lang w:val="nl-BE" w:eastAsia="nl-BE"/>
        </w:rPr>
      </w:pPr>
      <w:r w:rsidRPr="00CD658F">
        <w:rPr>
          <w:lang w:val="nl-BE" w:eastAsia="nl-BE"/>
        </w:rPr>
        <w:t>Draait de servo naar een bepaalde hoek (0° = rechts, 180° = links) en roept dan readDistance() op met de tweede ultrasone sensor.</w:t>
      </w:r>
      <w:r w:rsidRPr="00CD658F">
        <w:rPr>
          <w:lang w:val="nl-BE" w:eastAsia="nl-BE"/>
        </w:rPr>
        <w:br/>
        <w:t>Wordt gebruikt om afstanden links en rechts van de robot te meten bij obstakeldetectie.</w:t>
      </w:r>
    </w:p>
    <w:p w14:paraId="1C85930F" w14:textId="77777777" w:rsidR="00F533D6" w:rsidRPr="00F533D6" w:rsidRDefault="00F533D6" w:rsidP="00772104">
      <w:pPr>
        <w:pStyle w:val="Heading3"/>
        <w:rPr>
          <w:lang w:eastAsia="nl-BE"/>
        </w:rPr>
      </w:pPr>
      <w:bookmarkStart w:id="13" w:name="_Toc200550034"/>
      <w:r w:rsidRPr="00F533D6">
        <w:rPr>
          <w:lang w:eastAsia="nl-BE"/>
        </w:rPr>
        <w:t>obstacleDetected()</w:t>
      </w:r>
      <w:bookmarkEnd w:id="13"/>
    </w:p>
    <w:p w14:paraId="5B867601" w14:textId="00B134A5" w:rsidR="00F533D6" w:rsidRPr="00CD658F" w:rsidRDefault="00F533D6" w:rsidP="00F533D6">
      <w:pPr>
        <w:rPr>
          <w:lang w:val="nl-BE" w:eastAsia="nl-BE"/>
        </w:rPr>
      </w:pPr>
      <w:r w:rsidRPr="00CD658F">
        <w:rPr>
          <w:lang w:val="nl-BE" w:eastAsia="nl-BE"/>
        </w:rPr>
        <w:t>Meet de afstand met de frontale ultrasone sensor en controleert of er een obstakel dichter dan 20 cm voor de robot staat.</w:t>
      </w:r>
      <w:r w:rsidRPr="00CD658F">
        <w:rPr>
          <w:lang w:val="nl-BE" w:eastAsia="nl-BE"/>
        </w:rPr>
        <w:br/>
        <w:t>Retourneert true als dat zo is, anders false.</w:t>
      </w:r>
    </w:p>
    <w:p w14:paraId="5069E459" w14:textId="77777777" w:rsidR="00F533D6" w:rsidRPr="00F533D6" w:rsidRDefault="00F533D6" w:rsidP="00772104">
      <w:pPr>
        <w:pStyle w:val="Heading3"/>
        <w:rPr>
          <w:lang w:eastAsia="nl-BE"/>
        </w:rPr>
      </w:pPr>
      <w:bookmarkStart w:id="14" w:name="_Toc200550035"/>
      <w:r w:rsidRPr="00F533D6">
        <w:rPr>
          <w:lang w:eastAsia="nl-BE"/>
        </w:rPr>
        <w:t>avoidSmartObstacle()</w:t>
      </w:r>
      <w:bookmarkEnd w:id="14"/>
    </w:p>
    <w:p w14:paraId="0969F7F6" w14:textId="77777777" w:rsidR="00F533D6" w:rsidRPr="00CD658F" w:rsidRDefault="00F533D6" w:rsidP="00F533D6">
      <w:pPr>
        <w:rPr>
          <w:lang w:val="nl-BE" w:eastAsia="nl-BE"/>
        </w:rPr>
      </w:pPr>
      <w:r w:rsidRPr="00CD658F">
        <w:rPr>
          <w:lang w:val="nl-BE" w:eastAsia="nl-BE"/>
        </w:rPr>
        <w:t>Deze functie voert een volledige obstakel-ontwijking uit:</w:t>
      </w:r>
    </w:p>
    <w:p w14:paraId="415A52BD" w14:textId="77777777" w:rsidR="00F533D6" w:rsidRPr="00CD658F" w:rsidRDefault="00F533D6" w:rsidP="00F533D6">
      <w:pPr>
        <w:numPr>
          <w:ilvl w:val="0"/>
          <w:numId w:val="15"/>
        </w:numPr>
        <w:rPr>
          <w:lang w:val="nl-BE" w:eastAsia="nl-BE"/>
        </w:rPr>
      </w:pPr>
      <w:r w:rsidRPr="00CD658F">
        <w:rPr>
          <w:lang w:val="nl-BE" w:eastAsia="nl-BE"/>
        </w:rPr>
        <w:t>Scant links en rechts met de servo.</w:t>
      </w:r>
    </w:p>
    <w:p w14:paraId="4124E33E" w14:textId="77777777" w:rsidR="00F533D6" w:rsidRPr="00CD658F" w:rsidRDefault="00F533D6" w:rsidP="00F533D6">
      <w:pPr>
        <w:numPr>
          <w:ilvl w:val="0"/>
          <w:numId w:val="15"/>
        </w:numPr>
        <w:rPr>
          <w:lang w:val="nl-BE" w:eastAsia="nl-BE"/>
        </w:rPr>
      </w:pPr>
      <w:r w:rsidRPr="00CD658F">
        <w:rPr>
          <w:lang w:val="nl-BE" w:eastAsia="nl-BE"/>
        </w:rPr>
        <w:t>Bepaalt welke kant meer ruimte biedt.</w:t>
      </w:r>
    </w:p>
    <w:p w14:paraId="3F2E9F69" w14:textId="77777777" w:rsidR="00F533D6" w:rsidRPr="00CD658F" w:rsidRDefault="00F533D6" w:rsidP="00F533D6">
      <w:pPr>
        <w:numPr>
          <w:ilvl w:val="0"/>
          <w:numId w:val="15"/>
        </w:numPr>
        <w:rPr>
          <w:lang w:val="nl-BE" w:eastAsia="nl-BE"/>
        </w:rPr>
      </w:pPr>
      <w:r w:rsidRPr="00CD658F">
        <w:rPr>
          <w:lang w:val="nl-BE" w:eastAsia="nl-BE"/>
        </w:rPr>
        <w:t>Voert een draai uit in de gekozen richting.</w:t>
      </w:r>
    </w:p>
    <w:p w14:paraId="7AA64978" w14:textId="77777777" w:rsidR="00F533D6" w:rsidRPr="00CD658F" w:rsidRDefault="00F533D6" w:rsidP="00F533D6">
      <w:pPr>
        <w:numPr>
          <w:ilvl w:val="0"/>
          <w:numId w:val="15"/>
        </w:numPr>
        <w:rPr>
          <w:lang w:val="nl-BE" w:eastAsia="nl-BE"/>
        </w:rPr>
      </w:pPr>
      <w:r w:rsidRPr="00CD658F">
        <w:rPr>
          <w:lang w:val="nl-BE" w:eastAsia="nl-BE"/>
        </w:rPr>
        <w:t>Volgt langs het obstakel tot het einde wordt gedetecteerd.</w:t>
      </w:r>
    </w:p>
    <w:p w14:paraId="585D87FD" w14:textId="77777777" w:rsidR="00F533D6" w:rsidRPr="00CD658F" w:rsidRDefault="00F533D6" w:rsidP="00F533D6">
      <w:pPr>
        <w:numPr>
          <w:ilvl w:val="0"/>
          <w:numId w:val="15"/>
        </w:numPr>
        <w:rPr>
          <w:lang w:val="nl-BE" w:eastAsia="nl-BE"/>
        </w:rPr>
      </w:pPr>
      <w:r w:rsidRPr="00CD658F">
        <w:rPr>
          <w:lang w:val="nl-BE" w:eastAsia="nl-BE"/>
        </w:rPr>
        <w:t>Maakt een omleiding om voorbij het obstakel te geraken.</w:t>
      </w:r>
    </w:p>
    <w:p w14:paraId="2DF3DE6C" w14:textId="6F1904C8" w:rsidR="00F533D6" w:rsidRPr="00CD658F" w:rsidRDefault="00F533D6" w:rsidP="00F533D6">
      <w:pPr>
        <w:numPr>
          <w:ilvl w:val="0"/>
          <w:numId w:val="15"/>
        </w:numPr>
        <w:rPr>
          <w:lang w:val="nl-BE" w:eastAsia="nl-BE"/>
        </w:rPr>
      </w:pPr>
      <w:r w:rsidRPr="00CD658F">
        <w:rPr>
          <w:lang w:val="nl-BE" w:eastAsia="nl-BE"/>
        </w:rPr>
        <w:t>Lijnt zich terug uit met de oorspronkelijke lijn.</w:t>
      </w:r>
    </w:p>
    <w:p w14:paraId="7FA89CF0" w14:textId="77777777" w:rsidR="00F533D6" w:rsidRPr="00F533D6" w:rsidRDefault="00F533D6" w:rsidP="00772104">
      <w:pPr>
        <w:pStyle w:val="Heading3"/>
        <w:rPr>
          <w:lang w:eastAsia="nl-BE"/>
        </w:rPr>
      </w:pPr>
      <w:bookmarkStart w:id="15" w:name="_Toc200550036"/>
      <w:r w:rsidRPr="00F533D6">
        <w:rPr>
          <w:lang w:eastAsia="nl-BE"/>
        </w:rPr>
        <w:t>followLine()</w:t>
      </w:r>
      <w:bookmarkEnd w:id="15"/>
    </w:p>
    <w:p w14:paraId="02999CE0" w14:textId="77777777" w:rsidR="00F533D6" w:rsidRPr="00CD658F" w:rsidRDefault="00F533D6" w:rsidP="00F533D6">
      <w:pPr>
        <w:rPr>
          <w:lang w:val="nl-BE" w:eastAsia="nl-BE"/>
        </w:rPr>
      </w:pPr>
      <w:r w:rsidRPr="00CD658F">
        <w:rPr>
          <w:lang w:val="nl-BE" w:eastAsia="nl-BE"/>
        </w:rPr>
        <w:t>Leest de waarden van de 3 IR-sensoren: links, midden en rechts.</w:t>
      </w:r>
      <w:r w:rsidRPr="00CD658F">
        <w:rPr>
          <w:lang w:val="nl-BE" w:eastAsia="nl-BE"/>
        </w:rPr>
        <w:br/>
        <w:t>Afhankelijk van de combinatie van detecties bepaalt de functie of de robot:</w:t>
      </w:r>
    </w:p>
    <w:p w14:paraId="5A23F040" w14:textId="77777777" w:rsidR="00F533D6" w:rsidRPr="00F533D6" w:rsidRDefault="00F533D6" w:rsidP="00F533D6">
      <w:pPr>
        <w:numPr>
          <w:ilvl w:val="0"/>
          <w:numId w:val="16"/>
        </w:numPr>
        <w:rPr>
          <w:lang w:eastAsia="nl-BE"/>
        </w:rPr>
      </w:pPr>
      <w:r w:rsidRPr="00F533D6">
        <w:rPr>
          <w:lang w:eastAsia="nl-BE"/>
        </w:rPr>
        <w:t>Vooruit moet rijden</w:t>
      </w:r>
    </w:p>
    <w:p w14:paraId="2FC4ADE8" w14:textId="77777777" w:rsidR="00F533D6" w:rsidRPr="00CD658F" w:rsidRDefault="00F533D6" w:rsidP="00F533D6">
      <w:pPr>
        <w:numPr>
          <w:ilvl w:val="0"/>
          <w:numId w:val="16"/>
        </w:numPr>
        <w:rPr>
          <w:lang w:val="nl-BE" w:eastAsia="nl-BE"/>
        </w:rPr>
      </w:pPr>
      <w:r w:rsidRPr="00CD658F">
        <w:rPr>
          <w:lang w:val="nl-BE" w:eastAsia="nl-BE"/>
        </w:rPr>
        <w:t>Een bocht links of rechts moet maken</w:t>
      </w:r>
    </w:p>
    <w:p w14:paraId="275061EB" w14:textId="77777777" w:rsidR="00F533D6" w:rsidRPr="00F533D6" w:rsidRDefault="00F533D6" w:rsidP="00F533D6">
      <w:pPr>
        <w:numPr>
          <w:ilvl w:val="0"/>
          <w:numId w:val="16"/>
        </w:numPr>
        <w:rPr>
          <w:lang w:eastAsia="nl-BE"/>
        </w:rPr>
      </w:pPr>
      <w:r w:rsidRPr="00F533D6">
        <w:rPr>
          <w:lang w:eastAsia="nl-BE"/>
        </w:rPr>
        <w:t>Een lichte correctie moet uitvoeren</w:t>
      </w:r>
    </w:p>
    <w:p w14:paraId="2F3DE828" w14:textId="5CC8E96C" w:rsidR="00F533D6" w:rsidRPr="00CD658F" w:rsidRDefault="00F533D6" w:rsidP="00F533D6">
      <w:pPr>
        <w:numPr>
          <w:ilvl w:val="0"/>
          <w:numId w:val="16"/>
        </w:numPr>
        <w:rPr>
          <w:lang w:val="nl-BE" w:eastAsia="nl-BE"/>
        </w:rPr>
      </w:pPr>
      <w:r w:rsidRPr="00CD658F">
        <w:rPr>
          <w:lang w:val="nl-BE" w:eastAsia="nl-BE"/>
        </w:rPr>
        <w:t>Of gestopt moet worden (indien de lijn kwijt is)</w:t>
      </w:r>
    </w:p>
    <w:p w14:paraId="49934BF2" w14:textId="77777777" w:rsidR="00E71D11" w:rsidRPr="002A0889" w:rsidRDefault="00E71D11" w:rsidP="00E71D11">
      <w:pPr>
        <w:rPr>
          <w:lang w:val="nl-BE" w:eastAsia="nl-BE"/>
        </w:rPr>
      </w:pPr>
    </w:p>
    <w:p w14:paraId="3FAFFA23" w14:textId="77777777" w:rsidR="00E71D11" w:rsidRPr="002A0889" w:rsidRDefault="00E71D11" w:rsidP="00E71D11">
      <w:pPr>
        <w:rPr>
          <w:lang w:val="nl-BE" w:eastAsia="nl-BE"/>
        </w:rPr>
      </w:pPr>
      <w:r w:rsidRPr="002A0889">
        <w:rPr>
          <w:lang w:val="nl-BE" w:eastAsia="nl-BE"/>
        </w:rPr>
        <w:t>De robot leest de IR-sensoren en handelt volgens deze logica:</w:t>
      </w:r>
    </w:p>
    <w:p w14:paraId="5D1BEA2E" w14:textId="77777777" w:rsidR="00E71D11" w:rsidRPr="002A0889" w:rsidRDefault="00E71D11" w:rsidP="00E71D11">
      <w:pPr>
        <w:rPr>
          <w:lang w:val="nl-BE" w:eastAsia="nl-BE"/>
        </w:rPr>
      </w:pPr>
    </w:p>
    <w:tbl>
      <w:tblPr>
        <w:tblStyle w:val="Tabeloranje"/>
        <w:tblW w:w="0" w:type="auto"/>
        <w:tblLook w:val="04A0" w:firstRow="1" w:lastRow="0" w:firstColumn="1" w:lastColumn="0" w:noHBand="0" w:noVBand="1"/>
      </w:tblPr>
      <w:tblGrid>
        <w:gridCol w:w="2267"/>
        <w:gridCol w:w="2267"/>
        <w:gridCol w:w="2268"/>
        <w:gridCol w:w="2268"/>
      </w:tblGrid>
      <w:tr w:rsidR="00E71D11" w:rsidRPr="002A0889" w14:paraId="20F913F0" w14:textId="77777777" w:rsidTr="00781D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7" w:type="dxa"/>
          </w:tcPr>
          <w:p w14:paraId="12F3BBE8" w14:textId="77777777" w:rsidR="00E71D11" w:rsidRPr="002A0889" w:rsidRDefault="00E71D11" w:rsidP="00781DF5">
            <w:pPr>
              <w:rPr>
                <w:lang w:eastAsia="nl-BE"/>
              </w:rPr>
            </w:pPr>
            <w:r w:rsidRPr="002A0889">
              <w:rPr>
                <w:lang w:eastAsia="nl-BE"/>
              </w:rPr>
              <w:t>Left</w:t>
            </w:r>
          </w:p>
        </w:tc>
        <w:tc>
          <w:tcPr>
            <w:tcW w:w="2267" w:type="dxa"/>
          </w:tcPr>
          <w:p w14:paraId="2B7C7AEA" w14:textId="77777777" w:rsidR="00E71D11" w:rsidRPr="002A0889" w:rsidRDefault="00E71D11" w:rsidP="00781DF5">
            <w:pPr>
              <w:cnfStyle w:val="100000000000" w:firstRow="1" w:lastRow="0" w:firstColumn="0" w:lastColumn="0" w:oddVBand="0" w:evenVBand="0" w:oddHBand="0" w:evenHBand="0" w:firstRowFirstColumn="0" w:firstRowLastColumn="0" w:lastRowFirstColumn="0" w:lastRowLastColumn="0"/>
              <w:rPr>
                <w:lang w:eastAsia="nl-BE"/>
              </w:rPr>
            </w:pPr>
            <w:r w:rsidRPr="002A0889">
              <w:rPr>
                <w:lang w:eastAsia="nl-BE"/>
              </w:rPr>
              <w:t>Center</w:t>
            </w:r>
          </w:p>
        </w:tc>
        <w:tc>
          <w:tcPr>
            <w:tcW w:w="2268" w:type="dxa"/>
          </w:tcPr>
          <w:p w14:paraId="61842F5C" w14:textId="77777777" w:rsidR="00E71D11" w:rsidRPr="002A0889" w:rsidRDefault="00E71D11" w:rsidP="00781DF5">
            <w:pPr>
              <w:cnfStyle w:val="100000000000" w:firstRow="1" w:lastRow="0" w:firstColumn="0" w:lastColumn="0" w:oddVBand="0" w:evenVBand="0" w:oddHBand="0" w:evenHBand="0" w:firstRowFirstColumn="0" w:firstRowLastColumn="0" w:lastRowFirstColumn="0" w:lastRowLastColumn="0"/>
              <w:rPr>
                <w:lang w:eastAsia="nl-BE"/>
              </w:rPr>
            </w:pPr>
            <w:r w:rsidRPr="002A0889">
              <w:rPr>
                <w:lang w:eastAsia="nl-BE"/>
              </w:rPr>
              <w:t>Right</w:t>
            </w:r>
          </w:p>
        </w:tc>
        <w:tc>
          <w:tcPr>
            <w:tcW w:w="2268" w:type="dxa"/>
          </w:tcPr>
          <w:p w14:paraId="2719B9C9" w14:textId="77777777" w:rsidR="00E71D11" w:rsidRPr="002A0889" w:rsidRDefault="00E71D11" w:rsidP="00781DF5">
            <w:pPr>
              <w:cnfStyle w:val="100000000000" w:firstRow="1" w:lastRow="0" w:firstColumn="0" w:lastColumn="0" w:oddVBand="0" w:evenVBand="0" w:oddHBand="0" w:evenHBand="0" w:firstRowFirstColumn="0" w:firstRowLastColumn="0" w:lastRowFirstColumn="0" w:lastRowLastColumn="0"/>
              <w:rPr>
                <w:lang w:eastAsia="nl-BE"/>
              </w:rPr>
            </w:pPr>
            <w:r w:rsidRPr="002A0889">
              <w:rPr>
                <w:lang w:eastAsia="nl-BE"/>
              </w:rPr>
              <w:t>Action</w:t>
            </w:r>
          </w:p>
        </w:tc>
      </w:tr>
      <w:tr w:rsidR="00E71D11" w:rsidRPr="002A0889" w14:paraId="0F0A8C0D" w14:textId="77777777" w:rsidTr="00781D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7" w:type="dxa"/>
          </w:tcPr>
          <w:p w14:paraId="0E7E8F58" w14:textId="77777777" w:rsidR="00E71D11" w:rsidRPr="002A0889" w:rsidRDefault="00E71D11" w:rsidP="00781DF5">
            <w:pPr>
              <w:rPr>
                <w:lang w:eastAsia="nl-BE"/>
              </w:rPr>
            </w:pPr>
            <w:r w:rsidRPr="002A0889">
              <w:rPr>
                <w:lang w:eastAsia="nl-BE"/>
              </w:rPr>
              <w:t>0</w:t>
            </w:r>
          </w:p>
        </w:tc>
        <w:tc>
          <w:tcPr>
            <w:tcW w:w="2267" w:type="dxa"/>
          </w:tcPr>
          <w:p w14:paraId="284DDC71" w14:textId="77777777" w:rsidR="00E71D11" w:rsidRPr="002A0889" w:rsidRDefault="00E71D11" w:rsidP="00781DF5">
            <w:pPr>
              <w:cnfStyle w:val="000000100000" w:firstRow="0" w:lastRow="0" w:firstColumn="0" w:lastColumn="0" w:oddVBand="0" w:evenVBand="0" w:oddHBand="1" w:evenHBand="0" w:firstRowFirstColumn="0" w:firstRowLastColumn="0" w:lastRowFirstColumn="0" w:lastRowLastColumn="0"/>
              <w:rPr>
                <w:lang w:eastAsia="nl-BE"/>
              </w:rPr>
            </w:pPr>
            <w:r w:rsidRPr="002A0889">
              <w:rPr>
                <w:lang w:eastAsia="nl-BE"/>
              </w:rPr>
              <w:t>1</w:t>
            </w:r>
          </w:p>
        </w:tc>
        <w:tc>
          <w:tcPr>
            <w:tcW w:w="2268" w:type="dxa"/>
          </w:tcPr>
          <w:p w14:paraId="4E0E9ABD" w14:textId="77777777" w:rsidR="00E71D11" w:rsidRPr="002A0889" w:rsidRDefault="00E71D11" w:rsidP="00781DF5">
            <w:pPr>
              <w:cnfStyle w:val="000000100000" w:firstRow="0" w:lastRow="0" w:firstColumn="0" w:lastColumn="0" w:oddVBand="0" w:evenVBand="0" w:oddHBand="1" w:evenHBand="0" w:firstRowFirstColumn="0" w:firstRowLastColumn="0" w:lastRowFirstColumn="0" w:lastRowLastColumn="0"/>
              <w:rPr>
                <w:lang w:eastAsia="nl-BE"/>
              </w:rPr>
            </w:pPr>
            <w:r w:rsidRPr="002A0889">
              <w:rPr>
                <w:lang w:eastAsia="nl-BE"/>
              </w:rPr>
              <w:t>0</w:t>
            </w:r>
          </w:p>
        </w:tc>
        <w:tc>
          <w:tcPr>
            <w:tcW w:w="2268" w:type="dxa"/>
          </w:tcPr>
          <w:p w14:paraId="21532DA3" w14:textId="77777777" w:rsidR="00E71D11" w:rsidRPr="002A0889" w:rsidRDefault="00E71D11" w:rsidP="00781DF5">
            <w:pPr>
              <w:cnfStyle w:val="000000100000" w:firstRow="0" w:lastRow="0" w:firstColumn="0" w:lastColumn="0" w:oddVBand="0" w:evenVBand="0" w:oddHBand="1" w:evenHBand="0" w:firstRowFirstColumn="0" w:firstRowLastColumn="0" w:lastRowFirstColumn="0" w:lastRowLastColumn="0"/>
              <w:rPr>
                <w:lang w:eastAsia="nl-BE"/>
              </w:rPr>
            </w:pPr>
            <w:r w:rsidRPr="002A0889">
              <w:rPr>
                <w:lang w:eastAsia="nl-BE"/>
              </w:rPr>
              <w:t>Forward</w:t>
            </w:r>
          </w:p>
        </w:tc>
      </w:tr>
      <w:tr w:rsidR="00E71D11" w:rsidRPr="002A0889" w14:paraId="6C98A1F2" w14:textId="77777777" w:rsidTr="00781D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7" w:type="dxa"/>
          </w:tcPr>
          <w:p w14:paraId="22AB8D4A" w14:textId="77777777" w:rsidR="00E71D11" w:rsidRPr="002A0889" w:rsidRDefault="00E71D11" w:rsidP="00781DF5">
            <w:pPr>
              <w:rPr>
                <w:lang w:eastAsia="nl-BE"/>
              </w:rPr>
            </w:pPr>
            <w:r w:rsidRPr="002A0889">
              <w:rPr>
                <w:lang w:eastAsia="nl-BE"/>
              </w:rPr>
              <w:t>1</w:t>
            </w:r>
          </w:p>
        </w:tc>
        <w:tc>
          <w:tcPr>
            <w:tcW w:w="2267" w:type="dxa"/>
          </w:tcPr>
          <w:p w14:paraId="2A581D10" w14:textId="77777777" w:rsidR="00E71D11" w:rsidRPr="002A0889" w:rsidRDefault="00E71D11" w:rsidP="00781DF5">
            <w:pPr>
              <w:cnfStyle w:val="000000010000" w:firstRow="0" w:lastRow="0" w:firstColumn="0" w:lastColumn="0" w:oddVBand="0" w:evenVBand="0" w:oddHBand="0" w:evenHBand="1" w:firstRowFirstColumn="0" w:firstRowLastColumn="0" w:lastRowFirstColumn="0" w:lastRowLastColumn="0"/>
              <w:rPr>
                <w:lang w:eastAsia="nl-BE"/>
              </w:rPr>
            </w:pPr>
            <w:r w:rsidRPr="002A0889">
              <w:rPr>
                <w:lang w:eastAsia="nl-BE"/>
              </w:rPr>
              <w:t>0</w:t>
            </w:r>
          </w:p>
        </w:tc>
        <w:tc>
          <w:tcPr>
            <w:tcW w:w="2268" w:type="dxa"/>
          </w:tcPr>
          <w:p w14:paraId="115FA5BD" w14:textId="77777777" w:rsidR="00E71D11" w:rsidRPr="002A0889" w:rsidRDefault="00E71D11" w:rsidP="00781DF5">
            <w:pPr>
              <w:cnfStyle w:val="000000010000" w:firstRow="0" w:lastRow="0" w:firstColumn="0" w:lastColumn="0" w:oddVBand="0" w:evenVBand="0" w:oddHBand="0" w:evenHBand="1" w:firstRowFirstColumn="0" w:firstRowLastColumn="0" w:lastRowFirstColumn="0" w:lastRowLastColumn="0"/>
              <w:rPr>
                <w:lang w:eastAsia="nl-BE"/>
              </w:rPr>
            </w:pPr>
            <w:r w:rsidRPr="002A0889">
              <w:rPr>
                <w:lang w:eastAsia="nl-BE"/>
              </w:rPr>
              <w:t>0</w:t>
            </w:r>
          </w:p>
        </w:tc>
        <w:tc>
          <w:tcPr>
            <w:tcW w:w="2268" w:type="dxa"/>
          </w:tcPr>
          <w:p w14:paraId="1D65FC9C" w14:textId="77777777" w:rsidR="00E71D11" w:rsidRPr="002A0889" w:rsidRDefault="00E71D11" w:rsidP="00781DF5">
            <w:pPr>
              <w:cnfStyle w:val="000000010000" w:firstRow="0" w:lastRow="0" w:firstColumn="0" w:lastColumn="0" w:oddVBand="0" w:evenVBand="0" w:oddHBand="0" w:evenHBand="1" w:firstRowFirstColumn="0" w:firstRowLastColumn="0" w:lastRowFirstColumn="0" w:lastRowLastColumn="0"/>
              <w:rPr>
                <w:lang w:eastAsia="nl-BE"/>
              </w:rPr>
            </w:pPr>
            <w:r w:rsidRPr="002A0889">
              <w:rPr>
                <w:lang w:eastAsia="nl-BE"/>
              </w:rPr>
              <w:t>Turn Left</w:t>
            </w:r>
          </w:p>
        </w:tc>
      </w:tr>
      <w:tr w:rsidR="00E71D11" w:rsidRPr="002A0889" w14:paraId="4C470658" w14:textId="77777777" w:rsidTr="00781D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7" w:type="dxa"/>
          </w:tcPr>
          <w:p w14:paraId="3689A060" w14:textId="77777777" w:rsidR="00E71D11" w:rsidRPr="002A0889" w:rsidRDefault="00E71D11" w:rsidP="00781DF5">
            <w:pPr>
              <w:rPr>
                <w:lang w:eastAsia="nl-BE"/>
              </w:rPr>
            </w:pPr>
            <w:r w:rsidRPr="002A0889">
              <w:rPr>
                <w:lang w:eastAsia="nl-BE"/>
              </w:rPr>
              <w:t>0</w:t>
            </w:r>
          </w:p>
        </w:tc>
        <w:tc>
          <w:tcPr>
            <w:tcW w:w="2267" w:type="dxa"/>
          </w:tcPr>
          <w:p w14:paraId="58DA463C" w14:textId="77777777" w:rsidR="00E71D11" w:rsidRPr="002A0889" w:rsidRDefault="00E71D11" w:rsidP="00781DF5">
            <w:pPr>
              <w:cnfStyle w:val="000000100000" w:firstRow="0" w:lastRow="0" w:firstColumn="0" w:lastColumn="0" w:oddVBand="0" w:evenVBand="0" w:oddHBand="1" w:evenHBand="0" w:firstRowFirstColumn="0" w:firstRowLastColumn="0" w:lastRowFirstColumn="0" w:lastRowLastColumn="0"/>
              <w:rPr>
                <w:lang w:eastAsia="nl-BE"/>
              </w:rPr>
            </w:pPr>
            <w:r w:rsidRPr="002A0889">
              <w:rPr>
                <w:lang w:eastAsia="nl-BE"/>
              </w:rPr>
              <w:t>0</w:t>
            </w:r>
          </w:p>
        </w:tc>
        <w:tc>
          <w:tcPr>
            <w:tcW w:w="2268" w:type="dxa"/>
          </w:tcPr>
          <w:p w14:paraId="48C550F3" w14:textId="77777777" w:rsidR="00E71D11" w:rsidRPr="002A0889" w:rsidRDefault="00E71D11" w:rsidP="00781DF5">
            <w:pPr>
              <w:cnfStyle w:val="000000100000" w:firstRow="0" w:lastRow="0" w:firstColumn="0" w:lastColumn="0" w:oddVBand="0" w:evenVBand="0" w:oddHBand="1" w:evenHBand="0" w:firstRowFirstColumn="0" w:firstRowLastColumn="0" w:lastRowFirstColumn="0" w:lastRowLastColumn="0"/>
              <w:rPr>
                <w:lang w:eastAsia="nl-BE"/>
              </w:rPr>
            </w:pPr>
            <w:r w:rsidRPr="002A0889">
              <w:rPr>
                <w:lang w:eastAsia="nl-BE"/>
              </w:rPr>
              <w:t>1</w:t>
            </w:r>
          </w:p>
        </w:tc>
        <w:tc>
          <w:tcPr>
            <w:tcW w:w="2268" w:type="dxa"/>
          </w:tcPr>
          <w:p w14:paraId="54BF5C5C" w14:textId="77777777" w:rsidR="00E71D11" w:rsidRPr="002A0889" w:rsidRDefault="00E71D11" w:rsidP="00781DF5">
            <w:pPr>
              <w:cnfStyle w:val="000000100000" w:firstRow="0" w:lastRow="0" w:firstColumn="0" w:lastColumn="0" w:oddVBand="0" w:evenVBand="0" w:oddHBand="1" w:evenHBand="0" w:firstRowFirstColumn="0" w:firstRowLastColumn="0" w:lastRowFirstColumn="0" w:lastRowLastColumn="0"/>
              <w:rPr>
                <w:lang w:eastAsia="nl-BE"/>
              </w:rPr>
            </w:pPr>
            <w:r w:rsidRPr="002A0889">
              <w:rPr>
                <w:lang w:eastAsia="nl-BE"/>
              </w:rPr>
              <w:t>Turn Right</w:t>
            </w:r>
          </w:p>
        </w:tc>
      </w:tr>
      <w:tr w:rsidR="00E71D11" w:rsidRPr="002A0889" w14:paraId="655B302A" w14:textId="77777777" w:rsidTr="00781D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7" w:type="dxa"/>
          </w:tcPr>
          <w:p w14:paraId="5BCB3E66" w14:textId="77777777" w:rsidR="00E71D11" w:rsidRPr="002A0889" w:rsidRDefault="00E71D11" w:rsidP="00781DF5">
            <w:pPr>
              <w:rPr>
                <w:lang w:eastAsia="nl-BE"/>
              </w:rPr>
            </w:pPr>
            <w:r w:rsidRPr="002A0889">
              <w:rPr>
                <w:lang w:eastAsia="nl-BE"/>
              </w:rPr>
              <w:t>1</w:t>
            </w:r>
          </w:p>
        </w:tc>
        <w:tc>
          <w:tcPr>
            <w:tcW w:w="2267" w:type="dxa"/>
          </w:tcPr>
          <w:p w14:paraId="1F25C67E" w14:textId="77777777" w:rsidR="00E71D11" w:rsidRPr="002A0889" w:rsidRDefault="00E71D11" w:rsidP="00781DF5">
            <w:pPr>
              <w:cnfStyle w:val="000000010000" w:firstRow="0" w:lastRow="0" w:firstColumn="0" w:lastColumn="0" w:oddVBand="0" w:evenVBand="0" w:oddHBand="0" w:evenHBand="1" w:firstRowFirstColumn="0" w:firstRowLastColumn="0" w:lastRowFirstColumn="0" w:lastRowLastColumn="0"/>
              <w:rPr>
                <w:lang w:eastAsia="nl-BE"/>
              </w:rPr>
            </w:pPr>
            <w:r w:rsidRPr="002A0889">
              <w:rPr>
                <w:lang w:eastAsia="nl-BE"/>
              </w:rPr>
              <w:t>1</w:t>
            </w:r>
          </w:p>
        </w:tc>
        <w:tc>
          <w:tcPr>
            <w:tcW w:w="2268" w:type="dxa"/>
          </w:tcPr>
          <w:p w14:paraId="073C97C9" w14:textId="77777777" w:rsidR="00E71D11" w:rsidRPr="002A0889" w:rsidRDefault="00E71D11" w:rsidP="00781DF5">
            <w:pPr>
              <w:cnfStyle w:val="000000010000" w:firstRow="0" w:lastRow="0" w:firstColumn="0" w:lastColumn="0" w:oddVBand="0" w:evenVBand="0" w:oddHBand="0" w:evenHBand="1" w:firstRowFirstColumn="0" w:firstRowLastColumn="0" w:lastRowFirstColumn="0" w:lastRowLastColumn="0"/>
              <w:rPr>
                <w:lang w:eastAsia="nl-BE"/>
              </w:rPr>
            </w:pPr>
            <w:r w:rsidRPr="002A0889">
              <w:rPr>
                <w:lang w:eastAsia="nl-BE"/>
              </w:rPr>
              <w:t>0</w:t>
            </w:r>
          </w:p>
        </w:tc>
        <w:tc>
          <w:tcPr>
            <w:tcW w:w="2268" w:type="dxa"/>
          </w:tcPr>
          <w:p w14:paraId="3A979C7D" w14:textId="77777777" w:rsidR="00E71D11" w:rsidRPr="002A0889" w:rsidRDefault="00E71D11" w:rsidP="00781DF5">
            <w:pPr>
              <w:cnfStyle w:val="000000010000" w:firstRow="0" w:lastRow="0" w:firstColumn="0" w:lastColumn="0" w:oddVBand="0" w:evenVBand="0" w:oddHBand="0" w:evenHBand="1" w:firstRowFirstColumn="0" w:firstRowLastColumn="0" w:lastRowFirstColumn="0" w:lastRowLastColumn="0"/>
              <w:rPr>
                <w:lang w:eastAsia="nl-BE"/>
              </w:rPr>
            </w:pPr>
            <w:r w:rsidRPr="002A0889">
              <w:rPr>
                <w:lang w:eastAsia="nl-BE"/>
              </w:rPr>
              <w:t>Left Bias</w:t>
            </w:r>
          </w:p>
        </w:tc>
      </w:tr>
      <w:tr w:rsidR="00E71D11" w:rsidRPr="002A0889" w14:paraId="4375478E" w14:textId="77777777" w:rsidTr="00781D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7" w:type="dxa"/>
          </w:tcPr>
          <w:p w14:paraId="7653A368" w14:textId="77777777" w:rsidR="00E71D11" w:rsidRPr="002A0889" w:rsidRDefault="00E71D11" w:rsidP="00781DF5">
            <w:pPr>
              <w:rPr>
                <w:lang w:eastAsia="nl-BE"/>
              </w:rPr>
            </w:pPr>
            <w:r w:rsidRPr="002A0889">
              <w:rPr>
                <w:lang w:eastAsia="nl-BE"/>
              </w:rPr>
              <w:t>0</w:t>
            </w:r>
          </w:p>
        </w:tc>
        <w:tc>
          <w:tcPr>
            <w:tcW w:w="2267" w:type="dxa"/>
          </w:tcPr>
          <w:p w14:paraId="01B0B90F" w14:textId="77777777" w:rsidR="00E71D11" w:rsidRPr="002A0889" w:rsidRDefault="00E71D11" w:rsidP="00781DF5">
            <w:pPr>
              <w:cnfStyle w:val="000000100000" w:firstRow="0" w:lastRow="0" w:firstColumn="0" w:lastColumn="0" w:oddVBand="0" w:evenVBand="0" w:oddHBand="1" w:evenHBand="0" w:firstRowFirstColumn="0" w:firstRowLastColumn="0" w:lastRowFirstColumn="0" w:lastRowLastColumn="0"/>
              <w:rPr>
                <w:lang w:eastAsia="nl-BE"/>
              </w:rPr>
            </w:pPr>
            <w:r w:rsidRPr="002A0889">
              <w:rPr>
                <w:lang w:eastAsia="nl-BE"/>
              </w:rPr>
              <w:t>1</w:t>
            </w:r>
          </w:p>
        </w:tc>
        <w:tc>
          <w:tcPr>
            <w:tcW w:w="2268" w:type="dxa"/>
          </w:tcPr>
          <w:p w14:paraId="73B813B1" w14:textId="77777777" w:rsidR="00E71D11" w:rsidRPr="002A0889" w:rsidRDefault="00E71D11" w:rsidP="00781DF5">
            <w:pPr>
              <w:cnfStyle w:val="000000100000" w:firstRow="0" w:lastRow="0" w:firstColumn="0" w:lastColumn="0" w:oddVBand="0" w:evenVBand="0" w:oddHBand="1" w:evenHBand="0" w:firstRowFirstColumn="0" w:firstRowLastColumn="0" w:lastRowFirstColumn="0" w:lastRowLastColumn="0"/>
              <w:rPr>
                <w:lang w:eastAsia="nl-BE"/>
              </w:rPr>
            </w:pPr>
            <w:r w:rsidRPr="002A0889">
              <w:rPr>
                <w:lang w:eastAsia="nl-BE"/>
              </w:rPr>
              <w:t>1</w:t>
            </w:r>
          </w:p>
        </w:tc>
        <w:tc>
          <w:tcPr>
            <w:tcW w:w="2268" w:type="dxa"/>
          </w:tcPr>
          <w:p w14:paraId="77D863B0" w14:textId="77777777" w:rsidR="00E71D11" w:rsidRPr="002A0889" w:rsidRDefault="00E71D11" w:rsidP="00781DF5">
            <w:pPr>
              <w:cnfStyle w:val="000000100000" w:firstRow="0" w:lastRow="0" w:firstColumn="0" w:lastColumn="0" w:oddVBand="0" w:evenVBand="0" w:oddHBand="1" w:evenHBand="0" w:firstRowFirstColumn="0" w:firstRowLastColumn="0" w:lastRowFirstColumn="0" w:lastRowLastColumn="0"/>
              <w:rPr>
                <w:lang w:eastAsia="nl-BE"/>
              </w:rPr>
            </w:pPr>
            <w:r w:rsidRPr="002A0889">
              <w:rPr>
                <w:lang w:eastAsia="nl-BE"/>
              </w:rPr>
              <w:t>Right Bias</w:t>
            </w:r>
          </w:p>
        </w:tc>
      </w:tr>
      <w:tr w:rsidR="00E71D11" w:rsidRPr="002A0889" w14:paraId="0EFE8C2A" w14:textId="77777777" w:rsidTr="00781D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7" w:type="dxa"/>
          </w:tcPr>
          <w:p w14:paraId="0546ECBB" w14:textId="77777777" w:rsidR="00E71D11" w:rsidRPr="002A0889" w:rsidRDefault="00E71D11" w:rsidP="00781DF5">
            <w:pPr>
              <w:rPr>
                <w:lang w:val="nl-NL" w:eastAsia="nl-BE"/>
              </w:rPr>
            </w:pPr>
            <w:r w:rsidRPr="002A0889">
              <w:rPr>
                <w:lang w:val="nl-NL" w:eastAsia="nl-BE"/>
              </w:rPr>
              <w:t>1</w:t>
            </w:r>
          </w:p>
        </w:tc>
        <w:tc>
          <w:tcPr>
            <w:tcW w:w="2267" w:type="dxa"/>
          </w:tcPr>
          <w:p w14:paraId="0CF462C1" w14:textId="77777777" w:rsidR="00E71D11" w:rsidRPr="002A0889" w:rsidRDefault="00E71D11" w:rsidP="00781DF5">
            <w:pPr>
              <w:cnfStyle w:val="000000010000" w:firstRow="0" w:lastRow="0" w:firstColumn="0" w:lastColumn="0" w:oddVBand="0" w:evenVBand="0" w:oddHBand="0" w:evenHBand="1" w:firstRowFirstColumn="0" w:firstRowLastColumn="0" w:lastRowFirstColumn="0" w:lastRowLastColumn="0"/>
              <w:rPr>
                <w:lang w:val="nl-NL" w:eastAsia="nl-BE"/>
              </w:rPr>
            </w:pPr>
            <w:r w:rsidRPr="002A0889">
              <w:rPr>
                <w:lang w:val="nl-NL" w:eastAsia="nl-BE"/>
              </w:rPr>
              <w:t>1</w:t>
            </w:r>
          </w:p>
        </w:tc>
        <w:tc>
          <w:tcPr>
            <w:tcW w:w="2268" w:type="dxa"/>
          </w:tcPr>
          <w:p w14:paraId="167D4F05" w14:textId="77777777" w:rsidR="00E71D11" w:rsidRPr="002A0889" w:rsidRDefault="00E71D11" w:rsidP="00781DF5">
            <w:pPr>
              <w:cnfStyle w:val="000000010000" w:firstRow="0" w:lastRow="0" w:firstColumn="0" w:lastColumn="0" w:oddVBand="0" w:evenVBand="0" w:oddHBand="0" w:evenHBand="1" w:firstRowFirstColumn="0" w:firstRowLastColumn="0" w:lastRowFirstColumn="0" w:lastRowLastColumn="0"/>
              <w:rPr>
                <w:lang w:val="nl-NL" w:eastAsia="nl-BE"/>
              </w:rPr>
            </w:pPr>
            <w:r w:rsidRPr="002A0889">
              <w:rPr>
                <w:lang w:val="nl-NL" w:eastAsia="nl-BE"/>
              </w:rPr>
              <w:t>1</w:t>
            </w:r>
          </w:p>
        </w:tc>
        <w:tc>
          <w:tcPr>
            <w:tcW w:w="2268" w:type="dxa"/>
          </w:tcPr>
          <w:p w14:paraId="604D428A" w14:textId="77777777" w:rsidR="00E71D11" w:rsidRPr="002A0889" w:rsidRDefault="00E71D11" w:rsidP="00781DF5">
            <w:pPr>
              <w:cnfStyle w:val="000000010000" w:firstRow="0" w:lastRow="0" w:firstColumn="0" w:lastColumn="0" w:oddVBand="0" w:evenVBand="0" w:oddHBand="0" w:evenHBand="1" w:firstRowFirstColumn="0" w:firstRowLastColumn="0" w:lastRowFirstColumn="0" w:lastRowLastColumn="0"/>
              <w:rPr>
                <w:lang w:val="nl-NL" w:eastAsia="nl-BE"/>
              </w:rPr>
            </w:pPr>
            <w:r w:rsidRPr="002A0889">
              <w:rPr>
                <w:lang w:val="nl-NL" w:eastAsia="nl-BE"/>
              </w:rPr>
              <w:t>Forward</w:t>
            </w:r>
          </w:p>
        </w:tc>
      </w:tr>
      <w:tr w:rsidR="00E71D11" w:rsidRPr="002A0889" w14:paraId="2CFEAFCD" w14:textId="77777777" w:rsidTr="00781D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7" w:type="dxa"/>
          </w:tcPr>
          <w:p w14:paraId="5653ED8A" w14:textId="77777777" w:rsidR="00E71D11" w:rsidRPr="002A0889" w:rsidRDefault="00E71D11" w:rsidP="00781DF5">
            <w:pPr>
              <w:rPr>
                <w:lang w:val="nl-NL" w:eastAsia="nl-BE"/>
              </w:rPr>
            </w:pPr>
            <w:r w:rsidRPr="002A0889">
              <w:rPr>
                <w:lang w:val="nl-NL" w:eastAsia="nl-BE"/>
              </w:rPr>
              <w:t>0</w:t>
            </w:r>
          </w:p>
        </w:tc>
        <w:tc>
          <w:tcPr>
            <w:tcW w:w="2267" w:type="dxa"/>
          </w:tcPr>
          <w:p w14:paraId="6CCCAF81" w14:textId="77777777" w:rsidR="00E71D11" w:rsidRPr="002A0889" w:rsidRDefault="00E71D11" w:rsidP="00781DF5">
            <w:pPr>
              <w:cnfStyle w:val="000000100000" w:firstRow="0" w:lastRow="0" w:firstColumn="0" w:lastColumn="0" w:oddVBand="0" w:evenVBand="0" w:oddHBand="1" w:evenHBand="0" w:firstRowFirstColumn="0" w:firstRowLastColumn="0" w:lastRowFirstColumn="0" w:lastRowLastColumn="0"/>
              <w:rPr>
                <w:lang w:val="nl-NL" w:eastAsia="nl-BE"/>
              </w:rPr>
            </w:pPr>
            <w:r w:rsidRPr="002A0889">
              <w:rPr>
                <w:lang w:val="nl-NL" w:eastAsia="nl-BE"/>
              </w:rPr>
              <w:t>0</w:t>
            </w:r>
          </w:p>
        </w:tc>
        <w:tc>
          <w:tcPr>
            <w:tcW w:w="2268" w:type="dxa"/>
          </w:tcPr>
          <w:p w14:paraId="0375E90B" w14:textId="77777777" w:rsidR="00E71D11" w:rsidRPr="002A0889" w:rsidRDefault="00E71D11" w:rsidP="00781DF5">
            <w:pPr>
              <w:cnfStyle w:val="000000100000" w:firstRow="0" w:lastRow="0" w:firstColumn="0" w:lastColumn="0" w:oddVBand="0" w:evenVBand="0" w:oddHBand="1" w:evenHBand="0" w:firstRowFirstColumn="0" w:firstRowLastColumn="0" w:lastRowFirstColumn="0" w:lastRowLastColumn="0"/>
              <w:rPr>
                <w:lang w:val="nl-NL" w:eastAsia="nl-BE"/>
              </w:rPr>
            </w:pPr>
            <w:r w:rsidRPr="002A0889">
              <w:rPr>
                <w:lang w:val="nl-NL" w:eastAsia="nl-BE"/>
              </w:rPr>
              <w:t>0</w:t>
            </w:r>
          </w:p>
        </w:tc>
        <w:tc>
          <w:tcPr>
            <w:tcW w:w="2268" w:type="dxa"/>
          </w:tcPr>
          <w:p w14:paraId="5D7A042A" w14:textId="77777777" w:rsidR="00E71D11" w:rsidRPr="002A0889" w:rsidRDefault="00E71D11" w:rsidP="00781DF5">
            <w:pPr>
              <w:cnfStyle w:val="000000100000" w:firstRow="0" w:lastRow="0" w:firstColumn="0" w:lastColumn="0" w:oddVBand="0" w:evenVBand="0" w:oddHBand="1" w:evenHBand="0" w:firstRowFirstColumn="0" w:firstRowLastColumn="0" w:lastRowFirstColumn="0" w:lastRowLastColumn="0"/>
              <w:rPr>
                <w:lang w:val="nl-NL" w:eastAsia="nl-BE"/>
              </w:rPr>
            </w:pPr>
            <w:r w:rsidRPr="002A0889">
              <w:rPr>
                <w:lang w:val="nl-NL" w:eastAsia="nl-BE"/>
              </w:rPr>
              <w:t>Stop</w:t>
            </w:r>
          </w:p>
        </w:tc>
      </w:tr>
    </w:tbl>
    <w:p w14:paraId="3995F98C" w14:textId="77777777" w:rsidR="00E71D11" w:rsidRPr="00F533D6" w:rsidRDefault="00E71D11" w:rsidP="00E71D11">
      <w:pPr>
        <w:rPr>
          <w:lang w:eastAsia="nl-BE"/>
        </w:rPr>
      </w:pPr>
    </w:p>
    <w:p w14:paraId="75001DD2" w14:textId="77777777" w:rsidR="00F533D6" w:rsidRPr="00F533D6" w:rsidRDefault="00F533D6" w:rsidP="00772104">
      <w:pPr>
        <w:pStyle w:val="Heading3"/>
        <w:rPr>
          <w:lang w:eastAsia="nl-BE"/>
        </w:rPr>
      </w:pPr>
      <w:bookmarkStart w:id="16" w:name="_Toc200550037"/>
      <w:r w:rsidRPr="00F533D6">
        <w:rPr>
          <w:lang w:eastAsia="nl-BE"/>
        </w:rPr>
        <w:lastRenderedPageBreak/>
        <w:t>moveForward()</w:t>
      </w:r>
      <w:bookmarkEnd w:id="16"/>
    </w:p>
    <w:p w14:paraId="275B0A2F" w14:textId="570BD1E7" w:rsidR="00F533D6" w:rsidRPr="00CD658F" w:rsidRDefault="00F533D6" w:rsidP="00F533D6">
      <w:pPr>
        <w:rPr>
          <w:lang w:val="nl-BE" w:eastAsia="nl-BE"/>
        </w:rPr>
      </w:pPr>
      <w:r w:rsidRPr="00CD658F">
        <w:rPr>
          <w:lang w:val="nl-BE" w:eastAsia="nl-BE"/>
        </w:rPr>
        <w:t>Laat beide motoren vooruit draaien met een constante snelheid van 130 (PWM).</w:t>
      </w:r>
      <w:r w:rsidRPr="00CD658F">
        <w:rPr>
          <w:lang w:val="nl-BE" w:eastAsia="nl-BE"/>
        </w:rPr>
        <w:br/>
        <w:t>Wordt gebruikt voor rechtdoor rijden.</w:t>
      </w:r>
    </w:p>
    <w:p w14:paraId="6AA26E8F" w14:textId="77777777" w:rsidR="00F533D6" w:rsidRPr="00F533D6" w:rsidRDefault="00F533D6" w:rsidP="00772104">
      <w:pPr>
        <w:pStyle w:val="Heading3"/>
        <w:rPr>
          <w:lang w:eastAsia="nl-BE"/>
        </w:rPr>
      </w:pPr>
      <w:bookmarkStart w:id="17" w:name="_Toc200550038"/>
      <w:r w:rsidRPr="00F533D6">
        <w:rPr>
          <w:lang w:eastAsia="nl-BE"/>
        </w:rPr>
        <w:t>turnLeft()</w:t>
      </w:r>
      <w:bookmarkEnd w:id="17"/>
    </w:p>
    <w:p w14:paraId="74785AB5" w14:textId="77777777" w:rsidR="00F533D6" w:rsidRPr="00CD658F" w:rsidRDefault="00F533D6" w:rsidP="00F533D6">
      <w:pPr>
        <w:rPr>
          <w:lang w:val="nl-BE" w:eastAsia="nl-BE"/>
        </w:rPr>
      </w:pPr>
      <w:r w:rsidRPr="00CD658F">
        <w:rPr>
          <w:lang w:val="nl-BE" w:eastAsia="nl-BE"/>
        </w:rPr>
        <w:t>Draait de linker motor vooruit en de rechter motor achteruit, beide op hogere snelheid.</w:t>
      </w:r>
      <w:r w:rsidRPr="00CD658F">
        <w:rPr>
          <w:lang w:val="nl-BE" w:eastAsia="nl-BE"/>
        </w:rPr>
        <w:br/>
        <w:t>Daardoor maakt de robot een bocht naar links.</w:t>
      </w:r>
    </w:p>
    <w:p w14:paraId="483CCE22" w14:textId="7149BBE6" w:rsidR="00F533D6" w:rsidRPr="00CD658F" w:rsidRDefault="00F533D6" w:rsidP="00F533D6">
      <w:pPr>
        <w:rPr>
          <w:lang w:val="nl-BE" w:eastAsia="nl-BE"/>
        </w:rPr>
      </w:pPr>
    </w:p>
    <w:p w14:paraId="5FBCDC45" w14:textId="77777777" w:rsidR="00F533D6" w:rsidRPr="00F533D6" w:rsidRDefault="00F533D6" w:rsidP="00772104">
      <w:pPr>
        <w:pStyle w:val="Heading3"/>
        <w:rPr>
          <w:lang w:eastAsia="nl-BE"/>
        </w:rPr>
      </w:pPr>
      <w:bookmarkStart w:id="18" w:name="_Toc200550039"/>
      <w:r w:rsidRPr="00F533D6">
        <w:rPr>
          <w:lang w:eastAsia="nl-BE"/>
        </w:rPr>
        <w:t>turnRight()</w:t>
      </w:r>
      <w:bookmarkEnd w:id="18"/>
    </w:p>
    <w:p w14:paraId="241FC30C" w14:textId="640280D4" w:rsidR="00F533D6" w:rsidRPr="00CD658F" w:rsidRDefault="00F533D6" w:rsidP="00F533D6">
      <w:pPr>
        <w:rPr>
          <w:lang w:val="nl-BE" w:eastAsia="nl-BE"/>
        </w:rPr>
      </w:pPr>
      <w:r w:rsidRPr="00CD658F">
        <w:rPr>
          <w:lang w:val="nl-BE" w:eastAsia="nl-BE"/>
        </w:rPr>
        <w:t>Draait de rechter motor vooruit en de linker motor achteruit, voor een bocht naar rechts.</w:t>
      </w:r>
    </w:p>
    <w:p w14:paraId="718A62F9" w14:textId="77777777" w:rsidR="00F533D6" w:rsidRPr="00F533D6" w:rsidRDefault="00F533D6" w:rsidP="00772104">
      <w:pPr>
        <w:pStyle w:val="Heading3"/>
        <w:rPr>
          <w:lang w:eastAsia="nl-BE"/>
        </w:rPr>
      </w:pPr>
      <w:bookmarkStart w:id="19" w:name="_Toc200550040"/>
      <w:r w:rsidRPr="00F533D6">
        <w:rPr>
          <w:lang w:eastAsia="nl-BE"/>
        </w:rPr>
        <w:t>turnSlightLeft()</w:t>
      </w:r>
      <w:bookmarkEnd w:id="19"/>
    </w:p>
    <w:p w14:paraId="5DC7BB2F" w14:textId="767F954A" w:rsidR="00F533D6" w:rsidRPr="00CD658F" w:rsidRDefault="00F533D6" w:rsidP="00F533D6">
      <w:pPr>
        <w:rPr>
          <w:lang w:val="nl-BE" w:eastAsia="nl-BE"/>
        </w:rPr>
      </w:pPr>
      <w:r w:rsidRPr="00CD658F">
        <w:rPr>
          <w:lang w:val="nl-BE" w:eastAsia="nl-BE"/>
        </w:rPr>
        <w:t>Voert een lichtere draai naar links uit met tragere snelheid.</w:t>
      </w:r>
      <w:r w:rsidRPr="00CD658F">
        <w:rPr>
          <w:lang w:val="nl-BE" w:eastAsia="nl-BE"/>
        </w:rPr>
        <w:br/>
        <w:t>Handig voor kleine aanpassingen bij lijnvolging.</w:t>
      </w:r>
    </w:p>
    <w:p w14:paraId="5264DEA1" w14:textId="77777777" w:rsidR="00F533D6" w:rsidRPr="00F533D6" w:rsidRDefault="00F533D6" w:rsidP="00772104">
      <w:pPr>
        <w:pStyle w:val="Heading3"/>
        <w:rPr>
          <w:lang w:eastAsia="nl-BE"/>
        </w:rPr>
      </w:pPr>
      <w:bookmarkStart w:id="20" w:name="_Toc200550041"/>
      <w:r w:rsidRPr="00F533D6">
        <w:rPr>
          <w:lang w:eastAsia="nl-BE"/>
        </w:rPr>
        <w:t>turnSlightRight()</w:t>
      </w:r>
      <w:bookmarkEnd w:id="20"/>
    </w:p>
    <w:p w14:paraId="3E5DD7F7" w14:textId="2680D617" w:rsidR="00F533D6" w:rsidRPr="00CD658F" w:rsidRDefault="00F533D6" w:rsidP="00F533D6">
      <w:pPr>
        <w:rPr>
          <w:lang w:val="nl-BE" w:eastAsia="nl-BE"/>
        </w:rPr>
      </w:pPr>
      <w:r w:rsidRPr="00CD658F">
        <w:rPr>
          <w:lang w:val="nl-BE" w:eastAsia="nl-BE"/>
        </w:rPr>
        <w:t>Idem als hierboven maar dan naar rechts.</w:t>
      </w:r>
    </w:p>
    <w:p w14:paraId="3132FC2B" w14:textId="77777777" w:rsidR="00F533D6" w:rsidRPr="00F533D6" w:rsidRDefault="00F533D6" w:rsidP="00772104">
      <w:pPr>
        <w:pStyle w:val="Heading3"/>
        <w:rPr>
          <w:lang w:eastAsia="nl-BE"/>
        </w:rPr>
      </w:pPr>
      <w:bookmarkStart w:id="21" w:name="_Toc200550042"/>
      <w:r w:rsidRPr="00F533D6">
        <w:rPr>
          <w:lang w:eastAsia="nl-BE"/>
        </w:rPr>
        <w:t>stopMotors()</w:t>
      </w:r>
      <w:bookmarkEnd w:id="21"/>
    </w:p>
    <w:p w14:paraId="17F1D48F" w14:textId="12F5D964" w:rsidR="00F533D6" w:rsidRPr="00CD658F" w:rsidRDefault="00F533D6" w:rsidP="00F533D6">
      <w:pPr>
        <w:rPr>
          <w:lang w:val="nl-BE" w:eastAsia="nl-BE"/>
        </w:rPr>
      </w:pPr>
      <w:r w:rsidRPr="00CD658F">
        <w:rPr>
          <w:lang w:val="nl-BE" w:eastAsia="nl-BE"/>
        </w:rPr>
        <w:t>Stopt beide motoren volledig (snelheid op 0 en richting op RELEASE).</w:t>
      </w:r>
      <w:r w:rsidRPr="00CD658F">
        <w:rPr>
          <w:lang w:val="nl-BE" w:eastAsia="nl-BE"/>
        </w:rPr>
        <w:br/>
        <w:t>Drukt ook een melding naar de seriële monitor.</w:t>
      </w:r>
    </w:p>
    <w:p w14:paraId="33742C9F" w14:textId="77777777" w:rsidR="00F533D6" w:rsidRPr="00F533D6" w:rsidRDefault="00F533D6" w:rsidP="00772104">
      <w:pPr>
        <w:pStyle w:val="Heading3"/>
        <w:rPr>
          <w:lang w:eastAsia="nl-BE"/>
        </w:rPr>
      </w:pPr>
      <w:bookmarkStart w:id="22" w:name="_Toc200550043"/>
      <w:r w:rsidRPr="00F533D6">
        <w:rPr>
          <w:lang w:eastAsia="nl-BE"/>
        </w:rPr>
        <w:t>checkButton()</w:t>
      </w:r>
      <w:bookmarkEnd w:id="22"/>
    </w:p>
    <w:p w14:paraId="0AE08BDC" w14:textId="77777777" w:rsidR="00F533D6" w:rsidRPr="00F533D6" w:rsidRDefault="00F533D6" w:rsidP="00F533D6">
      <w:pPr>
        <w:rPr>
          <w:lang w:eastAsia="nl-BE"/>
        </w:rPr>
      </w:pPr>
      <w:r w:rsidRPr="00CD658F">
        <w:rPr>
          <w:lang w:val="nl-BE" w:eastAsia="nl-BE"/>
        </w:rPr>
        <w:t>Debounce-functie voor de knop:</w:t>
      </w:r>
      <w:r w:rsidRPr="00CD658F">
        <w:rPr>
          <w:lang w:val="nl-BE" w:eastAsia="nl-BE"/>
        </w:rPr>
        <w:br/>
        <w:t>Controleert of er een stabiele wijziging is in knopstatus.</w:t>
      </w:r>
      <w:r w:rsidRPr="00CD658F">
        <w:rPr>
          <w:lang w:val="nl-BE" w:eastAsia="nl-BE"/>
        </w:rPr>
        <w:br/>
        <w:t>Indien op de knop wordt gedrukt, wordt paused omgeschakeld (start of pauzeer robot).</w:t>
      </w:r>
      <w:r w:rsidRPr="00CD658F">
        <w:rPr>
          <w:lang w:val="nl-BE" w:eastAsia="nl-BE"/>
        </w:rPr>
        <w:br/>
      </w:r>
      <w:r w:rsidRPr="00F533D6">
        <w:rPr>
          <w:lang w:eastAsia="nl-BE"/>
        </w:rPr>
        <w:t>Indien gepauzeerd: motoren stoppen onmiddellijk.</w:t>
      </w:r>
    </w:p>
    <w:p w14:paraId="3D4295DA" w14:textId="77777777" w:rsidR="00F533D6" w:rsidRPr="00F533D6" w:rsidRDefault="00F533D6" w:rsidP="00F533D6">
      <w:pPr>
        <w:rPr>
          <w:lang w:val="nl-NL" w:eastAsia="nl-BE"/>
        </w:rPr>
      </w:pPr>
    </w:p>
    <w:p w14:paraId="7F83C327" w14:textId="68FC43B5" w:rsidR="00A425E9" w:rsidRDefault="00A425E9" w:rsidP="004C3F67">
      <w:pPr>
        <w:pStyle w:val="Heading2"/>
      </w:pPr>
      <w:bookmarkStart w:id="23" w:name="_Toc200550044"/>
      <w:r>
        <w:t>ESP32 + MQTT</w:t>
      </w:r>
      <w:r w:rsidR="00BE3347">
        <w:t xml:space="preserve"> (Simulation)</w:t>
      </w:r>
      <w:bookmarkEnd w:id="2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060"/>
      </w:tblGrid>
      <w:tr w:rsidR="00F028D5" w:rsidRPr="00F028D5" w14:paraId="6A41FD33" w14:textId="77777777" w:rsidTr="00F028D5">
        <w:tc>
          <w:tcPr>
            <w:tcW w:w="9060" w:type="dxa"/>
            <w:shd w:val="clear" w:color="auto" w:fill="F2F2F2" w:themeFill="background1" w:themeFillShade="F2"/>
          </w:tcPr>
          <w:p w14:paraId="72E22F6A" w14:textId="77777777" w:rsidR="00F028D5" w:rsidRPr="00F028D5" w:rsidRDefault="00F028D5" w:rsidP="00414EB8">
            <w:pPr>
              <w:rPr>
                <w:lang w:val="nl-NL" w:eastAsia="nl-BE"/>
              </w:rPr>
            </w:pPr>
            <w:r w:rsidRPr="00F028D5">
              <w:rPr>
                <w:lang w:val="nl-NL" w:eastAsia="nl-BE"/>
              </w:rPr>
              <w:t>/*</w:t>
            </w:r>
          </w:p>
        </w:tc>
      </w:tr>
      <w:tr w:rsidR="00F028D5" w:rsidRPr="007F0456" w14:paraId="6A5413B5" w14:textId="77777777" w:rsidTr="00F028D5">
        <w:tc>
          <w:tcPr>
            <w:tcW w:w="9060" w:type="dxa"/>
            <w:shd w:val="clear" w:color="auto" w:fill="F2F2F2" w:themeFill="background1" w:themeFillShade="F2"/>
          </w:tcPr>
          <w:p w14:paraId="009B8BF0" w14:textId="77777777" w:rsidR="00F028D5" w:rsidRPr="00F028D5" w:rsidRDefault="00F028D5" w:rsidP="00414EB8">
            <w:pPr>
              <w:rPr>
                <w:lang w:val="nl-NL" w:eastAsia="nl-BE"/>
              </w:rPr>
            </w:pPr>
            <w:r w:rsidRPr="00F028D5">
              <w:rPr>
                <w:lang w:val="nl-NL" w:eastAsia="nl-BE"/>
              </w:rPr>
              <w:t xml:space="preserve">  Auteur: Quentin Costermans &amp; Zaid Ben</w:t>
            </w:r>
          </w:p>
        </w:tc>
      </w:tr>
      <w:tr w:rsidR="00F028D5" w:rsidRPr="00F028D5" w14:paraId="25EA9EDA" w14:textId="77777777" w:rsidTr="00F028D5">
        <w:tc>
          <w:tcPr>
            <w:tcW w:w="9060" w:type="dxa"/>
            <w:shd w:val="clear" w:color="auto" w:fill="F2F2F2" w:themeFill="background1" w:themeFillShade="F2"/>
          </w:tcPr>
          <w:p w14:paraId="3684F653" w14:textId="77777777" w:rsidR="00F028D5" w:rsidRPr="00F028D5" w:rsidRDefault="00F028D5" w:rsidP="00414EB8">
            <w:pPr>
              <w:rPr>
                <w:lang w:val="nl-NL" w:eastAsia="nl-BE"/>
              </w:rPr>
            </w:pPr>
            <w:r w:rsidRPr="00F028D5">
              <w:rPr>
                <w:lang w:val="nl-NL" w:eastAsia="nl-BE"/>
              </w:rPr>
              <w:t xml:space="preserve">  Project: Simulatie &amp; monitoring van ESP32 robot met MQTT &amp; InfluxDB logging</w:t>
            </w:r>
          </w:p>
        </w:tc>
      </w:tr>
      <w:tr w:rsidR="00F028D5" w:rsidRPr="00F028D5" w14:paraId="180C82A5" w14:textId="77777777" w:rsidTr="00F028D5">
        <w:tc>
          <w:tcPr>
            <w:tcW w:w="9060" w:type="dxa"/>
            <w:shd w:val="clear" w:color="auto" w:fill="F2F2F2" w:themeFill="background1" w:themeFillShade="F2"/>
          </w:tcPr>
          <w:p w14:paraId="34DCDCB9" w14:textId="77777777" w:rsidR="00F028D5" w:rsidRPr="00F028D5" w:rsidRDefault="00F028D5" w:rsidP="00414EB8">
            <w:pPr>
              <w:rPr>
                <w:lang w:val="nl-NL" w:eastAsia="nl-BE"/>
              </w:rPr>
            </w:pPr>
            <w:r w:rsidRPr="00F028D5">
              <w:rPr>
                <w:lang w:val="nl-NL" w:eastAsia="nl-BE"/>
              </w:rPr>
              <w:t xml:space="preserve">  Voor: IoT 2025</w:t>
            </w:r>
          </w:p>
        </w:tc>
      </w:tr>
      <w:tr w:rsidR="00F028D5" w:rsidRPr="00F028D5" w14:paraId="2498040D" w14:textId="77777777" w:rsidTr="00F028D5">
        <w:tc>
          <w:tcPr>
            <w:tcW w:w="9060" w:type="dxa"/>
            <w:shd w:val="clear" w:color="auto" w:fill="F2F2F2" w:themeFill="background1" w:themeFillShade="F2"/>
          </w:tcPr>
          <w:p w14:paraId="32FCBAD3" w14:textId="77777777" w:rsidR="00F028D5" w:rsidRPr="00F028D5" w:rsidRDefault="00F028D5" w:rsidP="00414EB8">
            <w:pPr>
              <w:rPr>
                <w:lang w:val="en-GB" w:eastAsia="nl-BE"/>
              </w:rPr>
            </w:pPr>
            <w:r w:rsidRPr="00F028D5">
              <w:rPr>
                <w:lang w:val="en-GB" w:eastAsia="nl-BE"/>
              </w:rPr>
              <w:t xml:space="preserve">  School: Thomas More - Graduaat IoT 2024-2025</w:t>
            </w:r>
          </w:p>
        </w:tc>
      </w:tr>
      <w:tr w:rsidR="00F028D5" w:rsidRPr="00F028D5" w14:paraId="0F4E3D36" w14:textId="77777777" w:rsidTr="00F028D5">
        <w:tc>
          <w:tcPr>
            <w:tcW w:w="9060" w:type="dxa"/>
            <w:shd w:val="clear" w:color="auto" w:fill="F2F2F2" w:themeFill="background1" w:themeFillShade="F2"/>
          </w:tcPr>
          <w:p w14:paraId="76E02090" w14:textId="77777777" w:rsidR="00F028D5" w:rsidRPr="00F028D5" w:rsidRDefault="00F028D5" w:rsidP="00414EB8">
            <w:pPr>
              <w:rPr>
                <w:lang w:val="en-GB" w:eastAsia="nl-BE"/>
              </w:rPr>
            </w:pPr>
            <w:r w:rsidRPr="00F028D5">
              <w:rPr>
                <w:lang w:val="en-GB" w:eastAsia="nl-BE"/>
              </w:rPr>
              <w:t>*/</w:t>
            </w:r>
          </w:p>
        </w:tc>
      </w:tr>
      <w:tr w:rsidR="00F028D5" w:rsidRPr="00F028D5" w14:paraId="516817B4" w14:textId="77777777" w:rsidTr="00F028D5">
        <w:tc>
          <w:tcPr>
            <w:tcW w:w="9060" w:type="dxa"/>
            <w:shd w:val="clear" w:color="auto" w:fill="F2F2F2" w:themeFill="background1" w:themeFillShade="F2"/>
          </w:tcPr>
          <w:p w14:paraId="478EEEB3" w14:textId="77777777" w:rsidR="00F028D5" w:rsidRPr="00F028D5" w:rsidRDefault="00F028D5" w:rsidP="00414EB8">
            <w:pPr>
              <w:rPr>
                <w:lang w:val="en-GB" w:eastAsia="nl-BE"/>
              </w:rPr>
            </w:pPr>
          </w:p>
        </w:tc>
      </w:tr>
      <w:tr w:rsidR="00F028D5" w:rsidRPr="00F028D5" w14:paraId="4CFC3178" w14:textId="77777777" w:rsidTr="00F028D5">
        <w:tc>
          <w:tcPr>
            <w:tcW w:w="9060" w:type="dxa"/>
            <w:shd w:val="clear" w:color="auto" w:fill="F2F2F2" w:themeFill="background1" w:themeFillShade="F2"/>
          </w:tcPr>
          <w:p w14:paraId="21622398" w14:textId="77777777" w:rsidR="00F028D5" w:rsidRPr="00F028D5" w:rsidRDefault="00F028D5" w:rsidP="00414EB8">
            <w:pPr>
              <w:rPr>
                <w:lang w:val="en-GB" w:eastAsia="nl-BE"/>
              </w:rPr>
            </w:pPr>
            <w:r w:rsidRPr="00F028D5">
              <w:rPr>
                <w:lang w:val="en-GB" w:eastAsia="nl-BE"/>
              </w:rPr>
              <w:t>#include &lt;WiFi.h&gt;</w:t>
            </w:r>
          </w:p>
        </w:tc>
      </w:tr>
      <w:tr w:rsidR="00F028D5" w:rsidRPr="00F028D5" w14:paraId="3B82BDF6" w14:textId="77777777" w:rsidTr="00F028D5">
        <w:tc>
          <w:tcPr>
            <w:tcW w:w="9060" w:type="dxa"/>
            <w:shd w:val="clear" w:color="auto" w:fill="F2F2F2" w:themeFill="background1" w:themeFillShade="F2"/>
          </w:tcPr>
          <w:p w14:paraId="0202ABBA" w14:textId="77777777" w:rsidR="00F028D5" w:rsidRPr="00F028D5" w:rsidRDefault="00F028D5" w:rsidP="00414EB8">
            <w:pPr>
              <w:rPr>
                <w:lang w:val="en-GB" w:eastAsia="nl-BE"/>
              </w:rPr>
            </w:pPr>
            <w:r w:rsidRPr="00F028D5">
              <w:rPr>
                <w:lang w:val="en-GB" w:eastAsia="nl-BE"/>
              </w:rPr>
              <w:t>#include &lt;PubSubClient.h&gt;</w:t>
            </w:r>
          </w:p>
        </w:tc>
      </w:tr>
      <w:tr w:rsidR="00F028D5" w:rsidRPr="00F028D5" w14:paraId="1D950FEB" w14:textId="77777777" w:rsidTr="00F028D5">
        <w:tc>
          <w:tcPr>
            <w:tcW w:w="9060" w:type="dxa"/>
            <w:shd w:val="clear" w:color="auto" w:fill="F2F2F2" w:themeFill="background1" w:themeFillShade="F2"/>
          </w:tcPr>
          <w:p w14:paraId="21BE5379" w14:textId="77777777" w:rsidR="00F028D5" w:rsidRPr="00F028D5" w:rsidRDefault="00F028D5" w:rsidP="00414EB8">
            <w:pPr>
              <w:rPr>
                <w:lang w:val="en-GB" w:eastAsia="nl-BE"/>
              </w:rPr>
            </w:pPr>
            <w:r w:rsidRPr="00F028D5">
              <w:rPr>
                <w:lang w:val="en-GB" w:eastAsia="nl-BE"/>
              </w:rPr>
              <w:t>#include &lt;InfluxDbClient.h&gt;</w:t>
            </w:r>
          </w:p>
        </w:tc>
      </w:tr>
      <w:tr w:rsidR="00F028D5" w:rsidRPr="00F028D5" w14:paraId="0F813E9A" w14:textId="77777777" w:rsidTr="00F028D5">
        <w:tc>
          <w:tcPr>
            <w:tcW w:w="9060" w:type="dxa"/>
            <w:shd w:val="clear" w:color="auto" w:fill="F2F2F2" w:themeFill="background1" w:themeFillShade="F2"/>
          </w:tcPr>
          <w:p w14:paraId="7A905E5E" w14:textId="77777777" w:rsidR="00F028D5" w:rsidRPr="00F028D5" w:rsidRDefault="00F028D5" w:rsidP="00414EB8">
            <w:pPr>
              <w:rPr>
                <w:lang w:val="en-GB" w:eastAsia="nl-BE"/>
              </w:rPr>
            </w:pPr>
            <w:r w:rsidRPr="00F028D5">
              <w:rPr>
                <w:lang w:val="en-GB" w:eastAsia="nl-BE"/>
              </w:rPr>
              <w:t>#include &lt;InfluxDbCloud.h&gt;</w:t>
            </w:r>
          </w:p>
        </w:tc>
      </w:tr>
      <w:tr w:rsidR="00F028D5" w:rsidRPr="00F028D5" w14:paraId="2144AA21" w14:textId="77777777" w:rsidTr="00F028D5">
        <w:tc>
          <w:tcPr>
            <w:tcW w:w="9060" w:type="dxa"/>
            <w:shd w:val="clear" w:color="auto" w:fill="F2F2F2" w:themeFill="background1" w:themeFillShade="F2"/>
          </w:tcPr>
          <w:p w14:paraId="6C4B568F" w14:textId="77777777" w:rsidR="00F028D5" w:rsidRPr="00F028D5" w:rsidRDefault="00F028D5" w:rsidP="00414EB8">
            <w:pPr>
              <w:rPr>
                <w:lang w:val="en-GB" w:eastAsia="nl-BE"/>
              </w:rPr>
            </w:pPr>
          </w:p>
        </w:tc>
      </w:tr>
      <w:tr w:rsidR="00F028D5" w:rsidRPr="00F028D5" w14:paraId="3A845773" w14:textId="77777777" w:rsidTr="00F028D5">
        <w:tc>
          <w:tcPr>
            <w:tcW w:w="9060" w:type="dxa"/>
            <w:shd w:val="clear" w:color="auto" w:fill="F2F2F2" w:themeFill="background1" w:themeFillShade="F2"/>
          </w:tcPr>
          <w:p w14:paraId="623F8954" w14:textId="77777777" w:rsidR="00F028D5" w:rsidRPr="00F028D5" w:rsidRDefault="00F028D5" w:rsidP="00414EB8">
            <w:pPr>
              <w:rPr>
                <w:lang w:val="en-GB" w:eastAsia="nl-BE"/>
              </w:rPr>
            </w:pPr>
            <w:r w:rsidRPr="00F028D5">
              <w:rPr>
                <w:lang w:val="en-GB" w:eastAsia="nl-BE"/>
              </w:rPr>
              <w:t>#define DEVICE "ESP32SimBot"</w:t>
            </w:r>
          </w:p>
        </w:tc>
      </w:tr>
      <w:tr w:rsidR="00F028D5" w:rsidRPr="00F028D5" w14:paraId="7811D492" w14:textId="77777777" w:rsidTr="00F028D5">
        <w:tc>
          <w:tcPr>
            <w:tcW w:w="9060" w:type="dxa"/>
            <w:shd w:val="clear" w:color="auto" w:fill="F2F2F2" w:themeFill="background1" w:themeFillShade="F2"/>
          </w:tcPr>
          <w:p w14:paraId="021B9AE4" w14:textId="77777777" w:rsidR="00F028D5" w:rsidRPr="00F028D5" w:rsidRDefault="00F028D5" w:rsidP="00414EB8">
            <w:pPr>
              <w:rPr>
                <w:lang w:val="en-GB" w:eastAsia="nl-BE"/>
              </w:rPr>
            </w:pPr>
          </w:p>
        </w:tc>
      </w:tr>
      <w:tr w:rsidR="00F028D5" w:rsidRPr="00F028D5" w14:paraId="407A5AE3" w14:textId="77777777" w:rsidTr="00F028D5">
        <w:tc>
          <w:tcPr>
            <w:tcW w:w="9060" w:type="dxa"/>
            <w:shd w:val="clear" w:color="auto" w:fill="F2F2F2" w:themeFill="background1" w:themeFillShade="F2"/>
          </w:tcPr>
          <w:p w14:paraId="5F14EAA3" w14:textId="77777777" w:rsidR="00F028D5" w:rsidRPr="00F028D5" w:rsidRDefault="00F028D5" w:rsidP="00414EB8">
            <w:pPr>
              <w:rPr>
                <w:lang w:val="en-GB" w:eastAsia="nl-BE"/>
              </w:rPr>
            </w:pPr>
            <w:r w:rsidRPr="00F028D5">
              <w:rPr>
                <w:lang w:val="en-GB" w:eastAsia="nl-BE"/>
              </w:rPr>
              <w:t>// WiFi-netwerkinstellingen</w:t>
            </w:r>
          </w:p>
        </w:tc>
      </w:tr>
      <w:tr w:rsidR="00F028D5" w:rsidRPr="00F028D5" w14:paraId="0AAFB0D9" w14:textId="77777777" w:rsidTr="00F028D5">
        <w:tc>
          <w:tcPr>
            <w:tcW w:w="9060" w:type="dxa"/>
            <w:shd w:val="clear" w:color="auto" w:fill="F2F2F2" w:themeFill="background1" w:themeFillShade="F2"/>
          </w:tcPr>
          <w:p w14:paraId="30FD90FB" w14:textId="77777777" w:rsidR="00F028D5" w:rsidRPr="00F028D5" w:rsidRDefault="00F028D5" w:rsidP="00414EB8">
            <w:pPr>
              <w:rPr>
                <w:lang w:val="en-GB" w:eastAsia="nl-BE"/>
              </w:rPr>
            </w:pPr>
            <w:r w:rsidRPr="00F028D5">
              <w:rPr>
                <w:lang w:val="en-GB" w:eastAsia="nl-BE"/>
              </w:rPr>
              <w:t>const char* ssid = "bbox4-71c2";</w:t>
            </w:r>
          </w:p>
        </w:tc>
      </w:tr>
      <w:tr w:rsidR="00F028D5" w:rsidRPr="00F028D5" w14:paraId="19D6CEF3" w14:textId="77777777" w:rsidTr="00F028D5">
        <w:tc>
          <w:tcPr>
            <w:tcW w:w="9060" w:type="dxa"/>
            <w:shd w:val="clear" w:color="auto" w:fill="F2F2F2" w:themeFill="background1" w:themeFillShade="F2"/>
          </w:tcPr>
          <w:p w14:paraId="11202923" w14:textId="77777777" w:rsidR="00F028D5" w:rsidRPr="00F028D5" w:rsidRDefault="00F028D5" w:rsidP="00414EB8">
            <w:pPr>
              <w:rPr>
                <w:lang w:val="en-GB" w:eastAsia="nl-BE"/>
              </w:rPr>
            </w:pPr>
            <w:r w:rsidRPr="00F028D5">
              <w:rPr>
                <w:lang w:val="en-GB" w:eastAsia="nl-BE"/>
              </w:rPr>
              <w:t>const char* password = "13620158";</w:t>
            </w:r>
          </w:p>
        </w:tc>
      </w:tr>
      <w:tr w:rsidR="00F028D5" w:rsidRPr="00F028D5" w14:paraId="5CB02F5F" w14:textId="77777777" w:rsidTr="00F028D5">
        <w:tc>
          <w:tcPr>
            <w:tcW w:w="9060" w:type="dxa"/>
            <w:shd w:val="clear" w:color="auto" w:fill="F2F2F2" w:themeFill="background1" w:themeFillShade="F2"/>
          </w:tcPr>
          <w:p w14:paraId="60CE12B2" w14:textId="77777777" w:rsidR="00F028D5" w:rsidRPr="00F028D5" w:rsidRDefault="00F028D5" w:rsidP="00414EB8">
            <w:pPr>
              <w:rPr>
                <w:lang w:val="en-GB" w:eastAsia="nl-BE"/>
              </w:rPr>
            </w:pPr>
          </w:p>
        </w:tc>
      </w:tr>
      <w:tr w:rsidR="00F028D5" w:rsidRPr="00F028D5" w14:paraId="66D22A1C" w14:textId="77777777" w:rsidTr="00F028D5">
        <w:tc>
          <w:tcPr>
            <w:tcW w:w="9060" w:type="dxa"/>
            <w:shd w:val="clear" w:color="auto" w:fill="F2F2F2" w:themeFill="background1" w:themeFillShade="F2"/>
          </w:tcPr>
          <w:p w14:paraId="6E164140" w14:textId="77777777" w:rsidR="00F028D5" w:rsidRPr="00F028D5" w:rsidRDefault="00F028D5" w:rsidP="00414EB8">
            <w:pPr>
              <w:rPr>
                <w:lang w:val="en-GB" w:eastAsia="nl-BE"/>
              </w:rPr>
            </w:pPr>
            <w:r w:rsidRPr="00F028D5">
              <w:rPr>
                <w:lang w:val="en-GB" w:eastAsia="nl-BE"/>
              </w:rPr>
              <w:t>// MQTT-serverinstellingen</w:t>
            </w:r>
          </w:p>
        </w:tc>
      </w:tr>
      <w:tr w:rsidR="00F028D5" w:rsidRPr="00F028D5" w14:paraId="36332AE9" w14:textId="77777777" w:rsidTr="00F028D5">
        <w:tc>
          <w:tcPr>
            <w:tcW w:w="9060" w:type="dxa"/>
            <w:shd w:val="clear" w:color="auto" w:fill="F2F2F2" w:themeFill="background1" w:themeFillShade="F2"/>
          </w:tcPr>
          <w:p w14:paraId="27A669BC" w14:textId="77777777" w:rsidR="00F028D5" w:rsidRPr="00F028D5" w:rsidRDefault="00F028D5" w:rsidP="00414EB8">
            <w:pPr>
              <w:rPr>
                <w:lang w:val="en-GB" w:eastAsia="nl-BE"/>
              </w:rPr>
            </w:pPr>
            <w:r w:rsidRPr="00F028D5">
              <w:rPr>
                <w:lang w:val="en-GB" w:eastAsia="nl-BE"/>
              </w:rPr>
              <w:t>const char* mqtt_server = "quecos.local";</w:t>
            </w:r>
          </w:p>
        </w:tc>
      </w:tr>
      <w:tr w:rsidR="00F028D5" w:rsidRPr="00F028D5" w14:paraId="3E2404AF" w14:textId="77777777" w:rsidTr="00F028D5">
        <w:tc>
          <w:tcPr>
            <w:tcW w:w="9060" w:type="dxa"/>
            <w:shd w:val="clear" w:color="auto" w:fill="F2F2F2" w:themeFill="background1" w:themeFillShade="F2"/>
          </w:tcPr>
          <w:p w14:paraId="64020FC6" w14:textId="77777777" w:rsidR="00F028D5" w:rsidRPr="00F028D5" w:rsidRDefault="00F028D5" w:rsidP="00414EB8">
            <w:pPr>
              <w:rPr>
                <w:lang w:val="en-GB" w:eastAsia="nl-BE"/>
              </w:rPr>
            </w:pPr>
            <w:r w:rsidRPr="00F028D5">
              <w:rPr>
                <w:lang w:val="en-GB" w:eastAsia="nl-BE"/>
              </w:rPr>
              <w:t>const char* mqtt_user = "linepilot";</w:t>
            </w:r>
          </w:p>
        </w:tc>
      </w:tr>
      <w:tr w:rsidR="00F028D5" w:rsidRPr="00F028D5" w14:paraId="2073152B" w14:textId="77777777" w:rsidTr="00F028D5">
        <w:tc>
          <w:tcPr>
            <w:tcW w:w="9060" w:type="dxa"/>
            <w:shd w:val="clear" w:color="auto" w:fill="F2F2F2" w:themeFill="background1" w:themeFillShade="F2"/>
          </w:tcPr>
          <w:p w14:paraId="06D47AAE" w14:textId="77777777" w:rsidR="00F028D5" w:rsidRPr="00F028D5" w:rsidRDefault="00F028D5" w:rsidP="00414EB8">
            <w:pPr>
              <w:rPr>
                <w:lang w:val="en-GB" w:eastAsia="nl-BE"/>
              </w:rPr>
            </w:pPr>
            <w:r w:rsidRPr="00F028D5">
              <w:rPr>
                <w:lang w:val="en-GB" w:eastAsia="nl-BE"/>
              </w:rPr>
              <w:t>const char* mqtt_pass = "stayinline";</w:t>
            </w:r>
          </w:p>
        </w:tc>
      </w:tr>
      <w:tr w:rsidR="00F028D5" w:rsidRPr="00F028D5" w14:paraId="65CF6E33" w14:textId="77777777" w:rsidTr="00F028D5">
        <w:tc>
          <w:tcPr>
            <w:tcW w:w="9060" w:type="dxa"/>
            <w:shd w:val="clear" w:color="auto" w:fill="F2F2F2" w:themeFill="background1" w:themeFillShade="F2"/>
          </w:tcPr>
          <w:p w14:paraId="79FFCFAF" w14:textId="77777777" w:rsidR="00F028D5" w:rsidRPr="00F028D5" w:rsidRDefault="00F028D5" w:rsidP="00414EB8">
            <w:pPr>
              <w:rPr>
                <w:lang w:val="en-GB" w:eastAsia="nl-BE"/>
              </w:rPr>
            </w:pPr>
            <w:r w:rsidRPr="00F028D5">
              <w:rPr>
                <w:lang w:val="en-GB" w:eastAsia="nl-BE"/>
              </w:rPr>
              <w:t>WiFiClient espClient;</w:t>
            </w:r>
          </w:p>
        </w:tc>
      </w:tr>
      <w:tr w:rsidR="00F028D5" w:rsidRPr="00F028D5" w14:paraId="23B87BC9" w14:textId="77777777" w:rsidTr="00F028D5">
        <w:tc>
          <w:tcPr>
            <w:tcW w:w="9060" w:type="dxa"/>
            <w:shd w:val="clear" w:color="auto" w:fill="F2F2F2" w:themeFill="background1" w:themeFillShade="F2"/>
          </w:tcPr>
          <w:p w14:paraId="61C37DA8" w14:textId="77777777" w:rsidR="00F028D5" w:rsidRPr="00F028D5" w:rsidRDefault="00F028D5" w:rsidP="00414EB8">
            <w:pPr>
              <w:rPr>
                <w:lang w:val="en-GB" w:eastAsia="nl-BE"/>
              </w:rPr>
            </w:pPr>
            <w:r w:rsidRPr="00F028D5">
              <w:rPr>
                <w:lang w:val="en-GB" w:eastAsia="nl-BE"/>
              </w:rPr>
              <w:t>PubSubClient client(espClient);</w:t>
            </w:r>
          </w:p>
        </w:tc>
      </w:tr>
      <w:tr w:rsidR="00F028D5" w:rsidRPr="00F028D5" w14:paraId="5C58CA94" w14:textId="77777777" w:rsidTr="00F028D5">
        <w:tc>
          <w:tcPr>
            <w:tcW w:w="9060" w:type="dxa"/>
            <w:shd w:val="clear" w:color="auto" w:fill="F2F2F2" w:themeFill="background1" w:themeFillShade="F2"/>
          </w:tcPr>
          <w:p w14:paraId="77719B1E" w14:textId="77777777" w:rsidR="00F028D5" w:rsidRPr="00F028D5" w:rsidRDefault="00F028D5" w:rsidP="00414EB8">
            <w:pPr>
              <w:rPr>
                <w:lang w:val="en-GB" w:eastAsia="nl-BE"/>
              </w:rPr>
            </w:pPr>
          </w:p>
        </w:tc>
      </w:tr>
      <w:tr w:rsidR="00F028D5" w:rsidRPr="00F028D5" w14:paraId="7030206D" w14:textId="77777777" w:rsidTr="00F028D5">
        <w:tc>
          <w:tcPr>
            <w:tcW w:w="9060" w:type="dxa"/>
            <w:shd w:val="clear" w:color="auto" w:fill="F2F2F2" w:themeFill="background1" w:themeFillShade="F2"/>
          </w:tcPr>
          <w:p w14:paraId="55607332" w14:textId="77777777" w:rsidR="00F028D5" w:rsidRPr="00F028D5" w:rsidRDefault="00F028D5" w:rsidP="00414EB8">
            <w:pPr>
              <w:rPr>
                <w:lang w:val="en-GB" w:eastAsia="nl-BE"/>
              </w:rPr>
            </w:pPr>
            <w:r w:rsidRPr="00F028D5">
              <w:rPr>
                <w:lang w:val="en-GB" w:eastAsia="nl-BE"/>
              </w:rPr>
              <w:t>// InfluxDB-instellingen</w:t>
            </w:r>
          </w:p>
        </w:tc>
      </w:tr>
      <w:tr w:rsidR="00F028D5" w:rsidRPr="00F028D5" w14:paraId="48797DA8" w14:textId="77777777" w:rsidTr="00F028D5">
        <w:tc>
          <w:tcPr>
            <w:tcW w:w="9060" w:type="dxa"/>
            <w:shd w:val="clear" w:color="auto" w:fill="F2F2F2" w:themeFill="background1" w:themeFillShade="F2"/>
          </w:tcPr>
          <w:p w14:paraId="0158D895" w14:textId="77777777" w:rsidR="00F028D5" w:rsidRPr="00F028D5" w:rsidRDefault="00F028D5" w:rsidP="00414EB8">
            <w:pPr>
              <w:rPr>
                <w:lang w:val="en-GB" w:eastAsia="nl-BE"/>
              </w:rPr>
            </w:pPr>
            <w:r w:rsidRPr="00F028D5">
              <w:rPr>
                <w:lang w:val="en-GB" w:eastAsia="nl-BE"/>
              </w:rPr>
              <w:t>#define INFLUXDB_URL "http://192.168.0.113:8086"</w:t>
            </w:r>
          </w:p>
        </w:tc>
      </w:tr>
      <w:tr w:rsidR="00F028D5" w:rsidRPr="00F028D5" w14:paraId="78ED76E0" w14:textId="77777777" w:rsidTr="00F028D5">
        <w:tc>
          <w:tcPr>
            <w:tcW w:w="9060" w:type="dxa"/>
            <w:shd w:val="clear" w:color="auto" w:fill="F2F2F2" w:themeFill="background1" w:themeFillShade="F2"/>
          </w:tcPr>
          <w:p w14:paraId="77D67257" w14:textId="77777777" w:rsidR="00F028D5" w:rsidRPr="00F028D5" w:rsidRDefault="00F028D5" w:rsidP="00414EB8">
            <w:pPr>
              <w:rPr>
                <w:lang w:val="en-GB" w:eastAsia="nl-BE"/>
              </w:rPr>
            </w:pPr>
            <w:r w:rsidRPr="00F028D5">
              <w:rPr>
                <w:lang w:val="en-GB" w:eastAsia="nl-BE"/>
              </w:rPr>
              <w:t>#define INFLUXDB_TOKEN "EpSkGXMgIK67uM9Moe9TmuXjv_h5ZIqg57Pz4R_PSKna_LqKcnVVzrhsZ6Rw7nyR9mGn5AuJ-mTN4d-Ee7v9Qw=="</w:t>
            </w:r>
          </w:p>
        </w:tc>
      </w:tr>
      <w:tr w:rsidR="00F028D5" w:rsidRPr="00F028D5" w14:paraId="327C42FF" w14:textId="77777777" w:rsidTr="00F028D5">
        <w:tc>
          <w:tcPr>
            <w:tcW w:w="9060" w:type="dxa"/>
            <w:shd w:val="clear" w:color="auto" w:fill="F2F2F2" w:themeFill="background1" w:themeFillShade="F2"/>
          </w:tcPr>
          <w:p w14:paraId="48F67892" w14:textId="77777777" w:rsidR="00F028D5" w:rsidRPr="00F028D5" w:rsidRDefault="00F028D5" w:rsidP="00414EB8">
            <w:pPr>
              <w:rPr>
                <w:lang w:val="en-GB" w:eastAsia="nl-BE"/>
              </w:rPr>
            </w:pPr>
            <w:r w:rsidRPr="00F028D5">
              <w:rPr>
                <w:lang w:val="en-GB" w:eastAsia="nl-BE"/>
              </w:rPr>
              <w:t>#define INFLUXDB_ORG "102b7832fd343794"</w:t>
            </w:r>
          </w:p>
        </w:tc>
      </w:tr>
      <w:tr w:rsidR="00F028D5" w:rsidRPr="00F028D5" w14:paraId="2B310BB7" w14:textId="77777777" w:rsidTr="00F028D5">
        <w:tc>
          <w:tcPr>
            <w:tcW w:w="9060" w:type="dxa"/>
            <w:shd w:val="clear" w:color="auto" w:fill="F2F2F2" w:themeFill="background1" w:themeFillShade="F2"/>
          </w:tcPr>
          <w:p w14:paraId="6422EED3" w14:textId="77777777" w:rsidR="00F028D5" w:rsidRPr="00F028D5" w:rsidRDefault="00F028D5" w:rsidP="00414EB8">
            <w:pPr>
              <w:rPr>
                <w:lang w:val="en-GB" w:eastAsia="nl-BE"/>
              </w:rPr>
            </w:pPr>
            <w:r w:rsidRPr="00F028D5">
              <w:rPr>
                <w:lang w:val="en-GB" w:eastAsia="nl-BE"/>
              </w:rPr>
              <w:t>#define INFLUXDB_BUCKET "linerobotbucket"</w:t>
            </w:r>
          </w:p>
        </w:tc>
      </w:tr>
      <w:tr w:rsidR="00F028D5" w:rsidRPr="00F028D5" w14:paraId="449A252A" w14:textId="77777777" w:rsidTr="00F028D5">
        <w:tc>
          <w:tcPr>
            <w:tcW w:w="9060" w:type="dxa"/>
            <w:shd w:val="clear" w:color="auto" w:fill="F2F2F2" w:themeFill="background1" w:themeFillShade="F2"/>
          </w:tcPr>
          <w:p w14:paraId="139B3703" w14:textId="77777777" w:rsidR="00F028D5" w:rsidRPr="00F028D5" w:rsidRDefault="00F028D5" w:rsidP="00414EB8">
            <w:pPr>
              <w:rPr>
                <w:lang w:val="en-GB" w:eastAsia="nl-BE"/>
              </w:rPr>
            </w:pPr>
          </w:p>
        </w:tc>
      </w:tr>
      <w:tr w:rsidR="00F028D5" w:rsidRPr="00F028D5" w14:paraId="0B03CF7A" w14:textId="77777777" w:rsidTr="00F028D5">
        <w:tc>
          <w:tcPr>
            <w:tcW w:w="9060" w:type="dxa"/>
            <w:shd w:val="clear" w:color="auto" w:fill="F2F2F2" w:themeFill="background1" w:themeFillShade="F2"/>
          </w:tcPr>
          <w:p w14:paraId="68908323" w14:textId="77777777" w:rsidR="00F028D5" w:rsidRPr="00F028D5" w:rsidRDefault="00F028D5" w:rsidP="00414EB8">
            <w:pPr>
              <w:rPr>
                <w:lang w:val="en-GB" w:eastAsia="nl-BE"/>
              </w:rPr>
            </w:pPr>
            <w:r w:rsidRPr="00F028D5">
              <w:rPr>
                <w:lang w:val="en-GB" w:eastAsia="nl-BE"/>
              </w:rPr>
              <w:t>InfluxDBClient influxClient(INFLUXDB_URL, INFLUXDB_ORG, INFLUXDB_BUCKET, INFLUXDB_TOKEN);</w:t>
            </w:r>
          </w:p>
        </w:tc>
      </w:tr>
      <w:tr w:rsidR="00F028D5" w:rsidRPr="00F028D5" w14:paraId="76736EC9" w14:textId="77777777" w:rsidTr="00F028D5">
        <w:tc>
          <w:tcPr>
            <w:tcW w:w="9060" w:type="dxa"/>
            <w:shd w:val="clear" w:color="auto" w:fill="F2F2F2" w:themeFill="background1" w:themeFillShade="F2"/>
          </w:tcPr>
          <w:p w14:paraId="2C3B352B" w14:textId="77777777" w:rsidR="00F028D5" w:rsidRPr="00F028D5" w:rsidRDefault="00F028D5" w:rsidP="00414EB8">
            <w:pPr>
              <w:rPr>
                <w:lang w:val="nl-NL" w:eastAsia="nl-BE"/>
              </w:rPr>
            </w:pPr>
            <w:r w:rsidRPr="00F028D5">
              <w:rPr>
                <w:lang w:val="nl-NL" w:eastAsia="nl-BE"/>
              </w:rPr>
              <w:t>Point sensor("robot_data");</w:t>
            </w:r>
          </w:p>
        </w:tc>
      </w:tr>
      <w:tr w:rsidR="00F028D5" w:rsidRPr="00F028D5" w14:paraId="2A5F26F9" w14:textId="77777777" w:rsidTr="00F028D5">
        <w:tc>
          <w:tcPr>
            <w:tcW w:w="9060" w:type="dxa"/>
            <w:shd w:val="clear" w:color="auto" w:fill="F2F2F2" w:themeFill="background1" w:themeFillShade="F2"/>
          </w:tcPr>
          <w:p w14:paraId="456E0FC1" w14:textId="77777777" w:rsidR="00F028D5" w:rsidRPr="00F028D5" w:rsidRDefault="00F028D5" w:rsidP="00414EB8">
            <w:pPr>
              <w:rPr>
                <w:lang w:val="nl-NL" w:eastAsia="nl-BE"/>
              </w:rPr>
            </w:pPr>
          </w:p>
        </w:tc>
      </w:tr>
      <w:tr w:rsidR="00F028D5" w:rsidRPr="007F0456" w14:paraId="47AD22B1" w14:textId="77777777" w:rsidTr="00F028D5">
        <w:tc>
          <w:tcPr>
            <w:tcW w:w="9060" w:type="dxa"/>
            <w:shd w:val="clear" w:color="auto" w:fill="F2F2F2" w:themeFill="background1" w:themeFillShade="F2"/>
          </w:tcPr>
          <w:p w14:paraId="1F66D95A" w14:textId="77777777" w:rsidR="00F028D5" w:rsidRPr="00F028D5" w:rsidRDefault="00F028D5" w:rsidP="00414EB8">
            <w:pPr>
              <w:rPr>
                <w:lang w:val="nl-NL" w:eastAsia="nl-BE"/>
              </w:rPr>
            </w:pPr>
            <w:r w:rsidRPr="00F028D5">
              <w:rPr>
                <w:lang w:val="nl-NL" w:eastAsia="nl-BE"/>
              </w:rPr>
              <w:t>// Aangesloten pinnen voor motoren, IR, batterij, ultrasoon en knop</w:t>
            </w:r>
          </w:p>
        </w:tc>
      </w:tr>
      <w:tr w:rsidR="00F028D5" w:rsidRPr="00F028D5" w14:paraId="49B21157" w14:textId="77777777" w:rsidTr="00F028D5">
        <w:tc>
          <w:tcPr>
            <w:tcW w:w="9060" w:type="dxa"/>
            <w:shd w:val="clear" w:color="auto" w:fill="F2F2F2" w:themeFill="background1" w:themeFillShade="F2"/>
          </w:tcPr>
          <w:p w14:paraId="5818C7B3" w14:textId="77777777" w:rsidR="00F028D5" w:rsidRPr="00F028D5" w:rsidRDefault="00F028D5" w:rsidP="00414EB8">
            <w:pPr>
              <w:rPr>
                <w:lang w:val="en-GB" w:eastAsia="nl-BE"/>
              </w:rPr>
            </w:pPr>
            <w:r w:rsidRPr="00F028D5">
              <w:rPr>
                <w:lang w:val="en-GB" w:eastAsia="nl-BE"/>
              </w:rPr>
              <w:t>const int motorLeftFwd = 5;</w:t>
            </w:r>
          </w:p>
        </w:tc>
      </w:tr>
      <w:tr w:rsidR="00F028D5" w:rsidRPr="00F028D5" w14:paraId="50B5B301" w14:textId="77777777" w:rsidTr="00F028D5">
        <w:tc>
          <w:tcPr>
            <w:tcW w:w="9060" w:type="dxa"/>
            <w:shd w:val="clear" w:color="auto" w:fill="F2F2F2" w:themeFill="background1" w:themeFillShade="F2"/>
          </w:tcPr>
          <w:p w14:paraId="4F502559" w14:textId="77777777" w:rsidR="00F028D5" w:rsidRPr="00F028D5" w:rsidRDefault="00F028D5" w:rsidP="00414EB8">
            <w:pPr>
              <w:rPr>
                <w:lang w:val="en-GB" w:eastAsia="nl-BE"/>
              </w:rPr>
            </w:pPr>
            <w:r w:rsidRPr="00F028D5">
              <w:rPr>
                <w:lang w:val="en-GB" w:eastAsia="nl-BE"/>
              </w:rPr>
              <w:t>const int motorLeftBwd = 18;</w:t>
            </w:r>
          </w:p>
        </w:tc>
      </w:tr>
      <w:tr w:rsidR="00F028D5" w:rsidRPr="00F028D5" w14:paraId="6DB80665" w14:textId="77777777" w:rsidTr="00F028D5">
        <w:tc>
          <w:tcPr>
            <w:tcW w:w="9060" w:type="dxa"/>
            <w:shd w:val="clear" w:color="auto" w:fill="F2F2F2" w:themeFill="background1" w:themeFillShade="F2"/>
          </w:tcPr>
          <w:p w14:paraId="65A107E0" w14:textId="77777777" w:rsidR="00F028D5" w:rsidRPr="00F028D5" w:rsidRDefault="00F028D5" w:rsidP="00414EB8">
            <w:pPr>
              <w:rPr>
                <w:lang w:val="en-GB" w:eastAsia="nl-BE"/>
              </w:rPr>
            </w:pPr>
            <w:r w:rsidRPr="00F028D5">
              <w:rPr>
                <w:lang w:val="en-GB" w:eastAsia="nl-BE"/>
              </w:rPr>
              <w:t>const int motorRightFwd = 19;</w:t>
            </w:r>
          </w:p>
        </w:tc>
      </w:tr>
      <w:tr w:rsidR="00F028D5" w:rsidRPr="00F028D5" w14:paraId="1D7DD198" w14:textId="77777777" w:rsidTr="00F028D5">
        <w:tc>
          <w:tcPr>
            <w:tcW w:w="9060" w:type="dxa"/>
            <w:shd w:val="clear" w:color="auto" w:fill="F2F2F2" w:themeFill="background1" w:themeFillShade="F2"/>
          </w:tcPr>
          <w:p w14:paraId="47DA51B8" w14:textId="77777777" w:rsidR="00F028D5" w:rsidRPr="00F028D5" w:rsidRDefault="00F028D5" w:rsidP="00414EB8">
            <w:pPr>
              <w:rPr>
                <w:lang w:val="en-GB" w:eastAsia="nl-BE"/>
              </w:rPr>
            </w:pPr>
            <w:r w:rsidRPr="00F028D5">
              <w:rPr>
                <w:lang w:val="en-GB" w:eastAsia="nl-BE"/>
              </w:rPr>
              <w:t>const int motorRightBwd = 21;</w:t>
            </w:r>
          </w:p>
        </w:tc>
      </w:tr>
      <w:tr w:rsidR="00F028D5" w:rsidRPr="00F028D5" w14:paraId="3636FE16" w14:textId="77777777" w:rsidTr="00F028D5">
        <w:tc>
          <w:tcPr>
            <w:tcW w:w="9060" w:type="dxa"/>
            <w:shd w:val="clear" w:color="auto" w:fill="F2F2F2" w:themeFill="background1" w:themeFillShade="F2"/>
          </w:tcPr>
          <w:p w14:paraId="7EDE6E36" w14:textId="77777777" w:rsidR="00F028D5" w:rsidRPr="00F028D5" w:rsidRDefault="00F028D5" w:rsidP="00414EB8">
            <w:pPr>
              <w:rPr>
                <w:lang w:val="en-GB" w:eastAsia="nl-BE"/>
              </w:rPr>
            </w:pPr>
            <w:r w:rsidRPr="00F028D5">
              <w:rPr>
                <w:lang w:val="en-GB" w:eastAsia="nl-BE"/>
              </w:rPr>
              <w:t>const int irLeft = 34;</w:t>
            </w:r>
          </w:p>
        </w:tc>
      </w:tr>
      <w:tr w:rsidR="00F028D5" w:rsidRPr="00F028D5" w14:paraId="00307398" w14:textId="77777777" w:rsidTr="00F028D5">
        <w:tc>
          <w:tcPr>
            <w:tcW w:w="9060" w:type="dxa"/>
            <w:shd w:val="clear" w:color="auto" w:fill="F2F2F2" w:themeFill="background1" w:themeFillShade="F2"/>
          </w:tcPr>
          <w:p w14:paraId="76BE5E31" w14:textId="77777777" w:rsidR="00F028D5" w:rsidRPr="00F028D5" w:rsidRDefault="00F028D5" w:rsidP="00414EB8">
            <w:pPr>
              <w:rPr>
                <w:lang w:val="en-GB" w:eastAsia="nl-BE"/>
              </w:rPr>
            </w:pPr>
            <w:r w:rsidRPr="00F028D5">
              <w:rPr>
                <w:lang w:val="en-GB" w:eastAsia="nl-BE"/>
              </w:rPr>
              <w:t>const int irCenter = 32;</w:t>
            </w:r>
          </w:p>
        </w:tc>
      </w:tr>
      <w:tr w:rsidR="00F028D5" w:rsidRPr="00F028D5" w14:paraId="7071B9DB" w14:textId="77777777" w:rsidTr="00F028D5">
        <w:tc>
          <w:tcPr>
            <w:tcW w:w="9060" w:type="dxa"/>
            <w:shd w:val="clear" w:color="auto" w:fill="F2F2F2" w:themeFill="background1" w:themeFillShade="F2"/>
          </w:tcPr>
          <w:p w14:paraId="5DCF3003" w14:textId="77777777" w:rsidR="00F028D5" w:rsidRPr="00F028D5" w:rsidRDefault="00F028D5" w:rsidP="00414EB8">
            <w:pPr>
              <w:rPr>
                <w:lang w:val="en-GB" w:eastAsia="nl-BE"/>
              </w:rPr>
            </w:pPr>
            <w:r w:rsidRPr="00F028D5">
              <w:rPr>
                <w:lang w:val="en-GB" w:eastAsia="nl-BE"/>
              </w:rPr>
              <w:t>const int irRight = 35;</w:t>
            </w:r>
          </w:p>
        </w:tc>
      </w:tr>
      <w:tr w:rsidR="00F028D5" w:rsidRPr="00F028D5" w14:paraId="0C108B79" w14:textId="77777777" w:rsidTr="00F028D5">
        <w:tc>
          <w:tcPr>
            <w:tcW w:w="9060" w:type="dxa"/>
            <w:shd w:val="clear" w:color="auto" w:fill="F2F2F2" w:themeFill="background1" w:themeFillShade="F2"/>
          </w:tcPr>
          <w:p w14:paraId="55F3FBD2" w14:textId="77777777" w:rsidR="00F028D5" w:rsidRPr="00F028D5" w:rsidRDefault="00F028D5" w:rsidP="00414EB8">
            <w:pPr>
              <w:rPr>
                <w:lang w:val="en-GB" w:eastAsia="nl-BE"/>
              </w:rPr>
            </w:pPr>
            <w:r w:rsidRPr="00F028D5">
              <w:rPr>
                <w:lang w:val="en-GB" w:eastAsia="nl-BE"/>
              </w:rPr>
              <w:t>const int batteryPin = 36;</w:t>
            </w:r>
          </w:p>
        </w:tc>
      </w:tr>
      <w:tr w:rsidR="00F028D5" w:rsidRPr="00F028D5" w14:paraId="6CB361B1" w14:textId="77777777" w:rsidTr="00F028D5">
        <w:tc>
          <w:tcPr>
            <w:tcW w:w="9060" w:type="dxa"/>
            <w:shd w:val="clear" w:color="auto" w:fill="F2F2F2" w:themeFill="background1" w:themeFillShade="F2"/>
          </w:tcPr>
          <w:p w14:paraId="71C34ECF" w14:textId="77777777" w:rsidR="00F028D5" w:rsidRPr="00F028D5" w:rsidRDefault="00F028D5" w:rsidP="00414EB8">
            <w:pPr>
              <w:rPr>
                <w:lang w:val="en-GB" w:eastAsia="nl-BE"/>
              </w:rPr>
            </w:pPr>
            <w:r w:rsidRPr="00F028D5">
              <w:rPr>
                <w:lang w:val="en-GB" w:eastAsia="nl-BE"/>
              </w:rPr>
              <w:t>const int trigPin = 25;</w:t>
            </w:r>
          </w:p>
        </w:tc>
      </w:tr>
      <w:tr w:rsidR="00F028D5" w:rsidRPr="00F028D5" w14:paraId="7D18FA81" w14:textId="77777777" w:rsidTr="00F028D5">
        <w:tc>
          <w:tcPr>
            <w:tcW w:w="9060" w:type="dxa"/>
            <w:shd w:val="clear" w:color="auto" w:fill="F2F2F2" w:themeFill="background1" w:themeFillShade="F2"/>
          </w:tcPr>
          <w:p w14:paraId="38B7C54D" w14:textId="77777777" w:rsidR="00F028D5" w:rsidRPr="00F028D5" w:rsidRDefault="00F028D5" w:rsidP="00414EB8">
            <w:pPr>
              <w:rPr>
                <w:lang w:val="nl-NL" w:eastAsia="nl-BE"/>
              </w:rPr>
            </w:pPr>
            <w:r w:rsidRPr="00F028D5">
              <w:rPr>
                <w:lang w:val="nl-NL" w:eastAsia="nl-BE"/>
              </w:rPr>
              <w:t>const int echoPin = 26;</w:t>
            </w:r>
          </w:p>
        </w:tc>
      </w:tr>
      <w:tr w:rsidR="00F028D5" w:rsidRPr="00F028D5" w14:paraId="6F41C406" w14:textId="77777777" w:rsidTr="00F028D5">
        <w:tc>
          <w:tcPr>
            <w:tcW w:w="9060" w:type="dxa"/>
            <w:shd w:val="clear" w:color="auto" w:fill="F2F2F2" w:themeFill="background1" w:themeFillShade="F2"/>
          </w:tcPr>
          <w:p w14:paraId="424F1768" w14:textId="77777777" w:rsidR="00F028D5" w:rsidRPr="00F028D5" w:rsidRDefault="00F028D5" w:rsidP="00414EB8">
            <w:pPr>
              <w:rPr>
                <w:lang w:val="nl-NL" w:eastAsia="nl-BE"/>
              </w:rPr>
            </w:pPr>
            <w:r w:rsidRPr="00F028D5">
              <w:rPr>
                <w:lang w:val="nl-NL" w:eastAsia="nl-BE"/>
              </w:rPr>
              <w:t>const int buttonPin = 27;</w:t>
            </w:r>
          </w:p>
        </w:tc>
      </w:tr>
      <w:tr w:rsidR="00F028D5" w:rsidRPr="00F028D5" w14:paraId="2280A07D" w14:textId="77777777" w:rsidTr="00F028D5">
        <w:tc>
          <w:tcPr>
            <w:tcW w:w="9060" w:type="dxa"/>
            <w:shd w:val="clear" w:color="auto" w:fill="F2F2F2" w:themeFill="background1" w:themeFillShade="F2"/>
          </w:tcPr>
          <w:p w14:paraId="490A12D0" w14:textId="77777777" w:rsidR="00F028D5" w:rsidRPr="00F028D5" w:rsidRDefault="00F028D5" w:rsidP="00414EB8">
            <w:pPr>
              <w:rPr>
                <w:lang w:val="nl-NL" w:eastAsia="nl-BE"/>
              </w:rPr>
            </w:pPr>
          </w:p>
        </w:tc>
      </w:tr>
      <w:tr w:rsidR="00F028D5" w:rsidRPr="00F028D5" w14:paraId="0E337ED2" w14:textId="77777777" w:rsidTr="00F028D5">
        <w:tc>
          <w:tcPr>
            <w:tcW w:w="9060" w:type="dxa"/>
            <w:shd w:val="clear" w:color="auto" w:fill="F2F2F2" w:themeFill="background1" w:themeFillShade="F2"/>
          </w:tcPr>
          <w:p w14:paraId="3B99969B" w14:textId="77777777" w:rsidR="00F028D5" w:rsidRPr="00F028D5" w:rsidRDefault="00F028D5" w:rsidP="00414EB8">
            <w:pPr>
              <w:rPr>
                <w:lang w:val="nl-NL" w:eastAsia="nl-BE"/>
              </w:rPr>
            </w:pPr>
            <w:r w:rsidRPr="00F028D5">
              <w:rPr>
                <w:lang w:val="nl-NL" w:eastAsia="nl-BE"/>
              </w:rPr>
              <w:t>// Batterijspanningsmeting via spanningsdeler</w:t>
            </w:r>
          </w:p>
        </w:tc>
      </w:tr>
      <w:tr w:rsidR="00F028D5" w:rsidRPr="00F028D5" w14:paraId="349BA2EB" w14:textId="77777777" w:rsidTr="00F028D5">
        <w:tc>
          <w:tcPr>
            <w:tcW w:w="9060" w:type="dxa"/>
            <w:shd w:val="clear" w:color="auto" w:fill="F2F2F2" w:themeFill="background1" w:themeFillShade="F2"/>
          </w:tcPr>
          <w:p w14:paraId="6894EED7" w14:textId="77777777" w:rsidR="00F028D5" w:rsidRPr="00F028D5" w:rsidRDefault="00F028D5" w:rsidP="00414EB8">
            <w:pPr>
              <w:rPr>
                <w:lang w:val="en-GB" w:eastAsia="nl-BE"/>
              </w:rPr>
            </w:pPr>
            <w:r w:rsidRPr="00F028D5">
              <w:rPr>
                <w:lang w:val="en-GB" w:eastAsia="nl-BE"/>
              </w:rPr>
              <w:t>const float R1 = 30000.0;</w:t>
            </w:r>
          </w:p>
        </w:tc>
      </w:tr>
      <w:tr w:rsidR="00F028D5" w:rsidRPr="00F028D5" w14:paraId="31E2DC86" w14:textId="77777777" w:rsidTr="00F028D5">
        <w:tc>
          <w:tcPr>
            <w:tcW w:w="9060" w:type="dxa"/>
            <w:shd w:val="clear" w:color="auto" w:fill="F2F2F2" w:themeFill="background1" w:themeFillShade="F2"/>
          </w:tcPr>
          <w:p w14:paraId="51C5F207" w14:textId="77777777" w:rsidR="00F028D5" w:rsidRPr="00F028D5" w:rsidRDefault="00F028D5" w:rsidP="00414EB8">
            <w:pPr>
              <w:rPr>
                <w:lang w:val="en-GB" w:eastAsia="nl-BE"/>
              </w:rPr>
            </w:pPr>
            <w:r w:rsidRPr="00F028D5">
              <w:rPr>
                <w:lang w:val="en-GB" w:eastAsia="nl-BE"/>
              </w:rPr>
              <w:t>const float R2 = 7500.0;</w:t>
            </w:r>
          </w:p>
        </w:tc>
      </w:tr>
      <w:tr w:rsidR="00F028D5" w:rsidRPr="00F028D5" w14:paraId="206F861C" w14:textId="77777777" w:rsidTr="00F028D5">
        <w:tc>
          <w:tcPr>
            <w:tcW w:w="9060" w:type="dxa"/>
            <w:shd w:val="clear" w:color="auto" w:fill="F2F2F2" w:themeFill="background1" w:themeFillShade="F2"/>
          </w:tcPr>
          <w:p w14:paraId="6732BC52" w14:textId="77777777" w:rsidR="00F028D5" w:rsidRPr="00F028D5" w:rsidRDefault="00F028D5" w:rsidP="00414EB8">
            <w:pPr>
              <w:rPr>
                <w:lang w:val="en-GB" w:eastAsia="nl-BE"/>
              </w:rPr>
            </w:pPr>
            <w:r w:rsidRPr="00F028D5">
              <w:rPr>
                <w:lang w:val="en-GB" w:eastAsia="nl-BE"/>
              </w:rPr>
              <w:t>const float ADC_MAX = 4095.0;</w:t>
            </w:r>
          </w:p>
        </w:tc>
      </w:tr>
      <w:tr w:rsidR="00F028D5" w:rsidRPr="00F028D5" w14:paraId="3B60267C" w14:textId="77777777" w:rsidTr="00F028D5">
        <w:tc>
          <w:tcPr>
            <w:tcW w:w="9060" w:type="dxa"/>
            <w:shd w:val="clear" w:color="auto" w:fill="F2F2F2" w:themeFill="background1" w:themeFillShade="F2"/>
          </w:tcPr>
          <w:p w14:paraId="71789E5C" w14:textId="77777777" w:rsidR="00F028D5" w:rsidRPr="00F028D5" w:rsidRDefault="00F028D5" w:rsidP="00414EB8">
            <w:pPr>
              <w:rPr>
                <w:lang w:val="en-GB" w:eastAsia="nl-BE"/>
              </w:rPr>
            </w:pPr>
            <w:r w:rsidRPr="00F028D5">
              <w:rPr>
                <w:lang w:val="en-GB" w:eastAsia="nl-BE"/>
              </w:rPr>
              <w:t>const float ADC_VREF = 3.3;</w:t>
            </w:r>
          </w:p>
        </w:tc>
      </w:tr>
      <w:tr w:rsidR="00F028D5" w:rsidRPr="00F028D5" w14:paraId="12577AB6" w14:textId="77777777" w:rsidTr="00F028D5">
        <w:tc>
          <w:tcPr>
            <w:tcW w:w="9060" w:type="dxa"/>
            <w:shd w:val="clear" w:color="auto" w:fill="F2F2F2" w:themeFill="background1" w:themeFillShade="F2"/>
          </w:tcPr>
          <w:p w14:paraId="72B12EA6" w14:textId="77777777" w:rsidR="00F028D5" w:rsidRPr="00F028D5" w:rsidRDefault="00F028D5" w:rsidP="00414EB8">
            <w:pPr>
              <w:rPr>
                <w:lang w:val="en-GB" w:eastAsia="nl-BE"/>
              </w:rPr>
            </w:pPr>
          </w:p>
        </w:tc>
      </w:tr>
      <w:tr w:rsidR="00F028D5" w:rsidRPr="00F028D5" w14:paraId="6BAA3D81" w14:textId="77777777" w:rsidTr="00F028D5">
        <w:tc>
          <w:tcPr>
            <w:tcW w:w="9060" w:type="dxa"/>
            <w:shd w:val="clear" w:color="auto" w:fill="F2F2F2" w:themeFill="background1" w:themeFillShade="F2"/>
          </w:tcPr>
          <w:p w14:paraId="410B5AE1" w14:textId="77777777" w:rsidR="00F028D5" w:rsidRPr="00F028D5" w:rsidRDefault="00F028D5" w:rsidP="00414EB8">
            <w:pPr>
              <w:rPr>
                <w:lang w:val="en-GB" w:eastAsia="nl-BE"/>
              </w:rPr>
            </w:pPr>
            <w:r w:rsidRPr="00F028D5">
              <w:rPr>
                <w:lang w:val="en-GB" w:eastAsia="nl-BE"/>
              </w:rPr>
              <w:t>// Mogelijke bewegingstoestanden</w:t>
            </w:r>
          </w:p>
        </w:tc>
      </w:tr>
      <w:tr w:rsidR="00F028D5" w:rsidRPr="00F028D5" w14:paraId="7D8C5F01" w14:textId="77777777" w:rsidTr="00F028D5">
        <w:tc>
          <w:tcPr>
            <w:tcW w:w="9060" w:type="dxa"/>
            <w:shd w:val="clear" w:color="auto" w:fill="F2F2F2" w:themeFill="background1" w:themeFillShade="F2"/>
          </w:tcPr>
          <w:p w14:paraId="7D0680E9" w14:textId="77777777" w:rsidR="00F028D5" w:rsidRPr="00F028D5" w:rsidRDefault="00F028D5" w:rsidP="00414EB8">
            <w:pPr>
              <w:rPr>
                <w:lang w:val="en-GB" w:eastAsia="nl-BE"/>
              </w:rPr>
            </w:pPr>
            <w:r w:rsidRPr="00F028D5">
              <w:rPr>
                <w:lang w:val="en-GB" w:eastAsia="nl-BE"/>
              </w:rPr>
              <w:t>const char* movements[] = {"forward", "turnLeft", "turnRight", "stopped"};</w:t>
            </w:r>
          </w:p>
        </w:tc>
      </w:tr>
      <w:tr w:rsidR="00F028D5" w:rsidRPr="00F028D5" w14:paraId="796B2B78" w14:textId="77777777" w:rsidTr="00F028D5">
        <w:tc>
          <w:tcPr>
            <w:tcW w:w="9060" w:type="dxa"/>
            <w:shd w:val="clear" w:color="auto" w:fill="F2F2F2" w:themeFill="background1" w:themeFillShade="F2"/>
          </w:tcPr>
          <w:p w14:paraId="0D25AD04" w14:textId="77777777" w:rsidR="00F028D5" w:rsidRPr="00F028D5" w:rsidRDefault="00F028D5" w:rsidP="00414EB8">
            <w:pPr>
              <w:rPr>
                <w:lang w:val="en-GB" w:eastAsia="nl-BE"/>
              </w:rPr>
            </w:pPr>
          </w:p>
        </w:tc>
      </w:tr>
      <w:tr w:rsidR="00F028D5" w:rsidRPr="00F028D5" w14:paraId="18E2A6A7" w14:textId="77777777" w:rsidTr="00F028D5">
        <w:tc>
          <w:tcPr>
            <w:tcW w:w="9060" w:type="dxa"/>
            <w:shd w:val="clear" w:color="auto" w:fill="F2F2F2" w:themeFill="background1" w:themeFillShade="F2"/>
          </w:tcPr>
          <w:p w14:paraId="1F6FA391" w14:textId="77777777" w:rsidR="00F028D5" w:rsidRPr="00F028D5" w:rsidRDefault="00F028D5" w:rsidP="00414EB8">
            <w:pPr>
              <w:rPr>
                <w:lang w:val="en-GB" w:eastAsia="nl-BE"/>
              </w:rPr>
            </w:pPr>
            <w:r w:rsidRPr="00F028D5">
              <w:rPr>
                <w:lang w:val="en-GB" w:eastAsia="nl-BE"/>
              </w:rPr>
              <w:t>const long interval = 1000; // Log-interval in ms</w:t>
            </w:r>
          </w:p>
        </w:tc>
      </w:tr>
      <w:tr w:rsidR="00F028D5" w:rsidRPr="00F028D5" w14:paraId="4C4F494F" w14:textId="77777777" w:rsidTr="00F028D5">
        <w:tc>
          <w:tcPr>
            <w:tcW w:w="9060" w:type="dxa"/>
            <w:shd w:val="clear" w:color="auto" w:fill="F2F2F2" w:themeFill="background1" w:themeFillShade="F2"/>
          </w:tcPr>
          <w:p w14:paraId="4A201841" w14:textId="77777777" w:rsidR="00F028D5" w:rsidRPr="00F028D5" w:rsidRDefault="00F028D5" w:rsidP="00414EB8">
            <w:pPr>
              <w:rPr>
                <w:lang w:val="en-GB" w:eastAsia="nl-BE"/>
              </w:rPr>
            </w:pPr>
            <w:r w:rsidRPr="00F028D5">
              <w:rPr>
                <w:lang w:val="en-GB" w:eastAsia="nl-BE"/>
              </w:rPr>
              <w:t>unsigned long lastMsg = 0;</w:t>
            </w:r>
          </w:p>
        </w:tc>
      </w:tr>
      <w:tr w:rsidR="00F028D5" w:rsidRPr="00F028D5" w14:paraId="06C0A7EC" w14:textId="77777777" w:rsidTr="00F028D5">
        <w:tc>
          <w:tcPr>
            <w:tcW w:w="9060" w:type="dxa"/>
            <w:shd w:val="clear" w:color="auto" w:fill="F2F2F2" w:themeFill="background1" w:themeFillShade="F2"/>
          </w:tcPr>
          <w:p w14:paraId="18BC316B" w14:textId="77777777" w:rsidR="00F028D5" w:rsidRPr="00F028D5" w:rsidRDefault="00F028D5" w:rsidP="00414EB8">
            <w:pPr>
              <w:rPr>
                <w:lang w:val="en-GB" w:eastAsia="nl-BE"/>
              </w:rPr>
            </w:pPr>
            <w:r w:rsidRPr="00F028D5">
              <w:rPr>
                <w:lang w:val="en-GB" w:eastAsia="nl-BE"/>
              </w:rPr>
              <w:t>bool robotShutdown = false;</w:t>
            </w:r>
          </w:p>
        </w:tc>
      </w:tr>
      <w:tr w:rsidR="00F028D5" w:rsidRPr="00F028D5" w14:paraId="3F06DC25" w14:textId="77777777" w:rsidTr="00F028D5">
        <w:tc>
          <w:tcPr>
            <w:tcW w:w="9060" w:type="dxa"/>
            <w:shd w:val="clear" w:color="auto" w:fill="F2F2F2" w:themeFill="background1" w:themeFillShade="F2"/>
          </w:tcPr>
          <w:p w14:paraId="27F6B83E" w14:textId="77777777" w:rsidR="00F028D5" w:rsidRPr="00F028D5" w:rsidRDefault="00F028D5" w:rsidP="00414EB8">
            <w:pPr>
              <w:rPr>
                <w:lang w:val="en-GB" w:eastAsia="nl-BE"/>
              </w:rPr>
            </w:pPr>
          </w:p>
        </w:tc>
      </w:tr>
      <w:tr w:rsidR="00F028D5" w:rsidRPr="00F028D5" w14:paraId="5ABE7DE8" w14:textId="77777777" w:rsidTr="00F028D5">
        <w:tc>
          <w:tcPr>
            <w:tcW w:w="9060" w:type="dxa"/>
            <w:shd w:val="clear" w:color="auto" w:fill="F2F2F2" w:themeFill="background1" w:themeFillShade="F2"/>
          </w:tcPr>
          <w:p w14:paraId="05384512" w14:textId="77777777" w:rsidR="00F028D5" w:rsidRPr="00F028D5" w:rsidRDefault="00F028D5" w:rsidP="00414EB8">
            <w:pPr>
              <w:rPr>
                <w:lang w:val="en-GB" w:eastAsia="nl-BE"/>
              </w:rPr>
            </w:pPr>
            <w:r w:rsidRPr="00F028D5">
              <w:rPr>
                <w:lang w:val="en-GB" w:eastAsia="nl-BE"/>
              </w:rPr>
              <w:t>int button = 0;</w:t>
            </w:r>
          </w:p>
        </w:tc>
      </w:tr>
      <w:tr w:rsidR="00F028D5" w:rsidRPr="00F028D5" w14:paraId="348800F5" w14:textId="77777777" w:rsidTr="00F028D5">
        <w:tc>
          <w:tcPr>
            <w:tcW w:w="9060" w:type="dxa"/>
            <w:shd w:val="clear" w:color="auto" w:fill="F2F2F2" w:themeFill="background1" w:themeFillShade="F2"/>
          </w:tcPr>
          <w:p w14:paraId="58F11A3A" w14:textId="77777777" w:rsidR="00F028D5" w:rsidRPr="00F028D5" w:rsidRDefault="00F028D5" w:rsidP="00414EB8">
            <w:pPr>
              <w:rPr>
                <w:lang w:val="nl-NL" w:eastAsia="nl-BE"/>
              </w:rPr>
            </w:pPr>
            <w:r w:rsidRPr="00F028D5">
              <w:rPr>
                <w:lang w:val="nl-NL" w:eastAsia="nl-BE"/>
              </w:rPr>
              <w:t>bool buttonChanged = false;</w:t>
            </w:r>
          </w:p>
        </w:tc>
      </w:tr>
      <w:tr w:rsidR="00F028D5" w:rsidRPr="00F028D5" w14:paraId="7C037AE8" w14:textId="77777777" w:rsidTr="00F028D5">
        <w:tc>
          <w:tcPr>
            <w:tcW w:w="9060" w:type="dxa"/>
            <w:shd w:val="clear" w:color="auto" w:fill="F2F2F2" w:themeFill="background1" w:themeFillShade="F2"/>
          </w:tcPr>
          <w:p w14:paraId="60998155" w14:textId="77777777" w:rsidR="00F028D5" w:rsidRPr="00F028D5" w:rsidRDefault="00F028D5" w:rsidP="00414EB8">
            <w:pPr>
              <w:rPr>
                <w:lang w:val="nl-NL" w:eastAsia="nl-BE"/>
              </w:rPr>
            </w:pPr>
          </w:p>
        </w:tc>
      </w:tr>
      <w:tr w:rsidR="00F028D5" w:rsidRPr="00F028D5" w14:paraId="09A8F600" w14:textId="77777777" w:rsidTr="00F028D5">
        <w:tc>
          <w:tcPr>
            <w:tcW w:w="9060" w:type="dxa"/>
            <w:shd w:val="clear" w:color="auto" w:fill="F2F2F2" w:themeFill="background1" w:themeFillShade="F2"/>
          </w:tcPr>
          <w:p w14:paraId="2C8F1F1A" w14:textId="77777777" w:rsidR="00F028D5" w:rsidRPr="00F028D5" w:rsidRDefault="00F028D5" w:rsidP="00414EB8">
            <w:pPr>
              <w:rPr>
                <w:lang w:val="nl-NL" w:eastAsia="nl-BE"/>
              </w:rPr>
            </w:pPr>
            <w:r w:rsidRPr="00F028D5">
              <w:rPr>
                <w:lang w:val="nl-NL" w:eastAsia="nl-BE"/>
              </w:rPr>
              <w:t>// Verbindt met WiFi-netwerk</w:t>
            </w:r>
          </w:p>
        </w:tc>
      </w:tr>
      <w:tr w:rsidR="00F028D5" w:rsidRPr="00F028D5" w14:paraId="2E92671F" w14:textId="77777777" w:rsidTr="00F028D5">
        <w:tc>
          <w:tcPr>
            <w:tcW w:w="9060" w:type="dxa"/>
            <w:shd w:val="clear" w:color="auto" w:fill="F2F2F2" w:themeFill="background1" w:themeFillShade="F2"/>
          </w:tcPr>
          <w:p w14:paraId="31F21167" w14:textId="77777777" w:rsidR="00F028D5" w:rsidRPr="00F028D5" w:rsidRDefault="00F028D5" w:rsidP="00414EB8">
            <w:pPr>
              <w:rPr>
                <w:lang w:val="en-GB" w:eastAsia="nl-BE"/>
              </w:rPr>
            </w:pPr>
            <w:r w:rsidRPr="00F028D5">
              <w:rPr>
                <w:lang w:val="en-GB" w:eastAsia="nl-BE"/>
              </w:rPr>
              <w:t>void setup_wifi() {</w:t>
            </w:r>
          </w:p>
        </w:tc>
      </w:tr>
      <w:tr w:rsidR="00F028D5" w:rsidRPr="00F028D5" w14:paraId="09D092C9" w14:textId="77777777" w:rsidTr="00F028D5">
        <w:tc>
          <w:tcPr>
            <w:tcW w:w="9060" w:type="dxa"/>
            <w:shd w:val="clear" w:color="auto" w:fill="F2F2F2" w:themeFill="background1" w:themeFillShade="F2"/>
          </w:tcPr>
          <w:p w14:paraId="418AEDC6" w14:textId="77777777" w:rsidR="00F028D5" w:rsidRPr="00F028D5" w:rsidRDefault="00F028D5" w:rsidP="00414EB8">
            <w:pPr>
              <w:rPr>
                <w:lang w:val="en-GB" w:eastAsia="nl-BE"/>
              </w:rPr>
            </w:pPr>
            <w:r w:rsidRPr="00F028D5">
              <w:rPr>
                <w:lang w:val="en-GB" w:eastAsia="nl-BE"/>
              </w:rPr>
              <w:t xml:space="preserve">  Serial.print("Connecting to "); Serial.println(ssid);</w:t>
            </w:r>
          </w:p>
        </w:tc>
      </w:tr>
      <w:tr w:rsidR="00F028D5" w:rsidRPr="00F028D5" w14:paraId="71D1780A" w14:textId="77777777" w:rsidTr="00F028D5">
        <w:tc>
          <w:tcPr>
            <w:tcW w:w="9060" w:type="dxa"/>
            <w:shd w:val="clear" w:color="auto" w:fill="F2F2F2" w:themeFill="background1" w:themeFillShade="F2"/>
          </w:tcPr>
          <w:p w14:paraId="219BD1EF" w14:textId="77777777" w:rsidR="00F028D5" w:rsidRPr="00F028D5" w:rsidRDefault="00F028D5" w:rsidP="00414EB8">
            <w:pPr>
              <w:rPr>
                <w:lang w:val="en-GB" w:eastAsia="nl-BE"/>
              </w:rPr>
            </w:pPr>
            <w:r w:rsidRPr="00F028D5">
              <w:rPr>
                <w:lang w:val="en-GB" w:eastAsia="nl-BE"/>
              </w:rPr>
              <w:lastRenderedPageBreak/>
              <w:t xml:space="preserve">  WiFi.begin(ssid, password);</w:t>
            </w:r>
          </w:p>
        </w:tc>
      </w:tr>
      <w:tr w:rsidR="00F028D5" w:rsidRPr="00F028D5" w14:paraId="2220957E" w14:textId="77777777" w:rsidTr="00F028D5">
        <w:tc>
          <w:tcPr>
            <w:tcW w:w="9060" w:type="dxa"/>
            <w:shd w:val="clear" w:color="auto" w:fill="F2F2F2" w:themeFill="background1" w:themeFillShade="F2"/>
          </w:tcPr>
          <w:p w14:paraId="0BF71D02" w14:textId="77777777" w:rsidR="00F028D5" w:rsidRPr="00F028D5" w:rsidRDefault="00F028D5" w:rsidP="00414EB8">
            <w:pPr>
              <w:rPr>
                <w:lang w:val="en-GB" w:eastAsia="nl-BE"/>
              </w:rPr>
            </w:pPr>
            <w:r w:rsidRPr="00F028D5">
              <w:rPr>
                <w:lang w:val="en-GB" w:eastAsia="nl-BE"/>
              </w:rPr>
              <w:t xml:space="preserve">  while (WiFi.status() != WL_CONNECTED) {</w:t>
            </w:r>
          </w:p>
        </w:tc>
      </w:tr>
      <w:tr w:rsidR="00F028D5" w:rsidRPr="00F028D5" w14:paraId="2D9380C6" w14:textId="77777777" w:rsidTr="00F028D5">
        <w:tc>
          <w:tcPr>
            <w:tcW w:w="9060" w:type="dxa"/>
            <w:shd w:val="clear" w:color="auto" w:fill="F2F2F2" w:themeFill="background1" w:themeFillShade="F2"/>
          </w:tcPr>
          <w:p w14:paraId="5713CC5A" w14:textId="77777777" w:rsidR="00F028D5" w:rsidRPr="00F028D5" w:rsidRDefault="00F028D5" w:rsidP="00414EB8">
            <w:pPr>
              <w:rPr>
                <w:lang w:val="en-GB" w:eastAsia="nl-BE"/>
              </w:rPr>
            </w:pPr>
            <w:r w:rsidRPr="00F028D5">
              <w:rPr>
                <w:lang w:val="en-GB" w:eastAsia="nl-BE"/>
              </w:rPr>
              <w:t xml:space="preserve">    delay(500);</w:t>
            </w:r>
          </w:p>
        </w:tc>
      </w:tr>
      <w:tr w:rsidR="00F028D5" w:rsidRPr="00F028D5" w14:paraId="73A236AA" w14:textId="77777777" w:rsidTr="00F028D5">
        <w:tc>
          <w:tcPr>
            <w:tcW w:w="9060" w:type="dxa"/>
            <w:shd w:val="clear" w:color="auto" w:fill="F2F2F2" w:themeFill="background1" w:themeFillShade="F2"/>
          </w:tcPr>
          <w:p w14:paraId="0EBFEADF" w14:textId="77777777" w:rsidR="00F028D5" w:rsidRPr="00F028D5" w:rsidRDefault="00F028D5" w:rsidP="00414EB8">
            <w:pPr>
              <w:rPr>
                <w:lang w:val="en-GB" w:eastAsia="nl-BE"/>
              </w:rPr>
            </w:pPr>
            <w:r w:rsidRPr="00F028D5">
              <w:rPr>
                <w:lang w:val="en-GB" w:eastAsia="nl-BE"/>
              </w:rPr>
              <w:t xml:space="preserve">    Serial.print(".");</w:t>
            </w:r>
          </w:p>
        </w:tc>
      </w:tr>
      <w:tr w:rsidR="00F028D5" w:rsidRPr="00F028D5" w14:paraId="01C9C7CF" w14:textId="77777777" w:rsidTr="00F028D5">
        <w:tc>
          <w:tcPr>
            <w:tcW w:w="9060" w:type="dxa"/>
            <w:shd w:val="clear" w:color="auto" w:fill="F2F2F2" w:themeFill="background1" w:themeFillShade="F2"/>
          </w:tcPr>
          <w:p w14:paraId="311806CE" w14:textId="77777777" w:rsidR="00F028D5" w:rsidRPr="00F028D5" w:rsidRDefault="00F028D5" w:rsidP="00414EB8">
            <w:pPr>
              <w:rPr>
                <w:lang w:val="en-GB" w:eastAsia="nl-BE"/>
              </w:rPr>
            </w:pPr>
            <w:r w:rsidRPr="00F028D5">
              <w:rPr>
                <w:lang w:val="en-GB" w:eastAsia="nl-BE"/>
              </w:rPr>
              <w:t xml:space="preserve">  }</w:t>
            </w:r>
          </w:p>
        </w:tc>
      </w:tr>
      <w:tr w:rsidR="00F028D5" w:rsidRPr="00F028D5" w14:paraId="4F68F8C1" w14:textId="77777777" w:rsidTr="00F028D5">
        <w:tc>
          <w:tcPr>
            <w:tcW w:w="9060" w:type="dxa"/>
            <w:shd w:val="clear" w:color="auto" w:fill="F2F2F2" w:themeFill="background1" w:themeFillShade="F2"/>
          </w:tcPr>
          <w:p w14:paraId="350301CE" w14:textId="77777777" w:rsidR="00F028D5" w:rsidRPr="00F028D5" w:rsidRDefault="00F028D5" w:rsidP="00414EB8">
            <w:pPr>
              <w:rPr>
                <w:lang w:val="en-GB" w:eastAsia="nl-BE"/>
              </w:rPr>
            </w:pPr>
            <w:r w:rsidRPr="00F028D5">
              <w:rPr>
                <w:lang w:val="en-GB" w:eastAsia="nl-BE"/>
              </w:rPr>
              <w:t xml:space="preserve">  Serial.println("\nWiFi connected");</w:t>
            </w:r>
          </w:p>
        </w:tc>
      </w:tr>
      <w:tr w:rsidR="00F028D5" w:rsidRPr="00F028D5" w14:paraId="0EB11936" w14:textId="77777777" w:rsidTr="00F028D5">
        <w:tc>
          <w:tcPr>
            <w:tcW w:w="9060" w:type="dxa"/>
            <w:shd w:val="clear" w:color="auto" w:fill="F2F2F2" w:themeFill="background1" w:themeFillShade="F2"/>
          </w:tcPr>
          <w:p w14:paraId="091BE872" w14:textId="77777777" w:rsidR="00F028D5" w:rsidRPr="00F028D5" w:rsidRDefault="00F028D5" w:rsidP="00414EB8">
            <w:pPr>
              <w:rPr>
                <w:lang w:val="en-GB" w:eastAsia="nl-BE"/>
              </w:rPr>
            </w:pPr>
            <w:r w:rsidRPr="00F028D5">
              <w:rPr>
                <w:lang w:val="en-GB" w:eastAsia="nl-BE"/>
              </w:rPr>
              <w:t>}</w:t>
            </w:r>
          </w:p>
        </w:tc>
      </w:tr>
      <w:tr w:rsidR="00F028D5" w:rsidRPr="00F028D5" w14:paraId="76F70DC0" w14:textId="77777777" w:rsidTr="00F028D5">
        <w:tc>
          <w:tcPr>
            <w:tcW w:w="9060" w:type="dxa"/>
            <w:shd w:val="clear" w:color="auto" w:fill="F2F2F2" w:themeFill="background1" w:themeFillShade="F2"/>
          </w:tcPr>
          <w:p w14:paraId="3B20DE25" w14:textId="77777777" w:rsidR="00F028D5" w:rsidRPr="00F028D5" w:rsidRDefault="00F028D5" w:rsidP="00414EB8">
            <w:pPr>
              <w:rPr>
                <w:lang w:val="en-GB" w:eastAsia="nl-BE"/>
              </w:rPr>
            </w:pPr>
          </w:p>
        </w:tc>
      </w:tr>
      <w:tr w:rsidR="00F028D5" w:rsidRPr="00F028D5" w14:paraId="2AEC36E0" w14:textId="77777777" w:rsidTr="00F028D5">
        <w:tc>
          <w:tcPr>
            <w:tcW w:w="9060" w:type="dxa"/>
            <w:shd w:val="clear" w:color="auto" w:fill="F2F2F2" w:themeFill="background1" w:themeFillShade="F2"/>
          </w:tcPr>
          <w:p w14:paraId="7ED7768F" w14:textId="77777777" w:rsidR="00F028D5" w:rsidRPr="00F028D5" w:rsidRDefault="00F028D5" w:rsidP="00414EB8">
            <w:pPr>
              <w:rPr>
                <w:lang w:val="en-GB" w:eastAsia="nl-BE"/>
              </w:rPr>
            </w:pPr>
            <w:r w:rsidRPr="00F028D5">
              <w:rPr>
                <w:lang w:val="en-GB" w:eastAsia="nl-BE"/>
              </w:rPr>
              <w:t>// Verbindt met MQTT-server</w:t>
            </w:r>
          </w:p>
        </w:tc>
      </w:tr>
      <w:tr w:rsidR="00F028D5" w:rsidRPr="00F028D5" w14:paraId="3B93896B" w14:textId="77777777" w:rsidTr="00F028D5">
        <w:tc>
          <w:tcPr>
            <w:tcW w:w="9060" w:type="dxa"/>
            <w:shd w:val="clear" w:color="auto" w:fill="F2F2F2" w:themeFill="background1" w:themeFillShade="F2"/>
          </w:tcPr>
          <w:p w14:paraId="4301EAA5" w14:textId="77777777" w:rsidR="00F028D5" w:rsidRPr="00F028D5" w:rsidRDefault="00F028D5" w:rsidP="00414EB8">
            <w:pPr>
              <w:rPr>
                <w:lang w:val="en-GB" w:eastAsia="nl-BE"/>
              </w:rPr>
            </w:pPr>
            <w:r w:rsidRPr="00F028D5">
              <w:rPr>
                <w:lang w:val="en-GB" w:eastAsia="nl-BE"/>
              </w:rPr>
              <w:t>void reconnect() {</w:t>
            </w:r>
          </w:p>
        </w:tc>
      </w:tr>
      <w:tr w:rsidR="00F028D5" w:rsidRPr="00F028D5" w14:paraId="271F8EF3" w14:textId="77777777" w:rsidTr="00F028D5">
        <w:tc>
          <w:tcPr>
            <w:tcW w:w="9060" w:type="dxa"/>
            <w:shd w:val="clear" w:color="auto" w:fill="F2F2F2" w:themeFill="background1" w:themeFillShade="F2"/>
          </w:tcPr>
          <w:p w14:paraId="260BA0AB" w14:textId="77777777" w:rsidR="00F028D5" w:rsidRPr="00F028D5" w:rsidRDefault="00F028D5" w:rsidP="00414EB8">
            <w:pPr>
              <w:rPr>
                <w:lang w:val="en-GB" w:eastAsia="nl-BE"/>
              </w:rPr>
            </w:pPr>
            <w:r w:rsidRPr="00F028D5">
              <w:rPr>
                <w:lang w:val="en-GB" w:eastAsia="nl-BE"/>
              </w:rPr>
              <w:t xml:space="preserve">  while (!client.connected()) {</w:t>
            </w:r>
          </w:p>
        </w:tc>
      </w:tr>
      <w:tr w:rsidR="00F028D5" w:rsidRPr="00F028D5" w14:paraId="3C6A3F18" w14:textId="77777777" w:rsidTr="00F028D5">
        <w:tc>
          <w:tcPr>
            <w:tcW w:w="9060" w:type="dxa"/>
            <w:shd w:val="clear" w:color="auto" w:fill="F2F2F2" w:themeFill="background1" w:themeFillShade="F2"/>
          </w:tcPr>
          <w:p w14:paraId="00BBB70E" w14:textId="77777777" w:rsidR="00F028D5" w:rsidRPr="00F028D5" w:rsidRDefault="00F028D5" w:rsidP="00414EB8">
            <w:pPr>
              <w:rPr>
                <w:lang w:val="en-GB" w:eastAsia="nl-BE"/>
              </w:rPr>
            </w:pPr>
            <w:r w:rsidRPr="00F028D5">
              <w:rPr>
                <w:lang w:val="en-GB" w:eastAsia="nl-BE"/>
              </w:rPr>
              <w:t xml:space="preserve">    Serial.print("Attempting MQTT connection...");</w:t>
            </w:r>
          </w:p>
        </w:tc>
      </w:tr>
      <w:tr w:rsidR="00F028D5" w:rsidRPr="00F028D5" w14:paraId="43775AC1" w14:textId="77777777" w:rsidTr="00F028D5">
        <w:tc>
          <w:tcPr>
            <w:tcW w:w="9060" w:type="dxa"/>
            <w:shd w:val="clear" w:color="auto" w:fill="F2F2F2" w:themeFill="background1" w:themeFillShade="F2"/>
          </w:tcPr>
          <w:p w14:paraId="53035F99" w14:textId="77777777" w:rsidR="00F028D5" w:rsidRPr="00F028D5" w:rsidRDefault="00F028D5" w:rsidP="00414EB8">
            <w:pPr>
              <w:rPr>
                <w:lang w:val="en-GB" w:eastAsia="nl-BE"/>
              </w:rPr>
            </w:pPr>
            <w:r w:rsidRPr="00F028D5">
              <w:rPr>
                <w:lang w:val="en-GB" w:eastAsia="nl-BE"/>
              </w:rPr>
              <w:t xml:space="preserve">    if (client.connect("ESP32SimBot", mqtt_user, mqtt_pass)) {</w:t>
            </w:r>
          </w:p>
        </w:tc>
      </w:tr>
      <w:tr w:rsidR="00F028D5" w:rsidRPr="00F028D5" w14:paraId="6AF9E3D5" w14:textId="77777777" w:rsidTr="00F028D5">
        <w:tc>
          <w:tcPr>
            <w:tcW w:w="9060" w:type="dxa"/>
            <w:shd w:val="clear" w:color="auto" w:fill="F2F2F2" w:themeFill="background1" w:themeFillShade="F2"/>
          </w:tcPr>
          <w:p w14:paraId="54E186B6" w14:textId="77777777" w:rsidR="00F028D5" w:rsidRPr="00F028D5" w:rsidRDefault="00F028D5" w:rsidP="00414EB8">
            <w:pPr>
              <w:rPr>
                <w:lang w:val="en-GB" w:eastAsia="nl-BE"/>
              </w:rPr>
            </w:pPr>
            <w:r w:rsidRPr="00F028D5">
              <w:rPr>
                <w:lang w:val="en-GB" w:eastAsia="nl-BE"/>
              </w:rPr>
              <w:t xml:space="preserve">      client.subscribe("robot/control");</w:t>
            </w:r>
          </w:p>
        </w:tc>
      </w:tr>
      <w:tr w:rsidR="00F028D5" w:rsidRPr="00F028D5" w14:paraId="7C20EB75" w14:textId="77777777" w:rsidTr="00F028D5">
        <w:tc>
          <w:tcPr>
            <w:tcW w:w="9060" w:type="dxa"/>
            <w:shd w:val="clear" w:color="auto" w:fill="F2F2F2" w:themeFill="background1" w:themeFillShade="F2"/>
          </w:tcPr>
          <w:p w14:paraId="0FA65BEA" w14:textId="77777777" w:rsidR="00F028D5" w:rsidRPr="00F028D5" w:rsidRDefault="00F028D5" w:rsidP="00414EB8">
            <w:pPr>
              <w:rPr>
                <w:lang w:val="en-GB" w:eastAsia="nl-BE"/>
              </w:rPr>
            </w:pPr>
            <w:r w:rsidRPr="00F028D5">
              <w:rPr>
                <w:lang w:val="en-GB" w:eastAsia="nl-BE"/>
              </w:rPr>
              <w:t xml:space="preserve">      Serial.println("connected");</w:t>
            </w:r>
          </w:p>
        </w:tc>
      </w:tr>
      <w:tr w:rsidR="00F028D5" w:rsidRPr="00F028D5" w14:paraId="15458266" w14:textId="77777777" w:rsidTr="00F028D5">
        <w:tc>
          <w:tcPr>
            <w:tcW w:w="9060" w:type="dxa"/>
            <w:shd w:val="clear" w:color="auto" w:fill="F2F2F2" w:themeFill="background1" w:themeFillShade="F2"/>
          </w:tcPr>
          <w:p w14:paraId="15F5E456" w14:textId="77777777" w:rsidR="00F028D5" w:rsidRPr="00F028D5" w:rsidRDefault="00F028D5" w:rsidP="00414EB8">
            <w:pPr>
              <w:rPr>
                <w:lang w:val="en-GB" w:eastAsia="nl-BE"/>
              </w:rPr>
            </w:pPr>
            <w:r w:rsidRPr="00F028D5">
              <w:rPr>
                <w:lang w:val="en-GB" w:eastAsia="nl-BE"/>
              </w:rPr>
              <w:t xml:space="preserve">    } else {</w:t>
            </w:r>
          </w:p>
        </w:tc>
      </w:tr>
      <w:tr w:rsidR="00F028D5" w:rsidRPr="00F028D5" w14:paraId="1F51E4CB" w14:textId="77777777" w:rsidTr="00F028D5">
        <w:tc>
          <w:tcPr>
            <w:tcW w:w="9060" w:type="dxa"/>
            <w:shd w:val="clear" w:color="auto" w:fill="F2F2F2" w:themeFill="background1" w:themeFillShade="F2"/>
          </w:tcPr>
          <w:p w14:paraId="26A83DA7" w14:textId="77777777" w:rsidR="00F028D5" w:rsidRPr="00F028D5" w:rsidRDefault="00F028D5" w:rsidP="00414EB8">
            <w:pPr>
              <w:rPr>
                <w:lang w:val="en-GB" w:eastAsia="nl-BE"/>
              </w:rPr>
            </w:pPr>
            <w:r w:rsidRPr="00F028D5">
              <w:rPr>
                <w:lang w:val="en-GB" w:eastAsia="nl-BE"/>
              </w:rPr>
              <w:t xml:space="preserve">      Serial.print("failed, rc=");</w:t>
            </w:r>
          </w:p>
        </w:tc>
      </w:tr>
      <w:tr w:rsidR="00F028D5" w:rsidRPr="00F028D5" w14:paraId="0D7A4F86" w14:textId="77777777" w:rsidTr="00F028D5">
        <w:tc>
          <w:tcPr>
            <w:tcW w:w="9060" w:type="dxa"/>
            <w:shd w:val="clear" w:color="auto" w:fill="F2F2F2" w:themeFill="background1" w:themeFillShade="F2"/>
          </w:tcPr>
          <w:p w14:paraId="23C31145" w14:textId="77777777" w:rsidR="00F028D5" w:rsidRPr="00F028D5" w:rsidRDefault="00F028D5" w:rsidP="00414EB8">
            <w:pPr>
              <w:rPr>
                <w:lang w:val="en-GB" w:eastAsia="nl-BE"/>
              </w:rPr>
            </w:pPr>
            <w:r w:rsidRPr="00F028D5">
              <w:rPr>
                <w:lang w:val="en-GB" w:eastAsia="nl-BE"/>
              </w:rPr>
              <w:t xml:space="preserve">      Serial.print(client.state());</w:t>
            </w:r>
          </w:p>
        </w:tc>
      </w:tr>
      <w:tr w:rsidR="00F028D5" w:rsidRPr="00F028D5" w14:paraId="25852506" w14:textId="77777777" w:rsidTr="00F028D5">
        <w:tc>
          <w:tcPr>
            <w:tcW w:w="9060" w:type="dxa"/>
            <w:shd w:val="clear" w:color="auto" w:fill="F2F2F2" w:themeFill="background1" w:themeFillShade="F2"/>
          </w:tcPr>
          <w:p w14:paraId="284977C9" w14:textId="77777777" w:rsidR="00F028D5" w:rsidRPr="00F028D5" w:rsidRDefault="00F028D5" w:rsidP="00414EB8">
            <w:pPr>
              <w:rPr>
                <w:lang w:val="en-GB" w:eastAsia="nl-BE"/>
              </w:rPr>
            </w:pPr>
            <w:r w:rsidRPr="00F028D5">
              <w:rPr>
                <w:lang w:val="en-GB" w:eastAsia="nl-BE"/>
              </w:rPr>
              <w:t xml:space="preserve">      delay(1000);</w:t>
            </w:r>
          </w:p>
        </w:tc>
      </w:tr>
      <w:tr w:rsidR="00F028D5" w:rsidRPr="00F028D5" w14:paraId="5561CA42" w14:textId="77777777" w:rsidTr="00F028D5">
        <w:tc>
          <w:tcPr>
            <w:tcW w:w="9060" w:type="dxa"/>
            <w:shd w:val="clear" w:color="auto" w:fill="F2F2F2" w:themeFill="background1" w:themeFillShade="F2"/>
          </w:tcPr>
          <w:p w14:paraId="7FEA2A32" w14:textId="77777777" w:rsidR="00F028D5" w:rsidRPr="00F028D5" w:rsidRDefault="00F028D5" w:rsidP="00414EB8">
            <w:pPr>
              <w:rPr>
                <w:lang w:val="nl-NL" w:eastAsia="nl-BE"/>
              </w:rPr>
            </w:pPr>
            <w:r w:rsidRPr="00F028D5">
              <w:rPr>
                <w:lang w:val="en-GB" w:eastAsia="nl-BE"/>
              </w:rPr>
              <w:t xml:space="preserve">    </w:t>
            </w:r>
            <w:r w:rsidRPr="00F028D5">
              <w:rPr>
                <w:lang w:val="nl-NL" w:eastAsia="nl-BE"/>
              </w:rPr>
              <w:t>}</w:t>
            </w:r>
          </w:p>
        </w:tc>
      </w:tr>
      <w:tr w:rsidR="00F028D5" w:rsidRPr="00F028D5" w14:paraId="430D761E" w14:textId="77777777" w:rsidTr="00F028D5">
        <w:tc>
          <w:tcPr>
            <w:tcW w:w="9060" w:type="dxa"/>
            <w:shd w:val="clear" w:color="auto" w:fill="F2F2F2" w:themeFill="background1" w:themeFillShade="F2"/>
          </w:tcPr>
          <w:p w14:paraId="239916D4" w14:textId="77777777" w:rsidR="00F028D5" w:rsidRPr="00F028D5" w:rsidRDefault="00F028D5" w:rsidP="00414EB8">
            <w:pPr>
              <w:rPr>
                <w:lang w:val="nl-NL" w:eastAsia="nl-BE"/>
              </w:rPr>
            </w:pPr>
            <w:r w:rsidRPr="00F028D5">
              <w:rPr>
                <w:lang w:val="nl-NL" w:eastAsia="nl-BE"/>
              </w:rPr>
              <w:t xml:space="preserve">  }</w:t>
            </w:r>
          </w:p>
        </w:tc>
      </w:tr>
      <w:tr w:rsidR="00F028D5" w:rsidRPr="00F028D5" w14:paraId="22838A5A" w14:textId="77777777" w:rsidTr="00F028D5">
        <w:tc>
          <w:tcPr>
            <w:tcW w:w="9060" w:type="dxa"/>
            <w:shd w:val="clear" w:color="auto" w:fill="F2F2F2" w:themeFill="background1" w:themeFillShade="F2"/>
          </w:tcPr>
          <w:p w14:paraId="76793217" w14:textId="77777777" w:rsidR="00F028D5" w:rsidRPr="00F028D5" w:rsidRDefault="00F028D5" w:rsidP="00414EB8">
            <w:pPr>
              <w:rPr>
                <w:lang w:val="nl-NL" w:eastAsia="nl-BE"/>
              </w:rPr>
            </w:pPr>
            <w:r w:rsidRPr="00F028D5">
              <w:rPr>
                <w:lang w:val="nl-NL" w:eastAsia="nl-BE"/>
              </w:rPr>
              <w:t>}</w:t>
            </w:r>
          </w:p>
        </w:tc>
      </w:tr>
      <w:tr w:rsidR="00F028D5" w:rsidRPr="00F028D5" w14:paraId="069A88B9" w14:textId="77777777" w:rsidTr="00F028D5">
        <w:tc>
          <w:tcPr>
            <w:tcW w:w="9060" w:type="dxa"/>
            <w:shd w:val="clear" w:color="auto" w:fill="F2F2F2" w:themeFill="background1" w:themeFillShade="F2"/>
          </w:tcPr>
          <w:p w14:paraId="2B5F6B0D" w14:textId="77777777" w:rsidR="00F028D5" w:rsidRPr="00F028D5" w:rsidRDefault="00F028D5" w:rsidP="00414EB8">
            <w:pPr>
              <w:rPr>
                <w:lang w:val="nl-NL" w:eastAsia="nl-BE"/>
              </w:rPr>
            </w:pPr>
          </w:p>
        </w:tc>
      </w:tr>
      <w:tr w:rsidR="00F028D5" w:rsidRPr="007F0456" w14:paraId="387839C7" w14:textId="77777777" w:rsidTr="00F028D5">
        <w:tc>
          <w:tcPr>
            <w:tcW w:w="9060" w:type="dxa"/>
            <w:shd w:val="clear" w:color="auto" w:fill="F2F2F2" w:themeFill="background1" w:themeFillShade="F2"/>
          </w:tcPr>
          <w:p w14:paraId="717BE11E" w14:textId="77777777" w:rsidR="00F028D5" w:rsidRPr="00F028D5" w:rsidRDefault="00F028D5" w:rsidP="00414EB8">
            <w:pPr>
              <w:rPr>
                <w:lang w:val="nl-NL" w:eastAsia="nl-BE"/>
              </w:rPr>
            </w:pPr>
            <w:r w:rsidRPr="00F028D5">
              <w:rPr>
                <w:lang w:val="nl-NL" w:eastAsia="nl-BE"/>
              </w:rPr>
              <w:t>// Stuurt statusinformatie over WiFi- en MQTT-verbinding naar InfluxDB</w:t>
            </w:r>
          </w:p>
        </w:tc>
      </w:tr>
      <w:tr w:rsidR="00F028D5" w:rsidRPr="00F028D5" w14:paraId="6F7A1CAD" w14:textId="77777777" w:rsidTr="00F028D5">
        <w:tc>
          <w:tcPr>
            <w:tcW w:w="9060" w:type="dxa"/>
            <w:shd w:val="clear" w:color="auto" w:fill="F2F2F2" w:themeFill="background1" w:themeFillShade="F2"/>
          </w:tcPr>
          <w:p w14:paraId="774D6720" w14:textId="77777777" w:rsidR="00F028D5" w:rsidRPr="00F028D5" w:rsidRDefault="00F028D5" w:rsidP="00414EB8">
            <w:pPr>
              <w:rPr>
                <w:lang w:val="en-GB" w:eastAsia="nl-BE"/>
              </w:rPr>
            </w:pPr>
            <w:r w:rsidRPr="00F028D5">
              <w:rPr>
                <w:lang w:val="en-GB" w:eastAsia="nl-BE"/>
              </w:rPr>
              <w:t>void sendConnectivityStatus() {</w:t>
            </w:r>
          </w:p>
        </w:tc>
      </w:tr>
      <w:tr w:rsidR="00F028D5" w:rsidRPr="00F028D5" w14:paraId="4D77814D" w14:textId="77777777" w:rsidTr="00F028D5">
        <w:tc>
          <w:tcPr>
            <w:tcW w:w="9060" w:type="dxa"/>
            <w:shd w:val="clear" w:color="auto" w:fill="F2F2F2" w:themeFill="background1" w:themeFillShade="F2"/>
          </w:tcPr>
          <w:p w14:paraId="3AAB01F9" w14:textId="77777777" w:rsidR="00F028D5" w:rsidRPr="00F028D5" w:rsidRDefault="00F028D5" w:rsidP="00414EB8">
            <w:pPr>
              <w:rPr>
                <w:lang w:val="en-GB" w:eastAsia="nl-BE"/>
              </w:rPr>
            </w:pPr>
            <w:r w:rsidRPr="00F028D5">
              <w:rPr>
                <w:lang w:val="en-GB" w:eastAsia="nl-BE"/>
              </w:rPr>
              <w:t xml:space="preserve">  Point connStatus("robot_data");</w:t>
            </w:r>
          </w:p>
        </w:tc>
      </w:tr>
      <w:tr w:rsidR="00F028D5" w:rsidRPr="00F028D5" w14:paraId="5F43CC4B" w14:textId="77777777" w:rsidTr="00F028D5">
        <w:tc>
          <w:tcPr>
            <w:tcW w:w="9060" w:type="dxa"/>
            <w:shd w:val="clear" w:color="auto" w:fill="F2F2F2" w:themeFill="background1" w:themeFillShade="F2"/>
          </w:tcPr>
          <w:p w14:paraId="7CA84AA0" w14:textId="77777777" w:rsidR="00F028D5" w:rsidRPr="00F028D5" w:rsidRDefault="00F028D5" w:rsidP="00414EB8">
            <w:pPr>
              <w:rPr>
                <w:lang w:val="en-GB" w:eastAsia="nl-BE"/>
              </w:rPr>
            </w:pPr>
            <w:r w:rsidRPr="00F028D5">
              <w:rPr>
                <w:lang w:val="en-GB" w:eastAsia="nl-BE"/>
              </w:rPr>
              <w:t xml:space="preserve">  connStatus.addTag("device", DEVICE);</w:t>
            </w:r>
          </w:p>
        </w:tc>
      </w:tr>
      <w:tr w:rsidR="00F028D5" w:rsidRPr="00F028D5" w14:paraId="1398EA19" w14:textId="77777777" w:rsidTr="00F028D5">
        <w:tc>
          <w:tcPr>
            <w:tcW w:w="9060" w:type="dxa"/>
            <w:shd w:val="clear" w:color="auto" w:fill="F2F2F2" w:themeFill="background1" w:themeFillShade="F2"/>
          </w:tcPr>
          <w:p w14:paraId="47012FF0" w14:textId="77777777" w:rsidR="00F028D5" w:rsidRPr="00F028D5" w:rsidRDefault="00F028D5" w:rsidP="00414EB8">
            <w:pPr>
              <w:rPr>
                <w:lang w:val="en-GB" w:eastAsia="nl-BE"/>
              </w:rPr>
            </w:pPr>
            <w:r w:rsidRPr="00F028D5">
              <w:rPr>
                <w:lang w:val="en-GB" w:eastAsia="nl-BE"/>
              </w:rPr>
              <w:t xml:space="preserve">  connStatus.addTag("SSID", WiFi.SSID());</w:t>
            </w:r>
          </w:p>
        </w:tc>
      </w:tr>
      <w:tr w:rsidR="00F028D5" w:rsidRPr="00F028D5" w14:paraId="41B94284" w14:textId="77777777" w:rsidTr="00F028D5">
        <w:tc>
          <w:tcPr>
            <w:tcW w:w="9060" w:type="dxa"/>
            <w:shd w:val="clear" w:color="auto" w:fill="F2F2F2" w:themeFill="background1" w:themeFillShade="F2"/>
          </w:tcPr>
          <w:p w14:paraId="6C5987BD" w14:textId="77777777" w:rsidR="00F028D5" w:rsidRPr="00F028D5" w:rsidRDefault="00F028D5" w:rsidP="00414EB8">
            <w:pPr>
              <w:rPr>
                <w:lang w:val="en-GB" w:eastAsia="nl-BE"/>
              </w:rPr>
            </w:pPr>
            <w:r w:rsidRPr="00F028D5">
              <w:rPr>
                <w:lang w:val="en-GB" w:eastAsia="nl-BE"/>
              </w:rPr>
              <w:t xml:space="preserve">  connStatus.addField("wifi_state", (WiFi.status() == WL_CONNECTED) ? 1 : 0);</w:t>
            </w:r>
          </w:p>
        </w:tc>
      </w:tr>
      <w:tr w:rsidR="00F028D5" w:rsidRPr="00F028D5" w14:paraId="692F2E0A" w14:textId="77777777" w:rsidTr="00F028D5">
        <w:tc>
          <w:tcPr>
            <w:tcW w:w="9060" w:type="dxa"/>
            <w:shd w:val="clear" w:color="auto" w:fill="F2F2F2" w:themeFill="background1" w:themeFillShade="F2"/>
          </w:tcPr>
          <w:p w14:paraId="7B39884F" w14:textId="77777777" w:rsidR="00F028D5" w:rsidRPr="00F028D5" w:rsidRDefault="00F028D5" w:rsidP="00414EB8">
            <w:pPr>
              <w:rPr>
                <w:lang w:val="en-GB" w:eastAsia="nl-BE"/>
              </w:rPr>
            </w:pPr>
            <w:r w:rsidRPr="00F028D5">
              <w:rPr>
                <w:lang w:val="en-GB" w:eastAsia="nl-BE"/>
              </w:rPr>
              <w:t xml:space="preserve">  connStatus.addField("mqtt_state", client.connected() ? 1 : 0);</w:t>
            </w:r>
          </w:p>
        </w:tc>
      </w:tr>
      <w:tr w:rsidR="00F028D5" w:rsidRPr="00F028D5" w14:paraId="52D92996" w14:textId="77777777" w:rsidTr="00F028D5">
        <w:tc>
          <w:tcPr>
            <w:tcW w:w="9060" w:type="dxa"/>
            <w:shd w:val="clear" w:color="auto" w:fill="F2F2F2" w:themeFill="background1" w:themeFillShade="F2"/>
          </w:tcPr>
          <w:p w14:paraId="520632D6" w14:textId="77777777" w:rsidR="00F028D5" w:rsidRPr="00F028D5" w:rsidRDefault="00F028D5" w:rsidP="00414EB8">
            <w:pPr>
              <w:rPr>
                <w:lang w:val="en-GB" w:eastAsia="nl-BE"/>
              </w:rPr>
            </w:pPr>
            <w:r w:rsidRPr="00F028D5">
              <w:rPr>
                <w:lang w:val="en-GB" w:eastAsia="nl-BE"/>
              </w:rPr>
              <w:t xml:space="preserve">  influxClient.writePoint(connStatus);</w:t>
            </w:r>
          </w:p>
        </w:tc>
      </w:tr>
      <w:tr w:rsidR="00F028D5" w:rsidRPr="00F028D5" w14:paraId="2DD0F0AC" w14:textId="77777777" w:rsidTr="00F028D5">
        <w:tc>
          <w:tcPr>
            <w:tcW w:w="9060" w:type="dxa"/>
            <w:shd w:val="clear" w:color="auto" w:fill="F2F2F2" w:themeFill="background1" w:themeFillShade="F2"/>
          </w:tcPr>
          <w:p w14:paraId="701D4445" w14:textId="77777777" w:rsidR="00F028D5" w:rsidRPr="00F028D5" w:rsidRDefault="00F028D5" w:rsidP="00414EB8">
            <w:pPr>
              <w:rPr>
                <w:lang w:val="en-GB" w:eastAsia="nl-BE"/>
              </w:rPr>
            </w:pPr>
            <w:r w:rsidRPr="00F028D5">
              <w:rPr>
                <w:lang w:val="en-GB" w:eastAsia="nl-BE"/>
              </w:rPr>
              <w:t>}</w:t>
            </w:r>
          </w:p>
        </w:tc>
      </w:tr>
      <w:tr w:rsidR="00F028D5" w:rsidRPr="00F028D5" w14:paraId="7A1E7FDC" w14:textId="77777777" w:rsidTr="00F028D5">
        <w:tc>
          <w:tcPr>
            <w:tcW w:w="9060" w:type="dxa"/>
            <w:shd w:val="clear" w:color="auto" w:fill="F2F2F2" w:themeFill="background1" w:themeFillShade="F2"/>
          </w:tcPr>
          <w:p w14:paraId="43ADB5A6" w14:textId="77777777" w:rsidR="00F028D5" w:rsidRPr="00F028D5" w:rsidRDefault="00F028D5" w:rsidP="00414EB8">
            <w:pPr>
              <w:rPr>
                <w:lang w:val="en-GB" w:eastAsia="nl-BE"/>
              </w:rPr>
            </w:pPr>
          </w:p>
        </w:tc>
      </w:tr>
      <w:tr w:rsidR="00F028D5" w:rsidRPr="007F0456" w14:paraId="759C9D1C" w14:textId="77777777" w:rsidTr="00F028D5">
        <w:tc>
          <w:tcPr>
            <w:tcW w:w="9060" w:type="dxa"/>
            <w:shd w:val="clear" w:color="auto" w:fill="F2F2F2" w:themeFill="background1" w:themeFillShade="F2"/>
          </w:tcPr>
          <w:p w14:paraId="7F1C23F6" w14:textId="77777777" w:rsidR="00F028D5" w:rsidRPr="00F028D5" w:rsidRDefault="00F028D5" w:rsidP="00414EB8">
            <w:pPr>
              <w:rPr>
                <w:lang w:val="nl-BE" w:eastAsia="nl-BE"/>
              </w:rPr>
            </w:pPr>
            <w:r w:rsidRPr="00F028D5">
              <w:rPr>
                <w:lang w:val="nl-BE" w:eastAsia="nl-BE"/>
              </w:rPr>
              <w:t>// Handler voor inkomende MQTT-berichten</w:t>
            </w:r>
          </w:p>
        </w:tc>
      </w:tr>
      <w:tr w:rsidR="00F028D5" w:rsidRPr="00F028D5" w14:paraId="15C104FE" w14:textId="77777777" w:rsidTr="00F028D5">
        <w:tc>
          <w:tcPr>
            <w:tcW w:w="9060" w:type="dxa"/>
            <w:shd w:val="clear" w:color="auto" w:fill="F2F2F2" w:themeFill="background1" w:themeFillShade="F2"/>
          </w:tcPr>
          <w:p w14:paraId="1444280C" w14:textId="77777777" w:rsidR="00F028D5" w:rsidRPr="00F028D5" w:rsidRDefault="00F028D5" w:rsidP="00414EB8">
            <w:pPr>
              <w:rPr>
                <w:lang w:val="en-GB" w:eastAsia="nl-BE"/>
              </w:rPr>
            </w:pPr>
            <w:r w:rsidRPr="00F028D5">
              <w:rPr>
                <w:lang w:val="en-GB" w:eastAsia="nl-BE"/>
              </w:rPr>
              <w:t>void callback(char* topic, byte* payload, unsigned int length) {</w:t>
            </w:r>
          </w:p>
        </w:tc>
      </w:tr>
      <w:tr w:rsidR="00F028D5" w:rsidRPr="00F028D5" w14:paraId="1562FA0E" w14:textId="77777777" w:rsidTr="00F028D5">
        <w:tc>
          <w:tcPr>
            <w:tcW w:w="9060" w:type="dxa"/>
            <w:shd w:val="clear" w:color="auto" w:fill="F2F2F2" w:themeFill="background1" w:themeFillShade="F2"/>
          </w:tcPr>
          <w:p w14:paraId="28E93355" w14:textId="77777777" w:rsidR="00F028D5" w:rsidRPr="00F028D5" w:rsidRDefault="00F028D5" w:rsidP="00414EB8">
            <w:pPr>
              <w:rPr>
                <w:lang w:val="en-GB" w:eastAsia="nl-BE"/>
              </w:rPr>
            </w:pPr>
            <w:r w:rsidRPr="00F028D5">
              <w:rPr>
                <w:lang w:val="en-GB" w:eastAsia="nl-BE"/>
              </w:rPr>
              <w:t xml:space="preserve">  String msg;</w:t>
            </w:r>
          </w:p>
        </w:tc>
      </w:tr>
      <w:tr w:rsidR="00F028D5" w:rsidRPr="00F028D5" w14:paraId="06F2D664" w14:textId="77777777" w:rsidTr="00F028D5">
        <w:tc>
          <w:tcPr>
            <w:tcW w:w="9060" w:type="dxa"/>
            <w:shd w:val="clear" w:color="auto" w:fill="F2F2F2" w:themeFill="background1" w:themeFillShade="F2"/>
          </w:tcPr>
          <w:p w14:paraId="111FAB14" w14:textId="77777777" w:rsidR="00F028D5" w:rsidRPr="00F028D5" w:rsidRDefault="00F028D5" w:rsidP="00414EB8">
            <w:pPr>
              <w:rPr>
                <w:lang w:val="en-GB" w:eastAsia="nl-BE"/>
              </w:rPr>
            </w:pPr>
            <w:r w:rsidRPr="00F028D5">
              <w:rPr>
                <w:lang w:val="en-GB" w:eastAsia="nl-BE"/>
              </w:rPr>
              <w:t xml:space="preserve">  for (int i = 0; i &lt; length; i++) msg += (char)payload[i];</w:t>
            </w:r>
          </w:p>
        </w:tc>
      </w:tr>
      <w:tr w:rsidR="00F028D5" w:rsidRPr="00F028D5" w14:paraId="77242646" w14:textId="77777777" w:rsidTr="00F028D5">
        <w:tc>
          <w:tcPr>
            <w:tcW w:w="9060" w:type="dxa"/>
            <w:shd w:val="clear" w:color="auto" w:fill="F2F2F2" w:themeFill="background1" w:themeFillShade="F2"/>
          </w:tcPr>
          <w:p w14:paraId="2D176FAE" w14:textId="77777777" w:rsidR="00F028D5" w:rsidRPr="00F028D5" w:rsidRDefault="00F028D5" w:rsidP="00414EB8">
            <w:pPr>
              <w:rPr>
                <w:lang w:val="en-GB" w:eastAsia="nl-BE"/>
              </w:rPr>
            </w:pPr>
            <w:r w:rsidRPr="00F028D5">
              <w:rPr>
                <w:lang w:val="en-GB" w:eastAsia="nl-BE"/>
              </w:rPr>
              <w:t xml:space="preserve">  Serial.print("MQTT message: ");</w:t>
            </w:r>
          </w:p>
        </w:tc>
      </w:tr>
      <w:tr w:rsidR="00F028D5" w:rsidRPr="00F028D5" w14:paraId="00A925D9" w14:textId="77777777" w:rsidTr="00F028D5">
        <w:tc>
          <w:tcPr>
            <w:tcW w:w="9060" w:type="dxa"/>
            <w:shd w:val="clear" w:color="auto" w:fill="F2F2F2" w:themeFill="background1" w:themeFillShade="F2"/>
          </w:tcPr>
          <w:p w14:paraId="40DD30E2" w14:textId="77777777" w:rsidR="00F028D5" w:rsidRPr="00F028D5" w:rsidRDefault="00F028D5" w:rsidP="00414EB8">
            <w:pPr>
              <w:rPr>
                <w:lang w:val="en-GB" w:eastAsia="nl-BE"/>
              </w:rPr>
            </w:pPr>
            <w:r w:rsidRPr="00F028D5">
              <w:rPr>
                <w:lang w:val="en-GB" w:eastAsia="nl-BE"/>
              </w:rPr>
              <w:t xml:space="preserve">  Serial.println(msg);</w:t>
            </w:r>
          </w:p>
        </w:tc>
      </w:tr>
      <w:tr w:rsidR="00F028D5" w:rsidRPr="00F028D5" w14:paraId="2F3D4129" w14:textId="77777777" w:rsidTr="00F028D5">
        <w:tc>
          <w:tcPr>
            <w:tcW w:w="9060" w:type="dxa"/>
            <w:shd w:val="clear" w:color="auto" w:fill="F2F2F2" w:themeFill="background1" w:themeFillShade="F2"/>
          </w:tcPr>
          <w:p w14:paraId="741D9DD7" w14:textId="77777777" w:rsidR="00F028D5" w:rsidRPr="00F028D5" w:rsidRDefault="00F028D5" w:rsidP="00414EB8">
            <w:pPr>
              <w:rPr>
                <w:lang w:val="en-GB" w:eastAsia="nl-BE"/>
              </w:rPr>
            </w:pPr>
          </w:p>
        </w:tc>
      </w:tr>
      <w:tr w:rsidR="00F028D5" w:rsidRPr="00F028D5" w14:paraId="1045DF14" w14:textId="77777777" w:rsidTr="00F028D5">
        <w:tc>
          <w:tcPr>
            <w:tcW w:w="9060" w:type="dxa"/>
            <w:shd w:val="clear" w:color="auto" w:fill="F2F2F2" w:themeFill="background1" w:themeFillShade="F2"/>
          </w:tcPr>
          <w:p w14:paraId="5BF9913E" w14:textId="77777777" w:rsidR="00F028D5" w:rsidRPr="00F028D5" w:rsidRDefault="00F028D5" w:rsidP="00414EB8">
            <w:pPr>
              <w:rPr>
                <w:lang w:val="en-GB" w:eastAsia="nl-BE"/>
              </w:rPr>
            </w:pPr>
            <w:r w:rsidRPr="00F028D5">
              <w:rPr>
                <w:lang w:val="en-GB" w:eastAsia="nl-BE"/>
              </w:rPr>
              <w:t xml:space="preserve">  if (msg == "STOP") {</w:t>
            </w:r>
          </w:p>
        </w:tc>
      </w:tr>
      <w:tr w:rsidR="00F028D5" w:rsidRPr="00F028D5" w14:paraId="01F049E4" w14:textId="77777777" w:rsidTr="00F028D5">
        <w:tc>
          <w:tcPr>
            <w:tcW w:w="9060" w:type="dxa"/>
            <w:shd w:val="clear" w:color="auto" w:fill="F2F2F2" w:themeFill="background1" w:themeFillShade="F2"/>
          </w:tcPr>
          <w:p w14:paraId="638BB6CA" w14:textId="77777777" w:rsidR="00F028D5" w:rsidRPr="00F028D5" w:rsidRDefault="00F028D5" w:rsidP="00414EB8">
            <w:pPr>
              <w:rPr>
                <w:lang w:val="en-GB" w:eastAsia="nl-BE"/>
              </w:rPr>
            </w:pPr>
            <w:r w:rsidRPr="00F028D5">
              <w:rPr>
                <w:lang w:val="en-GB" w:eastAsia="nl-BE"/>
              </w:rPr>
              <w:t xml:space="preserve">    button = 0;</w:t>
            </w:r>
          </w:p>
        </w:tc>
      </w:tr>
      <w:tr w:rsidR="00F028D5" w:rsidRPr="00F028D5" w14:paraId="4FAA9B27" w14:textId="77777777" w:rsidTr="00F028D5">
        <w:tc>
          <w:tcPr>
            <w:tcW w:w="9060" w:type="dxa"/>
            <w:shd w:val="clear" w:color="auto" w:fill="F2F2F2" w:themeFill="background1" w:themeFillShade="F2"/>
          </w:tcPr>
          <w:p w14:paraId="7A4F4F85" w14:textId="77777777" w:rsidR="00F028D5" w:rsidRPr="00F028D5" w:rsidRDefault="00F028D5" w:rsidP="00414EB8">
            <w:pPr>
              <w:rPr>
                <w:lang w:val="en-GB" w:eastAsia="nl-BE"/>
              </w:rPr>
            </w:pPr>
            <w:r w:rsidRPr="00F028D5">
              <w:rPr>
                <w:lang w:val="en-GB" w:eastAsia="nl-BE"/>
              </w:rPr>
              <w:t xml:space="preserve">    buttonChanged = true;</w:t>
            </w:r>
          </w:p>
        </w:tc>
      </w:tr>
      <w:tr w:rsidR="00F028D5" w:rsidRPr="00F028D5" w14:paraId="5D5BBEC2" w14:textId="77777777" w:rsidTr="00F028D5">
        <w:tc>
          <w:tcPr>
            <w:tcW w:w="9060" w:type="dxa"/>
            <w:shd w:val="clear" w:color="auto" w:fill="F2F2F2" w:themeFill="background1" w:themeFillShade="F2"/>
          </w:tcPr>
          <w:p w14:paraId="5F0EFF0F" w14:textId="77777777" w:rsidR="00F028D5" w:rsidRPr="00F028D5" w:rsidRDefault="00F028D5" w:rsidP="00414EB8">
            <w:pPr>
              <w:rPr>
                <w:lang w:val="en-GB" w:eastAsia="nl-BE"/>
              </w:rPr>
            </w:pPr>
            <w:r w:rsidRPr="00F028D5">
              <w:rPr>
                <w:lang w:val="en-GB" w:eastAsia="nl-BE"/>
              </w:rPr>
              <w:t xml:space="preserve">  } else if (msg == "START") {</w:t>
            </w:r>
          </w:p>
        </w:tc>
      </w:tr>
      <w:tr w:rsidR="00F028D5" w:rsidRPr="00F028D5" w14:paraId="0127AB5F" w14:textId="77777777" w:rsidTr="00F028D5">
        <w:tc>
          <w:tcPr>
            <w:tcW w:w="9060" w:type="dxa"/>
            <w:shd w:val="clear" w:color="auto" w:fill="F2F2F2" w:themeFill="background1" w:themeFillShade="F2"/>
          </w:tcPr>
          <w:p w14:paraId="23B2104A" w14:textId="77777777" w:rsidR="00F028D5" w:rsidRPr="00F028D5" w:rsidRDefault="00F028D5" w:rsidP="00414EB8">
            <w:pPr>
              <w:rPr>
                <w:lang w:val="en-GB" w:eastAsia="nl-BE"/>
              </w:rPr>
            </w:pPr>
            <w:r w:rsidRPr="00F028D5">
              <w:rPr>
                <w:lang w:val="en-GB" w:eastAsia="nl-BE"/>
              </w:rPr>
              <w:t xml:space="preserve">    button = 1;</w:t>
            </w:r>
          </w:p>
        </w:tc>
      </w:tr>
      <w:tr w:rsidR="00F028D5" w:rsidRPr="00F028D5" w14:paraId="39F6904A" w14:textId="77777777" w:rsidTr="00F028D5">
        <w:tc>
          <w:tcPr>
            <w:tcW w:w="9060" w:type="dxa"/>
            <w:shd w:val="clear" w:color="auto" w:fill="F2F2F2" w:themeFill="background1" w:themeFillShade="F2"/>
          </w:tcPr>
          <w:p w14:paraId="69E60FBC" w14:textId="77777777" w:rsidR="00F028D5" w:rsidRPr="00F028D5" w:rsidRDefault="00F028D5" w:rsidP="00414EB8">
            <w:pPr>
              <w:rPr>
                <w:lang w:val="en-GB" w:eastAsia="nl-BE"/>
              </w:rPr>
            </w:pPr>
            <w:r w:rsidRPr="00F028D5">
              <w:rPr>
                <w:lang w:val="en-GB" w:eastAsia="nl-BE"/>
              </w:rPr>
              <w:t xml:space="preserve">    buttonChanged = true;</w:t>
            </w:r>
          </w:p>
        </w:tc>
      </w:tr>
      <w:tr w:rsidR="00F028D5" w:rsidRPr="00F028D5" w14:paraId="7C9B1CC7" w14:textId="77777777" w:rsidTr="00F028D5">
        <w:tc>
          <w:tcPr>
            <w:tcW w:w="9060" w:type="dxa"/>
            <w:shd w:val="clear" w:color="auto" w:fill="F2F2F2" w:themeFill="background1" w:themeFillShade="F2"/>
          </w:tcPr>
          <w:p w14:paraId="430A48E4" w14:textId="77777777" w:rsidR="00F028D5" w:rsidRPr="00F028D5" w:rsidRDefault="00F028D5" w:rsidP="00414EB8">
            <w:pPr>
              <w:rPr>
                <w:lang w:val="en-GB" w:eastAsia="nl-BE"/>
              </w:rPr>
            </w:pPr>
            <w:r w:rsidRPr="00F028D5">
              <w:rPr>
                <w:lang w:val="en-GB" w:eastAsia="nl-BE"/>
              </w:rPr>
              <w:t xml:space="preserve">  } else if (msg == "R MQTT") {</w:t>
            </w:r>
          </w:p>
        </w:tc>
      </w:tr>
      <w:tr w:rsidR="00F028D5" w:rsidRPr="00F028D5" w14:paraId="13EA2D78" w14:textId="77777777" w:rsidTr="00F028D5">
        <w:tc>
          <w:tcPr>
            <w:tcW w:w="9060" w:type="dxa"/>
            <w:shd w:val="clear" w:color="auto" w:fill="F2F2F2" w:themeFill="background1" w:themeFillShade="F2"/>
          </w:tcPr>
          <w:p w14:paraId="65AC0935" w14:textId="77777777" w:rsidR="00F028D5" w:rsidRPr="00F028D5" w:rsidRDefault="00F028D5" w:rsidP="00414EB8">
            <w:pPr>
              <w:rPr>
                <w:lang w:val="en-GB" w:eastAsia="nl-BE"/>
              </w:rPr>
            </w:pPr>
            <w:r w:rsidRPr="00F028D5">
              <w:rPr>
                <w:lang w:val="en-GB" w:eastAsia="nl-BE"/>
              </w:rPr>
              <w:t xml:space="preserve">    Serial.println("Reconnecting MQTT...");</w:t>
            </w:r>
          </w:p>
        </w:tc>
      </w:tr>
      <w:tr w:rsidR="00F028D5" w:rsidRPr="00F028D5" w14:paraId="1C370CDC" w14:textId="77777777" w:rsidTr="00F028D5">
        <w:tc>
          <w:tcPr>
            <w:tcW w:w="9060" w:type="dxa"/>
            <w:shd w:val="clear" w:color="auto" w:fill="F2F2F2" w:themeFill="background1" w:themeFillShade="F2"/>
          </w:tcPr>
          <w:p w14:paraId="19DF07B3" w14:textId="77777777" w:rsidR="00F028D5" w:rsidRPr="00F028D5" w:rsidRDefault="00F028D5" w:rsidP="00414EB8">
            <w:pPr>
              <w:rPr>
                <w:lang w:val="en-GB" w:eastAsia="nl-BE"/>
              </w:rPr>
            </w:pPr>
            <w:r w:rsidRPr="00F028D5">
              <w:rPr>
                <w:lang w:val="en-GB" w:eastAsia="nl-BE"/>
              </w:rPr>
              <w:t xml:space="preserve">    Point mqttDown("robot_data");</w:t>
            </w:r>
          </w:p>
        </w:tc>
      </w:tr>
      <w:tr w:rsidR="00F028D5" w:rsidRPr="00F028D5" w14:paraId="042EE2F1" w14:textId="77777777" w:rsidTr="00F028D5">
        <w:tc>
          <w:tcPr>
            <w:tcW w:w="9060" w:type="dxa"/>
            <w:shd w:val="clear" w:color="auto" w:fill="F2F2F2" w:themeFill="background1" w:themeFillShade="F2"/>
          </w:tcPr>
          <w:p w14:paraId="06F51B8F" w14:textId="77777777" w:rsidR="00F028D5" w:rsidRPr="00F028D5" w:rsidRDefault="00F028D5" w:rsidP="00414EB8">
            <w:pPr>
              <w:rPr>
                <w:lang w:val="en-GB" w:eastAsia="nl-BE"/>
              </w:rPr>
            </w:pPr>
            <w:r w:rsidRPr="00F028D5">
              <w:rPr>
                <w:lang w:val="en-GB" w:eastAsia="nl-BE"/>
              </w:rPr>
              <w:t xml:space="preserve">    mqttDown.addTag("device", DEVICE);</w:t>
            </w:r>
          </w:p>
        </w:tc>
      </w:tr>
      <w:tr w:rsidR="00F028D5" w:rsidRPr="00F028D5" w14:paraId="3F005723" w14:textId="77777777" w:rsidTr="00F028D5">
        <w:tc>
          <w:tcPr>
            <w:tcW w:w="9060" w:type="dxa"/>
            <w:shd w:val="clear" w:color="auto" w:fill="F2F2F2" w:themeFill="background1" w:themeFillShade="F2"/>
          </w:tcPr>
          <w:p w14:paraId="15C4EE8D" w14:textId="77777777" w:rsidR="00F028D5" w:rsidRPr="00F028D5" w:rsidRDefault="00F028D5" w:rsidP="00414EB8">
            <w:pPr>
              <w:rPr>
                <w:lang w:val="en-GB" w:eastAsia="nl-BE"/>
              </w:rPr>
            </w:pPr>
            <w:r w:rsidRPr="00F028D5">
              <w:rPr>
                <w:lang w:val="en-GB" w:eastAsia="nl-BE"/>
              </w:rPr>
              <w:t xml:space="preserve">    mqttDown.addTag("SSID", WiFi.SSID());</w:t>
            </w:r>
          </w:p>
        </w:tc>
      </w:tr>
      <w:tr w:rsidR="00F028D5" w:rsidRPr="00F028D5" w14:paraId="406B0444" w14:textId="77777777" w:rsidTr="00F028D5">
        <w:tc>
          <w:tcPr>
            <w:tcW w:w="9060" w:type="dxa"/>
            <w:shd w:val="clear" w:color="auto" w:fill="F2F2F2" w:themeFill="background1" w:themeFillShade="F2"/>
          </w:tcPr>
          <w:p w14:paraId="0B1BB13C" w14:textId="77777777" w:rsidR="00F028D5" w:rsidRPr="00F028D5" w:rsidRDefault="00F028D5" w:rsidP="00414EB8">
            <w:pPr>
              <w:rPr>
                <w:lang w:val="en-GB" w:eastAsia="nl-BE"/>
              </w:rPr>
            </w:pPr>
            <w:r w:rsidRPr="00F028D5">
              <w:rPr>
                <w:lang w:val="en-GB" w:eastAsia="nl-BE"/>
              </w:rPr>
              <w:t xml:space="preserve">    mqttDown.addField("mqtt_state", 0);</w:t>
            </w:r>
          </w:p>
        </w:tc>
      </w:tr>
      <w:tr w:rsidR="00F028D5" w:rsidRPr="00F028D5" w14:paraId="71CAF716" w14:textId="77777777" w:rsidTr="00F028D5">
        <w:tc>
          <w:tcPr>
            <w:tcW w:w="9060" w:type="dxa"/>
            <w:shd w:val="clear" w:color="auto" w:fill="F2F2F2" w:themeFill="background1" w:themeFillShade="F2"/>
          </w:tcPr>
          <w:p w14:paraId="648F8AC1" w14:textId="77777777" w:rsidR="00F028D5" w:rsidRPr="00F028D5" w:rsidRDefault="00F028D5" w:rsidP="00414EB8">
            <w:pPr>
              <w:rPr>
                <w:lang w:val="en-GB" w:eastAsia="nl-BE"/>
              </w:rPr>
            </w:pPr>
            <w:r w:rsidRPr="00F028D5">
              <w:rPr>
                <w:lang w:val="en-GB" w:eastAsia="nl-BE"/>
              </w:rPr>
              <w:t xml:space="preserve">    influxClient.writePoint(mqttDown);</w:t>
            </w:r>
          </w:p>
        </w:tc>
      </w:tr>
      <w:tr w:rsidR="00F028D5" w:rsidRPr="00F028D5" w14:paraId="51FF5D5D" w14:textId="77777777" w:rsidTr="00F028D5">
        <w:tc>
          <w:tcPr>
            <w:tcW w:w="9060" w:type="dxa"/>
            <w:shd w:val="clear" w:color="auto" w:fill="F2F2F2" w:themeFill="background1" w:themeFillShade="F2"/>
          </w:tcPr>
          <w:p w14:paraId="1275F331" w14:textId="77777777" w:rsidR="00F028D5" w:rsidRPr="00F028D5" w:rsidRDefault="00F028D5" w:rsidP="00414EB8">
            <w:pPr>
              <w:rPr>
                <w:lang w:val="en-GB" w:eastAsia="nl-BE"/>
              </w:rPr>
            </w:pPr>
            <w:r w:rsidRPr="00F028D5">
              <w:rPr>
                <w:lang w:val="en-GB" w:eastAsia="nl-BE"/>
              </w:rPr>
              <w:t xml:space="preserve">    client.disconnect();</w:t>
            </w:r>
          </w:p>
        </w:tc>
      </w:tr>
      <w:tr w:rsidR="00F028D5" w:rsidRPr="00F028D5" w14:paraId="3DB8C970" w14:textId="77777777" w:rsidTr="00F028D5">
        <w:tc>
          <w:tcPr>
            <w:tcW w:w="9060" w:type="dxa"/>
            <w:shd w:val="clear" w:color="auto" w:fill="F2F2F2" w:themeFill="background1" w:themeFillShade="F2"/>
          </w:tcPr>
          <w:p w14:paraId="4CADAC53" w14:textId="77777777" w:rsidR="00F028D5" w:rsidRPr="00F028D5" w:rsidRDefault="00F028D5" w:rsidP="00414EB8">
            <w:pPr>
              <w:rPr>
                <w:lang w:val="en-GB" w:eastAsia="nl-BE"/>
              </w:rPr>
            </w:pPr>
            <w:r w:rsidRPr="00F028D5">
              <w:rPr>
                <w:lang w:val="en-GB" w:eastAsia="nl-BE"/>
              </w:rPr>
              <w:t xml:space="preserve">    delay(2000);</w:t>
            </w:r>
          </w:p>
        </w:tc>
      </w:tr>
      <w:tr w:rsidR="00F028D5" w:rsidRPr="00F028D5" w14:paraId="353D8E46" w14:textId="77777777" w:rsidTr="00F028D5">
        <w:tc>
          <w:tcPr>
            <w:tcW w:w="9060" w:type="dxa"/>
            <w:shd w:val="clear" w:color="auto" w:fill="F2F2F2" w:themeFill="background1" w:themeFillShade="F2"/>
          </w:tcPr>
          <w:p w14:paraId="7514ACFE" w14:textId="77777777" w:rsidR="00F028D5" w:rsidRPr="00F028D5" w:rsidRDefault="00F028D5" w:rsidP="00414EB8">
            <w:pPr>
              <w:rPr>
                <w:lang w:val="en-GB" w:eastAsia="nl-BE"/>
              </w:rPr>
            </w:pPr>
            <w:r w:rsidRPr="00F028D5">
              <w:rPr>
                <w:lang w:val="en-GB" w:eastAsia="nl-BE"/>
              </w:rPr>
              <w:t xml:space="preserve">    reconnect();</w:t>
            </w:r>
          </w:p>
        </w:tc>
      </w:tr>
      <w:tr w:rsidR="00F028D5" w:rsidRPr="00F028D5" w14:paraId="1B80B7E9" w14:textId="77777777" w:rsidTr="00F028D5">
        <w:tc>
          <w:tcPr>
            <w:tcW w:w="9060" w:type="dxa"/>
            <w:shd w:val="clear" w:color="auto" w:fill="F2F2F2" w:themeFill="background1" w:themeFillShade="F2"/>
          </w:tcPr>
          <w:p w14:paraId="1587F2F7" w14:textId="77777777" w:rsidR="00F028D5" w:rsidRPr="00F028D5" w:rsidRDefault="00F028D5" w:rsidP="00414EB8">
            <w:pPr>
              <w:rPr>
                <w:lang w:val="en-GB" w:eastAsia="nl-BE"/>
              </w:rPr>
            </w:pPr>
            <w:r w:rsidRPr="00F028D5">
              <w:rPr>
                <w:lang w:val="en-GB" w:eastAsia="nl-BE"/>
              </w:rPr>
              <w:lastRenderedPageBreak/>
              <w:t xml:space="preserve">    sendConnectivityStatus();</w:t>
            </w:r>
          </w:p>
        </w:tc>
      </w:tr>
      <w:tr w:rsidR="00F028D5" w:rsidRPr="00F028D5" w14:paraId="39B9955C" w14:textId="77777777" w:rsidTr="00F028D5">
        <w:tc>
          <w:tcPr>
            <w:tcW w:w="9060" w:type="dxa"/>
            <w:shd w:val="clear" w:color="auto" w:fill="F2F2F2" w:themeFill="background1" w:themeFillShade="F2"/>
          </w:tcPr>
          <w:p w14:paraId="341C38BE" w14:textId="77777777" w:rsidR="00F028D5" w:rsidRPr="00F028D5" w:rsidRDefault="00F028D5" w:rsidP="00414EB8">
            <w:pPr>
              <w:rPr>
                <w:lang w:val="en-GB" w:eastAsia="nl-BE"/>
              </w:rPr>
            </w:pPr>
            <w:r w:rsidRPr="00F028D5">
              <w:rPr>
                <w:lang w:val="en-GB" w:eastAsia="nl-BE"/>
              </w:rPr>
              <w:t xml:space="preserve">  } else if (msg == "R WIFI") {</w:t>
            </w:r>
          </w:p>
        </w:tc>
      </w:tr>
      <w:tr w:rsidR="00F028D5" w:rsidRPr="00F028D5" w14:paraId="66B326C5" w14:textId="77777777" w:rsidTr="00F028D5">
        <w:tc>
          <w:tcPr>
            <w:tcW w:w="9060" w:type="dxa"/>
            <w:shd w:val="clear" w:color="auto" w:fill="F2F2F2" w:themeFill="background1" w:themeFillShade="F2"/>
          </w:tcPr>
          <w:p w14:paraId="1FA3B713" w14:textId="77777777" w:rsidR="00F028D5" w:rsidRPr="00F028D5" w:rsidRDefault="00F028D5" w:rsidP="00414EB8">
            <w:pPr>
              <w:rPr>
                <w:lang w:val="en-GB" w:eastAsia="nl-BE"/>
              </w:rPr>
            </w:pPr>
            <w:r w:rsidRPr="00F028D5">
              <w:rPr>
                <w:lang w:val="en-GB" w:eastAsia="nl-BE"/>
              </w:rPr>
              <w:t xml:space="preserve">    Serial.println("Reconnecting WiFi...");</w:t>
            </w:r>
          </w:p>
        </w:tc>
      </w:tr>
      <w:tr w:rsidR="00F028D5" w:rsidRPr="00F028D5" w14:paraId="0876453A" w14:textId="77777777" w:rsidTr="00F028D5">
        <w:tc>
          <w:tcPr>
            <w:tcW w:w="9060" w:type="dxa"/>
            <w:shd w:val="clear" w:color="auto" w:fill="F2F2F2" w:themeFill="background1" w:themeFillShade="F2"/>
          </w:tcPr>
          <w:p w14:paraId="01E34FBA" w14:textId="77777777" w:rsidR="00F028D5" w:rsidRPr="00F028D5" w:rsidRDefault="00F028D5" w:rsidP="00414EB8">
            <w:pPr>
              <w:rPr>
                <w:lang w:val="en-GB" w:eastAsia="nl-BE"/>
              </w:rPr>
            </w:pPr>
            <w:r w:rsidRPr="00F028D5">
              <w:rPr>
                <w:lang w:val="en-GB" w:eastAsia="nl-BE"/>
              </w:rPr>
              <w:t xml:space="preserve">    Point wifiDown("robot_data");</w:t>
            </w:r>
          </w:p>
        </w:tc>
      </w:tr>
      <w:tr w:rsidR="00F028D5" w:rsidRPr="00F028D5" w14:paraId="0E55F27F" w14:textId="77777777" w:rsidTr="00F028D5">
        <w:tc>
          <w:tcPr>
            <w:tcW w:w="9060" w:type="dxa"/>
            <w:shd w:val="clear" w:color="auto" w:fill="F2F2F2" w:themeFill="background1" w:themeFillShade="F2"/>
          </w:tcPr>
          <w:p w14:paraId="3C4A6D75" w14:textId="77777777" w:rsidR="00F028D5" w:rsidRPr="00F028D5" w:rsidRDefault="00F028D5" w:rsidP="00414EB8">
            <w:pPr>
              <w:rPr>
                <w:lang w:val="en-GB" w:eastAsia="nl-BE"/>
              </w:rPr>
            </w:pPr>
            <w:r w:rsidRPr="00F028D5">
              <w:rPr>
                <w:lang w:val="en-GB" w:eastAsia="nl-BE"/>
              </w:rPr>
              <w:t xml:space="preserve">    wifiDown.addTag("device", DEVICE);</w:t>
            </w:r>
          </w:p>
        </w:tc>
      </w:tr>
      <w:tr w:rsidR="00F028D5" w:rsidRPr="00F028D5" w14:paraId="6E502CAE" w14:textId="77777777" w:rsidTr="00F028D5">
        <w:tc>
          <w:tcPr>
            <w:tcW w:w="9060" w:type="dxa"/>
            <w:shd w:val="clear" w:color="auto" w:fill="F2F2F2" w:themeFill="background1" w:themeFillShade="F2"/>
          </w:tcPr>
          <w:p w14:paraId="1244A3E4" w14:textId="77777777" w:rsidR="00F028D5" w:rsidRPr="00F028D5" w:rsidRDefault="00F028D5" w:rsidP="00414EB8">
            <w:pPr>
              <w:rPr>
                <w:lang w:val="en-GB" w:eastAsia="nl-BE"/>
              </w:rPr>
            </w:pPr>
            <w:r w:rsidRPr="00F028D5">
              <w:rPr>
                <w:lang w:val="en-GB" w:eastAsia="nl-BE"/>
              </w:rPr>
              <w:t xml:space="preserve">    wifiDown.addTag("SSID", WiFi.SSID());</w:t>
            </w:r>
          </w:p>
        </w:tc>
      </w:tr>
      <w:tr w:rsidR="00F028D5" w:rsidRPr="00F028D5" w14:paraId="6372EB27" w14:textId="77777777" w:rsidTr="00F028D5">
        <w:tc>
          <w:tcPr>
            <w:tcW w:w="9060" w:type="dxa"/>
            <w:shd w:val="clear" w:color="auto" w:fill="F2F2F2" w:themeFill="background1" w:themeFillShade="F2"/>
          </w:tcPr>
          <w:p w14:paraId="14CEFAA9" w14:textId="77777777" w:rsidR="00F028D5" w:rsidRPr="00F028D5" w:rsidRDefault="00F028D5" w:rsidP="00414EB8">
            <w:pPr>
              <w:rPr>
                <w:lang w:val="en-GB" w:eastAsia="nl-BE"/>
              </w:rPr>
            </w:pPr>
            <w:r w:rsidRPr="00F028D5">
              <w:rPr>
                <w:lang w:val="en-GB" w:eastAsia="nl-BE"/>
              </w:rPr>
              <w:t xml:space="preserve">    wifiDown.addField("wifi_state", 0);</w:t>
            </w:r>
          </w:p>
        </w:tc>
      </w:tr>
      <w:tr w:rsidR="00F028D5" w:rsidRPr="00F028D5" w14:paraId="799B6448" w14:textId="77777777" w:rsidTr="00F028D5">
        <w:tc>
          <w:tcPr>
            <w:tcW w:w="9060" w:type="dxa"/>
            <w:shd w:val="clear" w:color="auto" w:fill="F2F2F2" w:themeFill="background1" w:themeFillShade="F2"/>
          </w:tcPr>
          <w:p w14:paraId="4AB41521" w14:textId="77777777" w:rsidR="00F028D5" w:rsidRPr="00F028D5" w:rsidRDefault="00F028D5" w:rsidP="00414EB8">
            <w:pPr>
              <w:rPr>
                <w:lang w:val="en-GB" w:eastAsia="nl-BE"/>
              </w:rPr>
            </w:pPr>
            <w:r w:rsidRPr="00F028D5">
              <w:rPr>
                <w:lang w:val="en-GB" w:eastAsia="nl-BE"/>
              </w:rPr>
              <w:t xml:space="preserve">    influxClient.writePoint(wifiDown);</w:t>
            </w:r>
          </w:p>
        </w:tc>
      </w:tr>
      <w:tr w:rsidR="00F028D5" w:rsidRPr="00F028D5" w14:paraId="4B065BCA" w14:textId="77777777" w:rsidTr="00F028D5">
        <w:tc>
          <w:tcPr>
            <w:tcW w:w="9060" w:type="dxa"/>
            <w:shd w:val="clear" w:color="auto" w:fill="F2F2F2" w:themeFill="background1" w:themeFillShade="F2"/>
          </w:tcPr>
          <w:p w14:paraId="5963216E" w14:textId="77777777" w:rsidR="00F028D5" w:rsidRPr="00F028D5" w:rsidRDefault="00F028D5" w:rsidP="00414EB8">
            <w:pPr>
              <w:rPr>
                <w:lang w:val="en-GB" w:eastAsia="nl-BE"/>
              </w:rPr>
            </w:pPr>
            <w:r w:rsidRPr="00F028D5">
              <w:rPr>
                <w:lang w:val="en-GB" w:eastAsia="nl-BE"/>
              </w:rPr>
              <w:t xml:space="preserve">    WiFi.disconnect();</w:t>
            </w:r>
          </w:p>
        </w:tc>
      </w:tr>
      <w:tr w:rsidR="00F028D5" w:rsidRPr="00F028D5" w14:paraId="61E18BB5" w14:textId="77777777" w:rsidTr="00F028D5">
        <w:tc>
          <w:tcPr>
            <w:tcW w:w="9060" w:type="dxa"/>
            <w:shd w:val="clear" w:color="auto" w:fill="F2F2F2" w:themeFill="background1" w:themeFillShade="F2"/>
          </w:tcPr>
          <w:p w14:paraId="4DFC44A0" w14:textId="77777777" w:rsidR="00F028D5" w:rsidRPr="00F028D5" w:rsidRDefault="00F028D5" w:rsidP="00414EB8">
            <w:pPr>
              <w:rPr>
                <w:lang w:val="en-GB" w:eastAsia="nl-BE"/>
              </w:rPr>
            </w:pPr>
            <w:r w:rsidRPr="00F028D5">
              <w:rPr>
                <w:lang w:val="en-GB" w:eastAsia="nl-BE"/>
              </w:rPr>
              <w:t xml:space="preserve">    delay(2000);</w:t>
            </w:r>
          </w:p>
        </w:tc>
      </w:tr>
      <w:tr w:rsidR="00F028D5" w:rsidRPr="00F028D5" w14:paraId="7F535756" w14:textId="77777777" w:rsidTr="00F028D5">
        <w:tc>
          <w:tcPr>
            <w:tcW w:w="9060" w:type="dxa"/>
            <w:shd w:val="clear" w:color="auto" w:fill="F2F2F2" w:themeFill="background1" w:themeFillShade="F2"/>
          </w:tcPr>
          <w:p w14:paraId="24B999F0" w14:textId="77777777" w:rsidR="00F028D5" w:rsidRPr="00F028D5" w:rsidRDefault="00F028D5" w:rsidP="00414EB8">
            <w:pPr>
              <w:rPr>
                <w:lang w:val="en-GB" w:eastAsia="nl-BE"/>
              </w:rPr>
            </w:pPr>
            <w:r w:rsidRPr="00F028D5">
              <w:rPr>
                <w:lang w:val="en-GB" w:eastAsia="nl-BE"/>
              </w:rPr>
              <w:t xml:space="preserve">    setup_wifi();</w:t>
            </w:r>
          </w:p>
        </w:tc>
      </w:tr>
      <w:tr w:rsidR="00F028D5" w:rsidRPr="00F028D5" w14:paraId="34F2C0F3" w14:textId="77777777" w:rsidTr="00F028D5">
        <w:tc>
          <w:tcPr>
            <w:tcW w:w="9060" w:type="dxa"/>
            <w:shd w:val="clear" w:color="auto" w:fill="F2F2F2" w:themeFill="background1" w:themeFillShade="F2"/>
          </w:tcPr>
          <w:p w14:paraId="3B4A8590" w14:textId="77777777" w:rsidR="00F028D5" w:rsidRPr="00F028D5" w:rsidRDefault="00F028D5" w:rsidP="00414EB8">
            <w:pPr>
              <w:rPr>
                <w:lang w:val="nl-NL" w:eastAsia="nl-BE"/>
              </w:rPr>
            </w:pPr>
            <w:r w:rsidRPr="00F028D5">
              <w:rPr>
                <w:lang w:val="en-GB" w:eastAsia="nl-BE"/>
              </w:rPr>
              <w:t xml:space="preserve">    </w:t>
            </w:r>
            <w:r w:rsidRPr="00F028D5">
              <w:rPr>
                <w:lang w:val="nl-NL" w:eastAsia="nl-BE"/>
              </w:rPr>
              <w:t>sendConnectivityStatus();</w:t>
            </w:r>
          </w:p>
        </w:tc>
      </w:tr>
      <w:tr w:rsidR="00F028D5" w:rsidRPr="00F028D5" w14:paraId="573F5ADF" w14:textId="77777777" w:rsidTr="00F028D5">
        <w:tc>
          <w:tcPr>
            <w:tcW w:w="9060" w:type="dxa"/>
            <w:shd w:val="clear" w:color="auto" w:fill="F2F2F2" w:themeFill="background1" w:themeFillShade="F2"/>
          </w:tcPr>
          <w:p w14:paraId="5FE109BC" w14:textId="77777777" w:rsidR="00F028D5" w:rsidRPr="00F028D5" w:rsidRDefault="00F028D5" w:rsidP="00414EB8">
            <w:pPr>
              <w:rPr>
                <w:lang w:val="nl-NL" w:eastAsia="nl-BE"/>
              </w:rPr>
            </w:pPr>
            <w:r w:rsidRPr="00F028D5">
              <w:rPr>
                <w:lang w:val="nl-NL" w:eastAsia="nl-BE"/>
              </w:rPr>
              <w:t xml:space="preserve">  }</w:t>
            </w:r>
          </w:p>
        </w:tc>
      </w:tr>
      <w:tr w:rsidR="00F028D5" w:rsidRPr="00F028D5" w14:paraId="44DF3F65" w14:textId="77777777" w:rsidTr="00F028D5">
        <w:tc>
          <w:tcPr>
            <w:tcW w:w="9060" w:type="dxa"/>
            <w:shd w:val="clear" w:color="auto" w:fill="F2F2F2" w:themeFill="background1" w:themeFillShade="F2"/>
          </w:tcPr>
          <w:p w14:paraId="348DF43B" w14:textId="77777777" w:rsidR="00F028D5" w:rsidRPr="00F028D5" w:rsidRDefault="00F028D5" w:rsidP="00414EB8">
            <w:pPr>
              <w:rPr>
                <w:lang w:val="nl-NL" w:eastAsia="nl-BE"/>
              </w:rPr>
            </w:pPr>
            <w:r w:rsidRPr="00F028D5">
              <w:rPr>
                <w:lang w:val="nl-NL" w:eastAsia="nl-BE"/>
              </w:rPr>
              <w:t>}</w:t>
            </w:r>
          </w:p>
        </w:tc>
      </w:tr>
      <w:tr w:rsidR="00F028D5" w:rsidRPr="00F028D5" w14:paraId="000C66C4" w14:textId="77777777" w:rsidTr="00F028D5">
        <w:tc>
          <w:tcPr>
            <w:tcW w:w="9060" w:type="dxa"/>
            <w:shd w:val="clear" w:color="auto" w:fill="F2F2F2" w:themeFill="background1" w:themeFillShade="F2"/>
          </w:tcPr>
          <w:p w14:paraId="438FD5DD" w14:textId="77777777" w:rsidR="00F028D5" w:rsidRPr="00F028D5" w:rsidRDefault="00F028D5" w:rsidP="00414EB8">
            <w:pPr>
              <w:rPr>
                <w:lang w:val="nl-NL" w:eastAsia="nl-BE"/>
              </w:rPr>
            </w:pPr>
          </w:p>
        </w:tc>
      </w:tr>
      <w:tr w:rsidR="00F028D5" w:rsidRPr="007F0456" w14:paraId="02426F1B" w14:textId="77777777" w:rsidTr="00F028D5">
        <w:tc>
          <w:tcPr>
            <w:tcW w:w="9060" w:type="dxa"/>
            <w:shd w:val="clear" w:color="auto" w:fill="F2F2F2" w:themeFill="background1" w:themeFillShade="F2"/>
          </w:tcPr>
          <w:p w14:paraId="76CF1AC2" w14:textId="77777777" w:rsidR="00F028D5" w:rsidRPr="00F028D5" w:rsidRDefault="00F028D5" w:rsidP="00414EB8">
            <w:pPr>
              <w:rPr>
                <w:lang w:val="nl-NL" w:eastAsia="nl-BE"/>
              </w:rPr>
            </w:pPr>
            <w:r w:rsidRPr="00F028D5">
              <w:rPr>
                <w:lang w:val="nl-NL" w:eastAsia="nl-BE"/>
              </w:rPr>
              <w:t>// Leest de batterijspanning via een spanningsdeler</w:t>
            </w:r>
          </w:p>
        </w:tc>
      </w:tr>
      <w:tr w:rsidR="00F028D5" w:rsidRPr="00F028D5" w14:paraId="0EAC1752" w14:textId="77777777" w:rsidTr="00F028D5">
        <w:tc>
          <w:tcPr>
            <w:tcW w:w="9060" w:type="dxa"/>
            <w:shd w:val="clear" w:color="auto" w:fill="F2F2F2" w:themeFill="background1" w:themeFillShade="F2"/>
          </w:tcPr>
          <w:p w14:paraId="49AD0BD7" w14:textId="77777777" w:rsidR="00F028D5" w:rsidRPr="00F028D5" w:rsidRDefault="00F028D5" w:rsidP="00414EB8">
            <w:pPr>
              <w:rPr>
                <w:lang w:val="en-GB" w:eastAsia="nl-BE"/>
              </w:rPr>
            </w:pPr>
            <w:r w:rsidRPr="00F028D5">
              <w:rPr>
                <w:lang w:val="en-GB" w:eastAsia="nl-BE"/>
              </w:rPr>
              <w:t>float readBatteryVoltage() {</w:t>
            </w:r>
          </w:p>
        </w:tc>
      </w:tr>
      <w:tr w:rsidR="00F028D5" w:rsidRPr="00F028D5" w14:paraId="62D225E2" w14:textId="77777777" w:rsidTr="00F028D5">
        <w:tc>
          <w:tcPr>
            <w:tcW w:w="9060" w:type="dxa"/>
            <w:shd w:val="clear" w:color="auto" w:fill="F2F2F2" w:themeFill="background1" w:themeFillShade="F2"/>
          </w:tcPr>
          <w:p w14:paraId="7B075198" w14:textId="77777777" w:rsidR="00F028D5" w:rsidRPr="00F028D5" w:rsidRDefault="00F028D5" w:rsidP="00414EB8">
            <w:pPr>
              <w:rPr>
                <w:lang w:val="en-GB" w:eastAsia="nl-BE"/>
              </w:rPr>
            </w:pPr>
            <w:r w:rsidRPr="00F028D5">
              <w:rPr>
                <w:lang w:val="en-GB" w:eastAsia="nl-BE"/>
              </w:rPr>
              <w:t xml:space="preserve">  int adcValue = analogRead(batteryPin);</w:t>
            </w:r>
          </w:p>
        </w:tc>
      </w:tr>
      <w:tr w:rsidR="00F028D5" w:rsidRPr="00F028D5" w14:paraId="44CE12C1" w14:textId="77777777" w:rsidTr="00F028D5">
        <w:tc>
          <w:tcPr>
            <w:tcW w:w="9060" w:type="dxa"/>
            <w:shd w:val="clear" w:color="auto" w:fill="F2F2F2" w:themeFill="background1" w:themeFillShade="F2"/>
          </w:tcPr>
          <w:p w14:paraId="33043E12" w14:textId="77777777" w:rsidR="00F028D5" w:rsidRPr="00F028D5" w:rsidRDefault="00F028D5" w:rsidP="00414EB8">
            <w:pPr>
              <w:rPr>
                <w:lang w:val="en-GB" w:eastAsia="nl-BE"/>
              </w:rPr>
            </w:pPr>
            <w:r w:rsidRPr="00F028D5">
              <w:rPr>
                <w:lang w:val="en-GB" w:eastAsia="nl-BE"/>
              </w:rPr>
              <w:t xml:space="preserve">  float vOut = adcValue * ADC_VREF / ADC_MAX;</w:t>
            </w:r>
          </w:p>
        </w:tc>
      </w:tr>
      <w:tr w:rsidR="00F028D5" w:rsidRPr="00F028D5" w14:paraId="41F1A97D" w14:textId="77777777" w:rsidTr="00F028D5">
        <w:tc>
          <w:tcPr>
            <w:tcW w:w="9060" w:type="dxa"/>
            <w:shd w:val="clear" w:color="auto" w:fill="F2F2F2" w:themeFill="background1" w:themeFillShade="F2"/>
          </w:tcPr>
          <w:p w14:paraId="30B24444" w14:textId="77777777" w:rsidR="00F028D5" w:rsidRPr="00F028D5" w:rsidRDefault="00F028D5" w:rsidP="00414EB8">
            <w:pPr>
              <w:rPr>
                <w:lang w:val="en-GB" w:eastAsia="nl-BE"/>
              </w:rPr>
            </w:pPr>
            <w:r w:rsidRPr="00F028D5">
              <w:rPr>
                <w:lang w:val="en-GB" w:eastAsia="nl-BE"/>
              </w:rPr>
              <w:t xml:space="preserve">  float voltage = vOut / (R2 / (R1 + R2));</w:t>
            </w:r>
          </w:p>
        </w:tc>
      </w:tr>
      <w:tr w:rsidR="00F028D5" w:rsidRPr="00F028D5" w14:paraId="6BBA8BBB" w14:textId="77777777" w:rsidTr="00F028D5">
        <w:tc>
          <w:tcPr>
            <w:tcW w:w="9060" w:type="dxa"/>
            <w:shd w:val="clear" w:color="auto" w:fill="F2F2F2" w:themeFill="background1" w:themeFillShade="F2"/>
          </w:tcPr>
          <w:p w14:paraId="6EFFF082" w14:textId="77777777" w:rsidR="00F028D5" w:rsidRPr="00F028D5" w:rsidRDefault="00F028D5" w:rsidP="00414EB8">
            <w:pPr>
              <w:rPr>
                <w:lang w:val="nl-NL" w:eastAsia="nl-BE"/>
              </w:rPr>
            </w:pPr>
            <w:r w:rsidRPr="00F028D5">
              <w:rPr>
                <w:lang w:val="en-GB" w:eastAsia="nl-BE"/>
              </w:rPr>
              <w:t xml:space="preserve">  </w:t>
            </w:r>
            <w:r w:rsidRPr="00F028D5">
              <w:rPr>
                <w:lang w:val="nl-NL" w:eastAsia="nl-BE"/>
              </w:rPr>
              <w:t>return voltage;</w:t>
            </w:r>
          </w:p>
        </w:tc>
      </w:tr>
      <w:tr w:rsidR="00F028D5" w:rsidRPr="00F028D5" w14:paraId="12AE6492" w14:textId="77777777" w:rsidTr="00F028D5">
        <w:tc>
          <w:tcPr>
            <w:tcW w:w="9060" w:type="dxa"/>
            <w:shd w:val="clear" w:color="auto" w:fill="F2F2F2" w:themeFill="background1" w:themeFillShade="F2"/>
          </w:tcPr>
          <w:p w14:paraId="6E8F8356" w14:textId="77777777" w:rsidR="00F028D5" w:rsidRPr="00F028D5" w:rsidRDefault="00F028D5" w:rsidP="00414EB8">
            <w:pPr>
              <w:rPr>
                <w:lang w:val="nl-NL" w:eastAsia="nl-BE"/>
              </w:rPr>
            </w:pPr>
            <w:r w:rsidRPr="00F028D5">
              <w:rPr>
                <w:lang w:val="nl-NL" w:eastAsia="nl-BE"/>
              </w:rPr>
              <w:t>}</w:t>
            </w:r>
          </w:p>
        </w:tc>
      </w:tr>
      <w:tr w:rsidR="00F028D5" w:rsidRPr="00F028D5" w14:paraId="1DF8F22E" w14:textId="77777777" w:rsidTr="00F028D5">
        <w:tc>
          <w:tcPr>
            <w:tcW w:w="9060" w:type="dxa"/>
            <w:shd w:val="clear" w:color="auto" w:fill="F2F2F2" w:themeFill="background1" w:themeFillShade="F2"/>
          </w:tcPr>
          <w:p w14:paraId="4754DEED" w14:textId="77777777" w:rsidR="00F028D5" w:rsidRPr="00F028D5" w:rsidRDefault="00F028D5" w:rsidP="00414EB8">
            <w:pPr>
              <w:rPr>
                <w:lang w:val="nl-NL" w:eastAsia="nl-BE"/>
              </w:rPr>
            </w:pPr>
          </w:p>
        </w:tc>
      </w:tr>
      <w:tr w:rsidR="00F028D5" w:rsidRPr="007F0456" w14:paraId="3F20CC39" w14:textId="77777777" w:rsidTr="00F028D5">
        <w:tc>
          <w:tcPr>
            <w:tcW w:w="9060" w:type="dxa"/>
            <w:shd w:val="clear" w:color="auto" w:fill="F2F2F2" w:themeFill="background1" w:themeFillShade="F2"/>
          </w:tcPr>
          <w:p w14:paraId="726F9E82" w14:textId="77777777" w:rsidR="00F028D5" w:rsidRPr="00F028D5" w:rsidRDefault="00F028D5" w:rsidP="00414EB8">
            <w:pPr>
              <w:rPr>
                <w:lang w:val="nl-NL" w:eastAsia="nl-BE"/>
              </w:rPr>
            </w:pPr>
            <w:r w:rsidRPr="00F028D5">
              <w:rPr>
                <w:lang w:val="nl-NL" w:eastAsia="nl-BE"/>
              </w:rPr>
              <w:t>// Initialisatie van communicatie en sensoren</w:t>
            </w:r>
          </w:p>
        </w:tc>
      </w:tr>
      <w:tr w:rsidR="00F028D5" w:rsidRPr="00F028D5" w14:paraId="1C4EB330" w14:textId="77777777" w:rsidTr="00F028D5">
        <w:tc>
          <w:tcPr>
            <w:tcW w:w="9060" w:type="dxa"/>
            <w:shd w:val="clear" w:color="auto" w:fill="F2F2F2" w:themeFill="background1" w:themeFillShade="F2"/>
          </w:tcPr>
          <w:p w14:paraId="68478F3B" w14:textId="77777777" w:rsidR="00F028D5" w:rsidRPr="00F028D5" w:rsidRDefault="00F028D5" w:rsidP="00414EB8">
            <w:pPr>
              <w:rPr>
                <w:lang w:val="en-GB" w:eastAsia="nl-BE"/>
              </w:rPr>
            </w:pPr>
            <w:r w:rsidRPr="00F028D5">
              <w:rPr>
                <w:lang w:val="en-GB" w:eastAsia="nl-BE"/>
              </w:rPr>
              <w:t>void setup() {</w:t>
            </w:r>
          </w:p>
        </w:tc>
      </w:tr>
      <w:tr w:rsidR="00F028D5" w:rsidRPr="00F028D5" w14:paraId="45D18614" w14:textId="77777777" w:rsidTr="00F028D5">
        <w:tc>
          <w:tcPr>
            <w:tcW w:w="9060" w:type="dxa"/>
            <w:shd w:val="clear" w:color="auto" w:fill="F2F2F2" w:themeFill="background1" w:themeFillShade="F2"/>
          </w:tcPr>
          <w:p w14:paraId="123CE95E" w14:textId="77777777" w:rsidR="00F028D5" w:rsidRPr="00F028D5" w:rsidRDefault="00F028D5" w:rsidP="00414EB8">
            <w:pPr>
              <w:rPr>
                <w:lang w:val="en-GB" w:eastAsia="nl-BE"/>
              </w:rPr>
            </w:pPr>
            <w:r w:rsidRPr="00F028D5">
              <w:rPr>
                <w:lang w:val="en-GB" w:eastAsia="nl-BE"/>
              </w:rPr>
              <w:t xml:space="preserve">  Serial.begin(115200);</w:t>
            </w:r>
          </w:p>
        </w:tc>
      </w:tr>
      <w:tr w:rsidR="00F028D5" w:rsidRPr="00F028D5" w14:paraId="43680047" w14:textId="77777777" w:rsidTr="00F028D5">
        <w:tc>
          <w:tcPr>
            <w:tcW w:w="9060" w:type="dxa"/>
            <w:shd w:val="clear" w:color="auto" w:fill="F2F2F2" w:themeFill="background1" w:themeFillShade="F2"/>
          </w:tcPr>
          <w:p w14:paraId="12117952" w14:textId="77777777" w:rsidR="00F028D5" w:rsidRPr="00F028D5" w:rsidRDefault="00F028D5" w:rsidP="00414EB8">
            <w:pPr>
              <w:rPr>
                <w:lang w:val="en-GB" w:eastAsia="nl-BE"/>
              </w:rPr>
            </w:pPr>
            <w:r w:rsidRPr="00F028D5">
              <w:rPr>
                <w:lang w:val="en-GB" w:eastAsia="nl-BE"/>
              </w:rPr>
              <w:t xml:space="preserve">  randomSeed(analogRead(0));</w:t>
            </w:r>
          </w:p>
        </w:tc>
      </w:tr>
      <w:tr w:rsidR="00F028D5" w:rsidRPr="00F028D5" w14:paraId="227951D2" w14:textId="77777777" w:rsidTr="00F028D5">
        <w:tc>
          <w:tcPr>
            <w:tcW w:w="9060" w:type="dxa"/>
            <w:shd w:val="clear" w:color="auto" w:fill="F2F2F2" w:themeFill="background1" w:themeFillShade="F2"/>
          </w:tcPr>
          <w:p w14:paraId="07DF7432" w14:textId="77777777" w:rsidR="00F028D5" w:rsidRPr="00F028D5" w:rsidRDefault="00F028D5" w:rsidP="00414EB8">
            <w:pPr>
              <w:rPr>
                <w:lang w:val="en-GB" w:eastAsia="nl-BE"/>
              </w:rPr>
            </w:pPr>
          </w:p>
        </w:tc>
      </w:tr>
      <w:tr w:rsidR="00F028D5" w:rsidRPr="00F028D5" w14:paraId="1CA7C638" w14:textId="77777777" w:rsidTr="00F028D5">
        <w:tc>
          <w:tcPr>
            <w:tcW w:w="9060" w:type="dxa"/>
            <w:shd w:val="clear" w:color="auto" w:fill="F2F2F2" w:themeFill="background1" w:themeFillShade="F2"/>
          </w:tcPr>
          <w:p w14:paraId="2344ACD9" w14:textId="77777777" w:rsidR="00F028D5" w:rsidRPr="00F028D5" w:rsidRDefault="00F028D5" w:rsidP="00414EB8">
            <w:pPr>
              <w:rPr>
                <w:lang w:val="nl-NL" w:eastAsia="nl-BE"/>
              </w:rPr>
            </w:pPr>
            <w:r w:rsidRPr="00F028D5">
              <w:rPr>
                <w:lang w:val="en-GB" w:eastAsia="nl-BE"/>
              </w:rPr>
              <w:t xml:space="preserve">  </w:t>
            </w:r>
            <w:r w:rsidRPr="00F028D5">
              <w:rPr>
                <w:lang w:val="nl-NL" w:eastAsia="nl-BE"/>
              </w:rPr>
              <w:t>setup_wifi();</w:t>
            </w:r>
          </w:p>
        </w:tc>
      </w:tr>
      <w:tr w:rsidR="00F028D5" w:rsidRPr="00F028D5" w14:paraId="2B4D4DC5" w14:textId="77777777" w:rsidTr="00F028D5">
        <w:tc>
          <w:tcPr>
            <w:tcW w:w="9060" w:type="dxa"/>
            <w:shd w:val="clear" w:color="auto" w:fill="F2F2F2" w:themeFill="background1" w:themeFillShade="F2"/>
          </w:tcPr>
          <w:p w14:paraId="6B6C0D76" w14:textId="77777777" w:rsidR="00F028D5" w:rsidRPr="00F028D5" w:rsidRDefault="00F028D5" w:rsidP="00414EB8">
            <w:pPr>
              <w:rPr>
                <w:lang w:val="nl-NL" w:eastAsia="nl-BE"/>
              </w:rPr>
            </w:pPr>
          </w:p>
        </w:tc>
      </w:tr>
      <w:tr w:rsidR="00F028D5" w:rsidRPr="00F028D5" w14:paraId="48535D62" w14:textId="77777777" w:rsidTr="00F028D5">
        <w:tc>
          <w:tcPr>
            <w:tcW w:w="9060" w:type="dxa"/>
            <w:shd w:val="clear" w:color="auto" w:fill="F2F2F2" w:themeFill="background1" w:themeFillShade="F2"/>
          </w:tcPr>
          <w:p w14:paraId="4FAD599B" w14:textId="77777777" w:rsidR="00F028D5" w:rsidRPr="00F028D5" w:rsidRDefault="00F028D5" w:rsidP="00414EB8">
            <w:pPr>
              <w:rPr>
                <w:lang w:val="nl-NL" w:eastAsia="nl-BE"/>
              </w:rPr>
            </w:pPr>
            <w:r w:rsidRPr="00F028D5">
              <w:rPr>
                <w:lang w:val="nl-NL" w:eastAsia="nl-BE"/>
              </w:rPr>
              <w:t xml:space="preserve">  client.setServer(mqtt_server, 2222);</w:t>
            </w:r>
          </w:p>
        </w:tc>
      </w:tr>
      <w:tr w:rsidR="00F028D5" w:rsidRPr="00F028D5" w14:paraId="441E38E0" w14:textId="77777777" w:rsidTr="00F028D5">
        <w:tc>
          <w:tcPr>
            <w:tcW w:w="9060" w:type="dxa"/>
            <w:shd w:val="clear" w:color="auto" w:fill="F2F2F2" w:themeFill="background1" w:themeFillShade="F2"/>
          </w:tcPr>
          <w:p w14:paraId="41325CC8" w14:textId="77777777" w:rsidR="00F028D5" w:rsidRPr="00F028D5" w:rsidRDefault="00F028D5" w:rsidP="00414EB8">
            <w:pPr>
              <w:rPr>
                <w:lang w:val="nl-NL" w:eastAsia="nl-BE"/>
              </w:rPr>
            </w:pPr>
            <w:r w:rsidRPr="00F028D5">
              <w:rPr>
                <w:lang w:val="nl-NL" w:eastAsia="nl-BE"/>
              </w:rPr>
              <w:t xml:space="preserve">  client.setCallback(callback);</w:t>
            </w:r>
          </w:p>
        </w:tc>
      </w:tr>
      <w:tr w:rsidR="00F028D5" w:rsidRPr="00F028D5" w14:paraId="72D75BC9" w14:textId="77777777" w:rsidTr="00F028D5">
        <w:tc>
          <w:tcPr>
            <w:tcW w:w="9060" w:type="dxa"/>
            <w:shd w:val="clear" w:color="auto" w:fill="F2F2F2" w:themeFill="background1" w:themeFillShade="F2"/>
          </w:tcPr>
          <w:p w14:paraId="5678C982" w14:textId="77777777" w:rsidR="00F028D5" w:rsidRPr="00F028D5" w:rsidRDefault="00F028D5" w:rsidP="00414EB8">
            <w:pPr>
              <w:rPr>
                <w:lang w:val="nl-NL" w:eastAsia="nl-BE"/>
              </w:rPr>
            </w:pPr>
          </w:p>
        </w:tc>
      </w:tr>
      <w:tr w:rsidR="00F028D5" w:rsidRPr="00F028D5" w14:paraId="6E6B54C7" w14:textId="77777777" w:rsidTr="00F028D5">
        <w:tc>
          <w:tcPr>
            <w:tcW w:w="9060" w:type="dxa"/>
            <w:shd w:val="clear" w:color="auto" w:fill="F2F2F2" w:themeFill="background1" w:themeFillShade="F2"/>
          </w:tcPr>
          <w:p w14:paraId="4AE92CDF" w14:textId="77777777" w:rsidR="00F028D5" w:rsidRPr="00F028D5" w:rsidRDefault="00F028D5" w:rsidP="00414EB8">
            <w:pPr>
              <w:rPr>
                <w:lang w:val="nl-NL" w:eastAsia="nl-BE"/>
              </w:rPr>
            </w:pPr>
            <w:r w:rsidRPr="00F028D5">
              <w:rPr>
                <w:lang w:val="nl-NL" w:eastAsia="nl-BE"/>
              </w:rPr>
              <w:t xml:space="preserve">  sensor.addTag("device", DEVICE);</w:t>
            </w:r>
          </w:p>
        </w:tc>
      </w:tr>
      <w:tr w:rsidR="00F028D5" w:rsidRPr="00F028D5" w14:paraId="70BB70F4" w14:textId="77777777" w:rsidTr="00F028D5">
        <w:tc>
          <w:tcPr>
            <w:tcW w:w="9060" w:type="dxa"/>
            <w:shd w:val="clear" w:color="auto" w:fill="F2F2F2" w:themeFill="background1" w:themeFillShade="F2"/>
          </w:tcPr>
          <w:p w14:paraId="26A05A78" w14:textId="77777777" w:rsidR="00F028D5" w:rsidRPr="00F028D5" w:rsidRDefault="00F028D5" w:rsidP="00414EB8">
            <w:pPr>
              <w:rPr>
                <w:lang w:val="en-GB" w:eastAsia="nl-BE"/>
              </w:rPr>
            </w:pPr>
            <w:r w:rsidRPr="00F028D5">
              <w:rPr>
                <w:lang w:val="en-GB" w:eastAsia="nl-BE"/>
              </w:rPr>
              <w:t xml:space="preserve">  sensor.addTag("SSID", WiFi.SSID());</w:t>
            </w:r>
          </w:p>
        </w:tc>
      </w:tr>
      <w:tr w:rsidR="00F028D5" w:rsidRPr="00F028D5" w14:paraId="485BBEFA" w14:textId="77777777" w:rsidTr="00F028D5">
        <w:tc>
          <w:tcPr>
            <w:tcW w:w="9060" w:type="dxa"/>
            <w:shd w:val="clear" w:color="auto" w:fill="F2F2F2" w:themeFill="background1" w:themeFillShade="F2"/>
          </w:tcPr>
          <w:p w14:paraId="61E925CB" w14:textId="77777777" w:rsidR="00F028D5" w:rsidRPr="00F028D5" w:rsidRDefault="00F028D5" w:rsidP="00414EB8">
            <w:pPr>
              <w:rPr>
                <w:lang w:val="en-GB" w:eastAsia="nl-BE"/>
              </w:rPr>
            </w:pPr>
          </w:p>
        </w:tc>
      </w:tr>
      <w:tr w:rsidR="00F028D5" w:rsidRPr="00F028D5" w14:paraId="425BFA67" w14:textId="77777777" w:rsidTr="00F028D5">
        <w:tc>
          <w:tcPr>
            <w:tcW w:w="9060" w:type="dxa"/>
            <w:shd w:val="clear" w:color="auto" w:fill="F2F2F2" w:themeFill="background1" w:themeFillShade="F2"/>
          </w:tcPr>
          <w:p w14:paraId="02BA5BAF" w14:textId="77777777" w:rsidR="00F028D5" w:rsidRPr="00F028D5" w:rsidRDefault="00F028D5" w:rsidP="00414EB8">
            <w:pPr>
              <w:rPr>
                <w:lang w:val="nl-NL" w:eastAsia="nl-BE"/>
              </w:rPr>
            </w:pPr>
            <w:r w:rsidRPr="00F028D5">
              <w:rPr>
                <w:lang w:val="en-GB" w:eastAsia="nl-BE"/>
              </w:rPr>
              <w:t xml:space="preserve">  </w:t>
            </w:r>
            <w:r w:rsidRPr="00F028D5">
              <w:rPr>
                <w:lang w:val="nl-NL" w:eastAsia="nl-BE"/>
              </w:rPr>
              <w:t>Serial.println("Simulation ready.");</w:t>
            </w:r>
          </w:p>
        </w:tc>
      </w:tr>
      <w:tr w:rsidR="00F028D5" w:rsidRPr="00F028D5" w14:paraId="2DC9097E" w14:textId="77777777" w:rsidTr="00F028D5">
        <w:tc>
          <w:tcPr>
            <w:tcW w:w="9060" w:type="dxa"/>
            <w:shd w:val="clear" w:color="auto" w:fill="F2F2F2" w:themeFill="background1" w:themeFillShade="F2"/>
          </w:tcPr>
          <w:p w14:paraId="5DA2133E" w14:textId="77777777" w:rsidR="00F028D5" w:rsidRPr="00F028D5" w:rsidRDefault="00F028D5" w:rsidP="00414EB8">
            <w:pPr>
              <w:rPr>
                <w:lang w:val="nl-NL" w:eastAsia="nl-BE"/>
              </w:rPr>
            </w:pPr>
            <w:r w:rsidRPr="00F028D5">
              <w:rPr>
                <w:lang w:val="nl-NL" w:eastAsia="nl-BE"/>
              </w:rPr>
              <w:t>}</w:t>
            </w:r>
          </w:p>
        </w:tc>
      </w:tr>
      <w:tr w:rsidR="00F028D5" w:rsidRPr="00F028D5" w14:paraId="3C94CAA1" w14:textId="77777777" w:rsidTr="00F028D5">
        <w:tc>
          <w:tcPr>
            <w:tcW w:w="9060" w:type="dxa"/>
            <w:shd w:val="clear" w:color="auto" w:fill="F2F2F2" w:themeFill="background1" w:themeFillShade="F2"/>
          </w:tcPr>
          <w:p w14:paraId="147DE3B1" w14:textId="77777777" w:rsidR="00F028D5" w:rsidRPr="00F028D5" w:rsidRDefault="00F028D5" w:rsidP="00414EB8">
            <w:pPr>
              <w:rPr>
                <w:lang w:val="nl-NL" w:eastAsia="nl-BE"/>
              </w:rPr>
            </w:pPr>
          </w:p>
        </w:tc>
      </w:tr>
      <w:tr w:rsidR="00F028D5" w:rsidRPr="007F0456" w14:paraId="1173F867" w14:textId="77777777" w:rsidTr="00F028D5">
        <w:tc>
          <w:tcPr>
            <w:tcW w:w="9060" w:type="dxa"/>
            <w:shd w:val="clear" w:color="auto" w:fill="F2F2F2" w:themeFill="background1" w:themeFillShade="F2"/>
          </w:tcPr>
          <w:p w14:paraId="332E4759" w14:textId="77777777" w:rsidR="00F028D5" w:rsidRPr="00F028D5" w:rsidRDefault="00F028D5" w:rsidP="00414EB8">
            <w:pPr>
              <w:rPr>
                <w:lang w:val="nl-NL" w:eastAsia="nl-BE"/>
              </w:rPr>
            </w:pPr>
            <w:r w:rsidRPr="00F028D5">
              <w:rPr>
                <w:lang w:val="nl-NL" w:eastAsia="nl-BE"/>
              </w:rPr>
              <w:t>// Main loop: behandelt herverbinding, statusupdates, batterijbewaking en logging</w:t>
            </w:r>
          </w:p>
        </w:tc>
      </w:tr>
      <w:tr w:rsidR="00F028D5" w:rsidRPr="00F028D5" w14:paraId="7BFAF076" w14:textId="77777777" w:rsidTr="00F028D5">
        <w:tc>
          <w:tcPr>
            <w:tcW w:w="9060" w:type="dxa"/>
            <w:shd w:val="clear" w:color="auto" w:fill="F2F2F2" w:themeFill="background1" w:themeFillShade="F2"/>
          </w:tcPr>
          <w:p w14:paraId="290D3D71" w14:textId="77777777" w:rsidR="00F028D5" w:rsidRPr="00F028D5" w:rsidRDefault="00F028D5" w:rsidP="00414EB8">
            <w:pPr>
              <w:rPr>
                <w:lang w:val="nl-NL" w:eastAsia="nl-BE"/>
              </w:rPr>
            </w:pPr>
            <w:r w:rsidRPr="00F028D5">
              <w:rPr>
                <w:lang w:val="nl-NL" w:eastAsia="nl-BE"/>
              </w:rPr>
              <w:t>void loop() {</w:t>
            </w:r>
          </w:p>
        </w:tc>
      </w:tr>
      <w:tr w:rsidR="00F028D5" w:rsidRPr="00F028D5" w14:paraId="3053F10B" w14:textId="77777777" w:rsidTr="00F028D5">
        <w:tc>
          <w:tcPr>
            <w:tcW w:w="9060" w:type="dxa"/>
            <w:shd w:val="clear" w:color="auto" w:fill="F2F2F2" w:themeFill="background1" w:themeFillShade="F2"/>
          </w:tcPr>
          <w:p w14:paraId="64E7EBF5" w14:textId="77777777" w:rsidR="00F028D5" w:rsidRPr="00F028D5" w:rsidRDefault="00F028D5" w:rsidP="00414EB8">
            <w:pPr>
              <w:rPr>
                <w:lang w:val="nl-NL" w:eastAsia="nl-BE"/>
              </w:rPr>
            </w:pPr>
            <w:r w:rsidRPr="00F028D5">
              <w:rPr>
                <w:lang w:val="nl-NL" w:eastAsia="nl-BE"/>
              </w:rPr>
              <w:t xml:space="preserve">  if (!client.connected()) reconnect();</w:t>
            </w:r>
          </w:p>
        </w:tc>
      </w:tr>
      <w:tr w:rsidR="00F028D5" w:rsidRPr="00F028D5" w14:paraId="4E5CF3B8" w14:textId="77777777" w:rsidTr="00F028D5">
        <w:tc>
          <w:tcPr>
            <w:tcW w:w="9060" w:type="dxa"/>
            <w:shd w:val="clear" w:color="auto" w:fill="F2F2F2" w:themeFill="background1" w:themeFillShade="F2"/>
          </w:tcPr>
          <w:p w14:paraId="1F530113" w14:textId="77777777" w:rsidR="00F028D5" w:rsidRPr="00F028D5" w:rsidRDefault="00F028D5" w:rsidP="00414EB8">
            <w:pPr>
              <w:rPr>
                <w:lang w:val="nl-NL" w:eastAsia="nl-BE"/>
              </w:rPr>
            </w:pPr>
            <w:r w:rsidRPr="00F028D5">
              <w:rPr>
                <w:lang w:val="nl-NL" w:eastAsia="nl-BE"/>
              </w:rPr>
              <w:t xml:space="preserve">  client.loop();</w:t>
            </w:r>
          </w:p>
        </w:tc>
      </w:tr>
      <w:tr w:rsidR="00F028D5" w:rsidRPr="00F028D5" w14:paraId="6B687BF1" w14:textId="77777777" w:rsidTr="00F028D5">
        <w:tc>
          <w:tcPr>
            <w:tcW w:w="9060" w:type="dxa"/>
            <w:shd w:val="clear" w:color="auto" w:fill="F2F2F2" w:themeFill="background1" w:themeFillShade="F2"/>
          </w:tcPr>
          <w:p w14:paraId="5EFEAE10" w14:textId="77777777" w:rsidR="00F028D5" w:rsidRPr="00F028D5" w:rsidRDefault="00F028D5" w:rsidP="00414EB8">
            <w:pPr>
              <w:rPr>
                <w:lang w:val="nl-NL" w:eastAsia="nl-BE"/>
              </w:rPr>
            </w:pPr>
          </w:p>
        </w:tc>
      </w:tr>
      <w:tr w:rsidR="00F028D5" w:rsidRPr="00F028D5" w14:paraId="0368F6F7" w14:textId="77777777" w:rsidTr="00F028D5">
        <w:tc>
          <w:tcPr>
            <w:tcW w:w="9060" w:type="dxa"/>
            <w:shd w:val="clear" w:color="auto" w:fill="F2F2F2" w:themeFill="background1" w:themeFillShade="F2"/>
          </w:tcPr>
          <w:p w14:paraId="2267CE7B" w14:textId="77777777" w:rsidR="00F028D5" w:rsidRPr="00F028D5" w:rsidRDefault="00F028D5" w:rsidP="00414EB8">
            <w:pPr>
              <w:rPr>
                <w:lang w:val="nl-NL" w:eastAsia="nl-BE"/>
              </w:rPr>
            </w:pPr>
            <w:r w:rsidRPr="00F028D5">
              <w:rPr>
                <w:lang w:val="nl-NL" w:eastAsia="nl-BE"/>
              </w:rPr>
              <w:t xml:space="preserve">  unsigned long now = millis();</w:t>
            </w:r>
          </w:p>
        </w:tc>
      </w:tr>
      <w:tr w:rsidR="00F028D5" w:rsidRPr="00F028D5" w14:paraId="11A60BD1" w14:textId="77777777" w:rsidTr="00F028D5">
        <w:tc>
          <w:tcPr>
            <w:tcW w:w="9060" w:type="dxa"/>
            <w:shd w:val="clear" w:color="auto" w:fill="F2F2F2" w:themeFill="background1" w:themeFillShade="F2"/>
          </w:tcPr>
          <w:p w14:paraId="6CD710A2" w14:textId="77777777" w:rsidR="00F028D5" w:rsidRPr="00F028D5" w:rsidRDefault="00F028D5" w:rsidP="00414EB8">
            <w:pPr>
              <w:rPr>
                <w:lang w:val="nl-NL" w:eastAsia="nl-BE"/>
              </w:rPr>
            </w:pPr>
          </w:p>
        </w:tc>
      </w:tr>
      <w:tr w:rsidR="00F028D5" w:rsidRPr="00F028D5" w14:paraId="2C74D124" w14:textId="77777777" w:rsidTr="00F028D5">
        <w:tc>
          <w:tcPr>
            <w:tcW w:w="9060" w:type="dxa"/>
            <w:shd w:val="clear" w:color="auto" w:fill="F2F2F2" w:themeFill="background1" w:themeFillShade="F2"/>
          </w:tcPr>
          <w:p w14:paraId="2A20193C" w14:textId="77777777" w:rsidR="00F028D5" w:rsidRPr="00F028D5" w:rsidRDefault="00F028D5" w:rsidP="00414EB8">
            <w:pPr>
              <w:rPr>
                <w:lang w:val="en-GB" w:eastAsia="nl-BE"/>
              </w:rPr>
            </w:pPr>
            <w:r w:rsidRPr="00F028D5">
              <w:rPr>
                <w:lang w:val="en-GB" w:eastAsia="nl-BE"/>
              </w:rPr>
              <w:t xml:space="preserve">  if (now - lastMsg &gt; interval || buttonChanged) {</w:t>
            </w:r>
          </w:p>
        </w:tc>
      </w:tr>
      <w:tr w:rsidR="00F028D5" w:rsidRPr="00F028D5" w14:paraId="3601E1FB" w14:textId="77777777" w:rsidTr="00F028D5">
        <w:tc>
          <w:tcPr>
            <w:tcW w:w="9060" w:type="dxa"/>
            <w:shd w:val="clear" w:color="auto" w:fill="F2F2F2" w:themeFill="background1" w:themeFillShade="F2"/>
          </w:tcPr>
          <w:p w14:paraId="18880A5A" w14:textId="77777777" w:rsidR="00F028D5" w:rsidRPr="00F028D5" w:rsidRDefault="00F028D5" w:rsidP="00414EB8">
            <w:pPr>
              <w:rPr>
                <w:lang w:val="nl-NL" w:eastAsia="nl-BE"/>
              </w:rPr>
            </w:pPr>
            <w:r w:rsidRPr="00F028D5">
              <w:rPr>
                <w:lang w:val="en-GB" w:eastAsia="nl-BE"/>
              </w:rPr>
              <w:t xml:space="preserve">    </w:t>
            </w:r>
            <w:r w:rsidRPr="00F028D5">
              <w:rPr>
                <w:lang w:val="nl-NL" w:eastAsia="nl-BE"/>
              </w:rPr>
              <w:t>lastMsg = now;</w:t>
            </w:r>
          </w:p>
        </w:tc>
      </w:tr>
      <w:tr w:rsidR="00F028D5" w:rsidRPr="00F028D5" w14:paraId="244A545A" w14:textId="77777777" w:rsidTr="00F028D5">
        <w:tc>
          <w:tcPr>
            <w:tcW w:w="9060" w:type="dxa"/>
            <w:shd w:val="clear" w:color="auto" w:fill="F2F2F2" w:themeFill="background1" w:themeFillShade="F2"/>
          </w:tcPr>
          <w:p w14:paraId="0147385F" w14:textId="77777777" w:rsidR="00F028D5" w:rsidRPr="00F028D5" w:rsidRDefault="00F028D5" w:rsidP="00414EB8">
            <w:pPr>
              <w:rPr>
                <w:lang w:val="nl-NL" w:eastAsia="nl-BE"/>
              </w:rPr>
            </w:pPr>
          </w:p>
        </w:tc>
      </w:tr>
      <w:tr w:rsidR="00F028D5" w:rsidRPr="00F028D5" w14:paraId="657226FA" w14:textId="77777777" w:rsidTr="00F028D5">
        <w:tc>
          <w:tcPr>
            <w:tcW w:w="9060" w:type="dxa"/>
            <w:shd w:val="clear" w:color="auto" w:fill="F2F2F2" w:themeFill="background1" w:themeFillShade="F2"/>
          </w:tcPr>
          <w:p w14:paraId="5292D13E" w14:textId="77777777" w:rsidR="00F028D5" w:rsidRPr="00F028D5" w:rsidRDefault="00F028D5" w:rsidP="00414EB8">
            <w:pPr>
              <w:rPr>
                <w:lang w:val="nl-NL" w:eastAsia="nl-BE"/>
              </w:rPr>
            </w:pPr>
            <w:r w:rsidRPr="00F028D5">
              <w:rPr>
                <w:lang w:val="nl-NL" w:eastAsia="nl-BE"/>
              </w:rPr>
              <w:t xml:space="preserve">    float voltage = readBatteryVoltage();</w:t>
            </w:r>
          </w:p>
        </w:tc>
      </w:tr>
      <w:tr w:rsidR="00F028D5" w:rsidRPr="00F028D5" w14:paraId="3EF1BD6A" w14:textId="77777777" w:rsidTr="00F028D5">
        <w:tc>
          <w:tcPr>
            <w:tcW w:w="9060" w:type="dxa"/>
            <w:shd w:val="clear" w:color="auto" w:fill="F2F2F2" w:themeFill="background1" w:themeFillShade="F2"/>
          </w:tcPr>
          <w:p w14:paraId="674E391B" w14:textId="77777777" w:rsidR="00F028D5" w:rsidRPr="00F028D5" w:rsidRDefault="00F028D5" w:rsidP="00414EB8">
            <w:pPr>
              <w:rPr>
                <w:lang w:val="nl-NL" w:eastAsia="nl-BE"/>
              </w:rPr>
            </w:pPr>
          </w:p>
        </w:tc>
      </w:tr>
      <w:tr w:rsidR="00F028D5" w:rsidRPr="007F0456" w14:paraId="202D747B" w14:textId="77777777" w:rsidTr="00F028D5">
        <w:tc>
          <w:tcPr>
            <w:tcW w:w="9060" w:type="dxa"/>
            <w:shd w:val="clear" w:color="auto" w:fill="F2F2F2" w:themeFill="background1" w:themeFillShade="F2"/>
          </w:tcPr>
          <w:p w14:paraId="5AFC67F8" w14:textId="77777777" w:rsidR="00F028D5" w:rsidRPr="00F028D5" w:rsidRDefault="00F028D5" w:rsidP="00414EB8">
            <w:pPr>
              <w:rPr>
                <w:lang w:val="nl-NL" w:eastAsia="nl-BE"/>
              </w:rPr>
            </w:pPr>
            <w:r w:rsidRPr="00F028D5">
              <w:rPr>
                <w:lang w:val="nl-NL" w:eastAsia="nl-BE"/>
              </w:rPr>
              <w:t xml:space="preserve">    // Lage batterijspanning loggen en shutdown status beheren</w:t>
            </w:r>
          </w:p>
        </w:tc>
      </w:tr>
      <w:tr w:rsidR="00F028D5" w:rsidRPr="00F028D5" w14:paraId="7412B56F" w14:textId="77777777" w:rsidTr="00F028D5">
        <w:tc>
          <w:tcPr>
            <w:tcW w:w="9060" w:type="dxa"/>
            <w:shd w:val="clear" w:color="auto" w:fill="F2F2F2" w:themeFill="background1" w:themeFillShade="F2"/>
          </w:tcPr>
          <w:p w14:paraId="0ADA4EEE" w14:textId="77777777" w:rsidR="00F028D5" w:rsidRPr="00F028D5" w:rsidRDefault="00F028D5" w:rsidP="00414EB8">
            <w:pPr>
              <w:rPr>
                <w:lang w:val="nl-NL" w:eastAsia="nl-BE"/>
              </w:rPr>
            </w:pPr>
            <w:r w:rsidRPr="00F028D5">
              <w:rPr>
                <w:lang w:val="nl-NL" w:eastAsia="nl-BE"/>
              </w:rPr>
              <w:t xml:space="preserve">    if (voltage &lt; 1.0) {</w:t>
            </w:r>
          </w:p>
        </w:tc>
      </w:tr>
      <w:tr w:rsidR="00F028D5" w:rsidRPr="00F028D5" w14:paraId="54EC4A46" w14:textId="77777777" w:rsidTr="00F028D5">
        <w:tc>
          <w:tcPr>
            <w:tcW w:w="9060" w:type="dxa"/>
            <w:shd w:val="clear" w:color="auto" w:fill="F2F2F2" w:themeFill="background1" w:themeFillShade="F2"/>
          </w:tcPr>
          <w:p w14:paraId="0CC74D47" w14:textId="77777777" w:rsidR="00F028D5" w:rsidRPr="00F028D5" w:rsidRDefault="00F028D5" w:rsidP="00414EB8">
            <w:pPr>
              <w:rPr>
                <w:lang w:val="nl-NL" w:eastAsia="nl-BE"/>
              </w:rPr>
            </w:pPr>
            <w:r w:rsidRPr="00F028D5">
              <w:rPr>
                <w:lang w:val="nl-NL" w:eastAsia="nl-BE"/>
              </w:rPr>
              <w:t xml:space="preserve">      if (!robotShutdown) {</w:t>
            </w:r>
          </w:p>
        </w:tc>
      </w:tr>
      <w:tr w:rsidR="00F028D5" w:rsidRPr="00F028D5" w14:paraId="411C6CCC" w14:textId="77777777" w:rsidTr="00F028D5">
        <w:tc>
          <w:tcPr>
            <w:tcW w:w="9060" w:type="dxa"/>
            <w:shd w:val="clear" w:color="auto" w:fill="F2F2F2" w:themeFill="background1" w:themeFillShade="F2"/>
          </w:tcPr>
          <w:p w14:paraId="07EA4317" w14:textId="77777777" w:rsidR="00F028D5" w:rsidRPr="00F028D5" w:rsidRDefault="00F028D5" w:rsidP="00414EB8">
            <w:pPr>
              <w:rPr>
                <w:lang w:val="en-GB" w:eastAsia="nl-BE"/>
              </w:rPr>
            </w:pPr>
            <w:r w:rsidRPr="00F028D5">
              <w:rPr>
                <w:lang w:val="en-GB" w:eastAsia="nl-BE"/>
              </w:rPr>
              <w:t xml:space="preserve">        client.publish("robot/warning", "Battery &lt; 10% - Shutting down robot");</w:t>
            </w:r>
          </w:p>
        </w:tc>
      </w:tr>
      <w:tr w:rsidR="00F028D5" w:rsidRPr="00F028D5" w14:paraId="1A6A4C83" w14:textId="77777777" w:rsidTr="00F028D5">
        <w:tc>
          <w:tcPr>
            <w:tcW w:w="9060" w:type="dxa"/>
            <w:shd w:val="clear" w:color="auto" w:fill="F2F2F2" w:themeFill="background1" w:themeFillShade="F2"/>
          </w:tcPr>
          <w:p w14:paraId="7A86A4B9" w14:textId="77777777" w:rsidR="00F028D5" w:rsidRPr="00F028D5" w:rsidRDefault="00F028D5" w:rsidP="00414EB8">
            <w:pPr>
              <w:rPr>
                <w:lang w:val="nl-NL" w:eastAsia="nl-BE"/>
              </w:rPr>
            </w:pPr>
            <w:r w:rsidRPr="00F028D5">
              <w:rPr>
                <w:lang w:val="en-GB" w:eastAsia="nl-BE"/>
              </w:rPr>
              <w:t xml:space="preserve">        </w:t>
            </w:r>
            <w:r w:rsidRPr="00F028D5">
              <w:rPr>
                <w:lang w:val="nl-NL" w:eastAsia="nl-BE"/>
              </w:rPr>
              <w:t>robotShutdown = true;</w:t>
            </w:r>
          </w:p>
        </w:tc>
      </w:tr>
      <w:tr w:rsidR="00F028D5" w:rsidRPr="00F028D5" w14:paraId="317EC280" w14:textId="77777777" w:rsidTr="00F028D5">
        <w:tc>
          <w:tcPr>
            <w:tcW w:w="9060" w:type="dxa"/>
            <w:shd w:val="clear" w:color="auto" w:fill="F2F2F2" w:themeFill="background1" w:themeFillShade="F2"/>
          </w:tcPr>
          <w:p w14:paraId="7B060871" w14:textId="77777777" w:rsidR="00F028D5" w:rsidRPr="00F028D5" w:rsidRDefault="00F028D5" w:rsidP="00414EB8">
            <w:pPr>
              <w:rPr>
                <w:lang w:val="nl-NL" w:eastAsia="nl-BE"/>
              </w:rPr>
            </w:pPr>
            <w:r w:rsidRPr="00F028D5">
              <w:rPr>
                <w:lang w:val="nl-NL" w:eastAsia="nl-BE"/>
              </w:rPr>
              <w:lastRenderedPageBreak/>
              <w:t xml:space="preserve">      }</w:t>
            </w:r>
          </w:p>
        </w:tc>
      </w:tr>
      <w:tr w:rsidR="00F028D5" w:rsidRPr="00F028D5" w14:paraId="63AAB7EF" w14:textId="77777777" w:rsidTr="00F028D5">
        <w:tc>
          <w:tcPr>
            <w:tcW w:w="9060" w:type="dxa"/>
            <w:shd w:val="clear" w:color="auto" w:fill="F2F2F2" w:themeFill="background1" w:themeFillShade="F2"/>
          </w:tcPr>
          <w:p w14:paraId="66F86E42" w14:textId="77777777" w:rsidR="00F028D5" w:rsidRPr="00F028D5" w:rsidRDefault="00F028D5" w:rsidP="00414EB8">
            <w:pPr>
              <w:rPr>
                <w:lang w:val="nl-NL" w:eastAsia="nl-BE"/>
              </w:rPr>
            </w:pPr>
            <w:r w:rsidRPr="00F028D5">
              <w:rPr>
                <w:lang w:val="nl-NL" w:eastAsia="nl-BE"/>
              </w:rPr>
              <w:t xml:space="preserve">    } else if (robotShutdown &amp;&amp; voltage &gt;= 1.0) {</w:t>
            </w:r>
          </w:p>
        </w:tc>
      </w:tr>
      <w:tr w:rsidR="00F028D5" w:rsidRPr="00F028D5" w14:paraId="0CACC8F6" w14:textId="77777777" w:rsidTr="00F028D5">
        <w:tc>
          <w:tcPr>
            <w:tcW w:w="9060" w:type="dxa"/>
            <w:shd w:val="clear" w:color="auto" w:fill="F2F2F2" w:themeFill="background1" w:themeFillShade="F2"/>
          </w:tcPr>
          <w:p w14:paraId="275F437D" w14:textId="77777777" w:rsidR="00F028D5" w:rsidRPr="00F028D5" w:rsidRDefault="00F028D5" w:rsidP="00414EB8">
            <w:pPr>
              <w:rPr>
                <w:lang w:val="en-GB" w:eastAsia="nl-BE"/>
              </w:rPr>
            </w:pPr>
            <w:r w:rsidRPr="00F028D5">
              <w:rPr>
                <w:lang w:val="en-GB" w:eastAsia="nl-BE"/>
              </w:rPr>
              <w:t xml:space="preserve">      client.publish("robot/status", "Battery &gt; 10% - Resuming robot operations");</w:t>
            </w:r>
          </w:p>
        </w:tc>
      </w:tr>
      <w:tr w:rsidR="00F028D5" w:rsidRPr="00F028D5" w14:paraId="143878A0" w14:textId="77777777" w:rsidTr="00F028D5">
        <w:tc>
          <w:tcPr>
            <w:tcW w:w="9060" w:type="dxa"/>
            <w:shd w:val="clear" w:color="auto" w:fill="F2F2F2" w:themeFill="background1" w:themeFillShade="F2"/>
          </w:tcPr>
          <w:p w14:paraId="5BA641D5" w14:textId="77777777" w:rsidR="00F028D5" w:rsidRPr="00F028D5" w:rsidRDefault="00F028D5" w:rsidP="00414EB8">
            <w:pPr>
              <w:rPr>
                <w:lang w:val="nl-NL" w:eastAsia="nl-BE"/>
              </w:rPr>
            </w:pPr>
            <w:r w:rsidRPr="00F028D5">
              <w:rPr>
                <w:lang w:val="en-GB" w:eastAsia="nl-BE"/>
              </w:rPr>
              <w:t xml:space="preserve">      </w:t>
            </w:r>
            <w:r w:rsidRPr="00F028D5">
              <w:rPr>
                <w:lang w:val="nl-NL" w:eastAsia="nl-BE"/>
              </w:rPr>
              <w:t>robotShutdown = false;</w:t>
            </w:r>
          </w:p>
        </w:tc>
      </w:tr>
      <w:tr w:rsidR="00F028D5" w:rsidRPr="00F028D5" w14:paraId="02A2B028" w14:textId="77777777" w:rsidTr="00F028D5">
        <w:tc>
          <w:tcPr>
            <w:tcW w:w="9060" w:type="dxa"/>
            <w:shd w:val="clear" w:color="auto" w:fill="F2F2F2" w:themeFill="background1" w:themeFillShade="F2"/>
          </w:tcPr>
          <w:p w14:paraId="55784959" w14:textId="77777777" w:rsidR="00F028D5" w:rsidRPr="00F028D5" w:rsidRDefault="00F028D5" w:rsidP="00414EB8">
            <w:pPr>
              <w:rPr>
                <w:lang w:val="nl-NL" w:eastAsia="nl-BE"/>
              </w:rPr>
            </w:pPr>
            <w:r w:rsidRPr="00F028D5">
              <w:rPr>
                <w:lang w:val="nl-NL" w:eastAsia="nl-BE"/>
              </w:rPr>
              <w:t xml:space="preserve">    }</w:t>
            </w:r>
          </w:p>
        </w:tc>
      </w:tr>
      <w:tr w:rsidR="00F028D5" w:rsidRPr="00F028D5" w14:paraId="32BC91C0" w14:textId="77777777" w:rsidTr="00F028D5">
        <w:tc>
          <w:tcPr>
            <w:tcW w:w="9060" w:type="dxa"/>
            <w:shd w:val="clear" w:color="auto" w:fill="F2F2F2" w:themeFill="background1" w:themeFillShade="F2"/>
          </w:tcPr>
          <w:p w14:paraId="364C9352" w14:textId="77777777" w:rsidR="00F028D5" w:rsidRPr="00F028D5" w:rsidRDefault="00F028D5" w:rsidP="00414EB8">
            <w:pPr>
              <w:rPr>
                <w:lang w:val="nl-NL" w:eastAsia="nl-BE"/>
              </w:rPr>
            </w:pPr>
          </w:p>
        </w:tc>
      </w:tr>
      <w:tr w:rsidR="00F028D5" w:rsidRPr="00F028D5" w14:paraId="60E90631" w14:textId="77777777" w:rsidTr="00F028D5">
        <w:tc>
          <w:tcPr>
            <w:tcW w:w="9060" w:type="dxa"/>
            <w:shd w:val="clear" w:color="auto" w:fill="F2F2F2" w:themeFill="background1" w:themeFillShade="F2"/>
          </w:tcPr>
          <w:p w14:paraId="07303EE2" w14:textId="77777777" w:rsidR="00F028D5" w:rsidRPr="00F028D5" w:rsidRDefault="00F028D5" w:rsidP="00414EB8">
            <w:pPr>
              <w:rPr>
                <w:lang w:val="nl-NL" w:eastAsia="nl-BE"/>
              </w:rPr>
            </w:pPr>
            <w:r w:rsidRPr="00F028D5">
              <w:rPr>
                <w:lang w:val="nl-NL" w:eastAsia="nl-BE"/>
              </w:rPr>
              <w:t xml:space="preserve">    if (!robotShutdown) {</w:t>
            </w:r>
          </w:p>
        </w:tc>
      </w:tr>
      <w:tr w:rsidR="00F028D5" w:rsidRPr="00F028D5" w14:paraId="0EDC5D72" w14:textId="77777777" w:rsidTr="00F028D5">
        <w:tc>
          <w:tcPr>
            <w:tcW w:w="9060" w:type="dxa"/>
            <w:shd w:val="clear" w:color="auto" w:fill="F2F2F2" w:themeFill="background1" w:themeFillShade="F2"/>
          </w:tcPr>
          <w:p w14:paraId="669F7870" w14:textId="77777777" w:rsidR="00F028D5" w:rsidRPr="00F028D5" w:rsidRDefault="00F028D5" w:rsidP="00414EB8">
            <w:pPr>
              <w:rPr>
                <w:lang w:val="nl-NL" w:eastAsia="nl-BE"/>
              </w:rPr>
            </w:pPr>
            <w:r w:rsidRPr="00F028D5">
              <w:rPr>
                <w:lang w:val="nl-NL" w:eastAsia="nl-BE"/>
              </w:rPr>
              <w:t xml:space="preserve">      int moveIndex = random(0, 4);</w:t>
            </w:r>
          </w:p>
        </w:tc>
      </w:tr>
      <w:tr w:rsidR="00F028D5" w:rsidRPr="00F028D5" w14:paraId="21D9ECEC" w14:textId="77777777" w:rsidTr="00F028D5">
        <w:tc>
          <w:tcPr>
            <w:tcW w:w="9060" w:type="dxa"/>
            <w:shd w:val="clear" w:color="auto" w:fill="F2F2F2" w:themeFill="background1" w:themeFillShade="F2"/>
          </w:tcPr>
          <w:p w14:paraId="36F9A273" w14:textId="77777777" w:rsidR="00F028D5" w:rsidRPr="00F028D5" w:rsidRDefault="00F028D5" w:rsidP="00414EB8">
            <w:pPr>
              <w:rPr>
                <w:lang w:val="nl-NL" w:eastAsia="nl-BE"/>
              </w:rPr>
            </w:pPr>
            <w:r w:rsidRPr="00F028D5">
              <w:rPr>
                <w:lang w:val="nl-NL" w:eastAsia="nl-BE"/>
              </w:rPr>
              <w:t xml:space="preserve">      float distance = random(0, 5000) / 100.0;</w:t>
            </w:r>
          </w:p>
        </w:tc>
      </w:tr>
      <w:tr w:rsidR="00F028D5" w:rsidRPr="00F028D5" w14:paraId="2AD471DE" w14:textId="77777777" w:rsidTr="00F028D5">
        <w:tc>
          <w:tcPr>
            <w:tcW w:w="9060" w:type="dxa"/>
            <w:shd w:val="clear" w:color="auto" w:fill="F2F2F2" w:themeFill="background1" w:themeFillShade="F2"/>
          </w:tcPr>
          <w:p w14:paraId="4062D6BA" w14:textId="77777777" w:rsidR="00F028D5" w:rsidRPr="00F028D5" w:rsidRDefault="00F028D5" w:rsidP="00414EB8">
            <w:pPr>
              <w:rPr>
                <w:lang w:val="nl-NL" w:eastAsia="nl-BE"/>
              </w:rPr>
            </w:pPr>
          </w:p>
        </w:tc>
      </w:tr>
      <w:tr w:rsidR="00F028D5" w:rsidRPr="00F028D5" w14:paraId="16CB3769" w14:textId="77777777" w:rsidTr="00F028D5">
        <w:tc>
          <w:tcPr>
            <w:tcW w:w="9060" w:type="dxa"/>
            <w:shd w:val="clear" w:color="auto" w:fill="F2F2F2" w:themeFill="background1" w:themeFillShade="F2"/>
          </w:tcPr>
          <w:p w14:paraId="33211263" w14:textId="77777777" w:rsidR="00F028D5" w:rsidRPr="00F028D5" w:rsidRDefault="00F028D5" w:rsidP="00414EB8">
            <w:pPr>
              <w:rPr>
                <w:lang w:val="nl-NL" w:eastAsia="nl-BE"/>
              </w:rPr>
            </w:pPr>
            <w:r w:rsidRPr="00F028D5">
              <w:rPr>
                <w:lang w:val="en-GB" w:eastAsia="nl-BE"/>
              </w:rPr>
              <w:t xml:space="preserve">      int wifiState = (WiFi.status() == WL_CONNECTED) ? </w:t>
            </w:r>
            <w:r w:rsidRPr="00F028D5">
              <w:rPr>
                <w:lang w:val="nl-NL" w:eastAsia="nl-BE"/>
              </w:rPr>
              <w:t>1 : 0;</w:t>
            </w:r>
          </w:p>
        </w:tc>
      </w:tr>
      <w:tr w:rsidR="00F028D5" w:rsidRPr="00F028D5" w14:paraId="22F6C91E" w14:textId="77777777" w:rsidTr="00F028D5">
        <w:tc>
          <w:tcPr>
            <w:tcW w:w="9060" w:type="dxa"/>
            <w:shd w:val="clear" w:color="auto" w:fill="F2F2F2" w:themeFill="background1" w:themeFillShade="F2"/>
          </w:tcPr>
          <w:p w14:paraId="0D1969A6" w14:textId="77777777" w:rsidR="00F028D5" w:rsidRPr="00F028D5" w:rsidRDefault="00F028D5" w:rsidP="00414EB8">
            <w:pPr>
              <w:rPr>
                <w:lang w:val="nl-NL" w:eastAsia="nl-BE"/>
              </w:rPr>
            </w:pPr>
            <w:r w:rsidRPr="00F028D5">
              <w:rPr>
                <w:lang w:val="nl-NL" w:eastAsia="nl-BE"/>
              </w:rPr>
              <w:t xml:space="preserve">      int mqttState = client.connected() ? 1 : 0;</w:t>
            </w:r>
          </w:p>
        </w:tc>
      </w:tr>
      <w:tr w:rsidR="00F028D5" w:rsidRPr="00F028D5" w14:paraId="1D257612" w14:textId="77777777" w:rsidTr="00F028D5">
        <w:tc>
          <w:tcPr>
            <w:tcW w:w="9060" w:type="dxa"/>
            <w:shd w:val="clear" w:color="auto" w:fill="F2F2F2" w:themeFill="background1" w:themeFillShade="F2"/>
          </w:tcPr>
          <w:p w14:paraId="708E4622" w14:textId="77777777" w:rsidR="00F028D5" w:rsidRPr="00F028D5" w:rsidRDefault="00F028D5" w:rsidP="00414EB8">
            <w:pPr>
              <w:rPr>
                <w:lang w:val="nl-NL" w:eastAsia="nl-BE"/>
              </w:rPr>
            </w:pPr>
          </w:p>
        </w:tc>
      </w:tr>
      <w:tr w:rsidR="00F028D5" w:rsidRPr="00F028D5" w14:paraId="5213E84A" w14:textId="77777777" w:rsidTr="00F028D5">
        <w:tc>
          <w:tcPr>
            <w:tcW w:w="9060" w:type="dxa"/>
            <w:shd w:val="clear" w:color="auto" w:fill="F2F2F2" w:themeFill="background1" w:themeFillShade="F2"/>
          </w:tcPr>
          <w:p w14:paraId="412F63C9" w14:textId="77777777" w:rsidR="00F028D5" w:rsidRPr="00F028D5" w:rsidRDefault="00F028D5" w:rsidP="00414EB8">
            <w:pPr>
              <w:rPr>
                <w:lang w:val="nl-NL" w:eastAsia="nl-BE"/>
              </w:rPr>
            </w:pPr>
            <w:r w:rsidRPr="00F028D5">
              <w:rPr>
                <w:lang w:val="nl-NL" w:eastAsia="nl-BE"/>
              </w:rPr>
              <w:t xml:space="preserve">      char statusMsg[64];</w:t>
            </w:r>
          </w:p>
        </w:tc>
      </w:tr>
      <w:tr w:rsidR="00F028D5" w:rsidRPr="00F028D5" w14:paraId="3EED85A7" w14:textId="77777777" w:rsidTr="00F028D5">
        <w:tc>
          <w:tcPr>
            <w:tcW w:w="9060" w:type="dxa"/>
            <w:shd w:val="clear" w:color="auto" w:fill="F2F2F2" w:themeFill="background1" w:themeFillShade="F2"/>
          </w:tcPr>
          <w:p w14:paraId="60C349A7" w14:textId="77777777" w:rsidR="00F028D5" w:rsidRPr="00F028D5" w:rsidRDefault="00F028D5" w:rsidP="00414EB8">
            <w:pPr>
              <w:rPr>
                <w:lang w:val="en-GB" w:eastAsia="nl-BE"/>
              </w:rPr>
            </w:pPr>
            <w:r w:rsidRPr="00F028D5">
              <w:rPr>
                <w:lang w:val="en-GB" w:eastAsia="nl-BE"/>
              </w:rPr>
              <w:t xml:space="preserve">      snprintf(statusMsg, sizeof(statusMsg), "Bat:%.2fV Dist:%.2fcm", voltage, distance);</w:t>
            </w:r>
          </w:p>
        </w:tc>
      </w:tr>
      <w:tr w:rsidR="00F028D5" w:rsidRPr="00F028D5" w14:paraId="1427AD0B" w14:textId="77777777" w:rsidTr="00F028D5">
        <w:tc>
          <w:tcPr>
            <w:tcW w:w="9060" w:type="dxa"/>
            <w:shd w:val="clear" w:color="auto" w:fill="F2F2F2" w:themeFill="background1" w:themeFillShade="F2"/>
          </w:tcPr>
          <w:p w14:paraId="392D266B" w14:textId="77777777" w:rsidR="00F028D5" w:rsidRPr="00F028D5" w:rsidRDefault="00F028D5" w:rsidP="00414EB8">
            <w:pPr>
              <w:rPr>
                <w:lang w:val="en-GB" w:eastAsia="nl-BE"/>
              </w:rPr>
            </w:pPr>
            <w:r w:rsidRPr="00F028D5">
              <w:rPr>
                <w:lang w:val="en-GB" w:eastAsia="nl-BE"/>
              </w:rPr>
              <w:t xml:space="preserve">      client.publish("robot/status", statusMsg);</w:t>
            </w:r>
          </w:p>
        </w:tc>
      </w:tr>
      <w:tr w:rsidR="00F028D5" w:rsidRPr="00F028D5" w14:paraId="40C46521" w14:textId="77777777" w:rsidTr="00F028D5">
        <w:tc>
          <w:tcPr>
            <w:tcW w:w="9060" w:type="dxa"/>
            <w:shd w:val="clear" w:color="auto" w:fill="F2F2F2" w:themeFill="background1" w:themeFillShade="F2"/>
          </w:tcPr>
          <w:p w14:paraId="51262E20" w14:textId="77777777" w:rsidR="00F028D5" w:rsidRPr="00F028D5" w:rsidRDefault="00F028D5" w:rsidP="00414EB8">
            <w:pPr>
              <w:rPr>
                <w:lang w:val="en-GB" w:eastAsia="nl-BE"/>
              </w:rPr>
            </w:pPr>
          </w:p>
        </w:tc>
      </w:tr>
      <w:tr w:rsidR="00F028D5" w:rsidRPr="00F028D5" w14:paraId="49CB9434" w14:textId="77777777" w:rsidTr="00F028D5">
        <w:tc>
          <w:tcPr>
            <w:tcW w:w="9060" w:type="dxa"/>
            <w:shd w:val="clear" w:color="auto" w:fill="F2F2F2" w:themeFill="background1" w:themeFillShade="F2"/>
          </w:tcPr>
          <w:p w14:paraId="49688538" w14:textId="77777777" w:rsidR="00F028D5" w:rsidRPr="00F028D5" w:rsidRDefault="00F028D5" w:rsidP="00414EB8">
            <w:pPr>
              <w:rPr>
                <w:lang w:val="en-GB" w:eastAsia="nl-BE"/>
              </w:rPr>
            </w:pPr>
            <w:r w:rsidRPr="00F028D5">
              <w:rPr>
                <w:lang w:val="en-GB" w:eastAsia="nl-BE"/>
              </w:rPr>
              <w:t xml:space="preserve">      if (voltage &lt; 2.8) client.publish("robot/warning", "Battery &lt; 30%");</w:t>
            </w:r>
          </w:p>
        </w:tc>
      </w:tr>
      <w:tr w:rsidR="00F028D5" w:rsidRPr="00F028D5" w14:paraId="2ADC6274" w14:textId="77777777" w:rsidTr="00F028D5">
        <w:tc>
          <w:tcPr>
            <w:tcW w:w="9060" w:type="dxa"/>
            <w:shd w:val="clear" w:color="auto" w:fill="F2F2F2" w:themeFill="background1" w:themeFillShade="F2"/>
          </w:tcPr>
          <w:p w14:paraId="22016715" w14:textId="77777777" w:rsidR="00F028D5" w:rsidRPr="00F028D5" w:rsidRDefault="00F028D5" w:rsidP="00414EB8">
            <w:pPr>
              <w:rPr>
                <w:lang w:val="en-GB" w:eastAsia="nl-BE"/>
              </w:rPr>
            </w:pPr>
          </w:p>
        </w:tc>
      </w:tr>
      <w:tr w:rsidR="00F028D5" w:rsidRPr="007F0456" w14:paraId="67987ACA" w14:textId="77777777" w:rsidTr="00F028D5">
        <w:tc>
          <w:tcPr>
            <w:tcW w:w="9060" w:type="dxa"/>
            <w:shd w:val="clear" w:color="auto" w:fill="F2F2F2" w:themeFill="background1" w:themeFillShade="F2"/>
          </w:tcPr>
          <w:p w14:paraId="63B9BD1A" w14:textId="77777777" w:rsidR="00F028D5" w:rsidRPr="00F028D5" w:rsidRDefault="00F028D5" w:rsidP="00414EB8">
            <w:pPr>
              <w:rPr>
                <w:lang w:val="nl-NL" w:eastAsia="nl-BE"/>
              </w:rPr>
            </w:pPr>
            <w:r w:rsidRPr="00F028D5">
              <w:rPr>
                <w:lang w:val="en-GB" w:eastAsia="nl-BE"/>
              </w:rPr>
              <w:t xml:space="preserve">      </w:t>
            </w:r>
            <w:r w:rsidRPr="00F028D5">
              <w:rPr>
                <w:lang w:val="nl-NL" w:eastAsia="nl-BE"/>
              </w:rPr>
              <w:t>// Gegevens toevoegen aan meetpunt voor logging</w:t>
            </w:r>
          </w:p>
        </w:tc>
      </w:tr>
      <w:tr w:rsidR="00F028D5" w:rsidRPr="00F028D5" w14:paraId="52E37E2F" w14:textId="77777777" w:rsidTr="00F028D5">
        <w:tc>
          <w:tcPr>
            <w:tcW w:w="9060" w:type="dxa"/>
            <w:shd w:val="clear" w:color="auto" w:fill="F2F2F2" w:themeFill="background1" w:themeFillShade="F2"/>
          </w:tcPr>
          <w:p w14:paraId="5FAB8A3F" w14:textId="77777777" w:rsidR="00F028D5" w:rsidRPr="00F028D5" w:rsidRDefault="00F028D5" w:rsidP="00414EB8">
            <w:pPr>
              <w:rPr>
                <w:lang w:val="nl-NL" w:eastAsia="nl-BE"/>
              </w:rPr>
            </w:pPr>
            <w:r w:rsidRPr="00F028D5">
              <w:rPr>
                <w:lang w:val="nl-NL" w:eastAsia="nl-BE"/>
              </w:rPr>
              <w:t xml:space="preserve">      sensor.clearFields();</w:t>
            </w:r>
          </w:p>
        </w:tc>
      </w:tr>
      <w:tr w:rsidR="00F028D5" w:rsidRPr="00F028D5" w14:paraId="70869D6F" w14:textId="77777777" w:rsidTr="00F028D5">
        <w:tc>
          <w:tcPr>
            <w:tcW w:w="9060" w:type="dxa"/>
            <w:shd w:val="clear" w:color="auto" w:fill="F2F2F2" w:themeFill="background1" w:themeFillShade="F2"/>
          </w:tcPr>
          <w:p w14:paraId="7C6CAF1B" w14:textId="77777777" w:rsidR="00F028D5" w:rsidRPr="00F028D5" w:rsidRDefault="00F028D5" w:rsidP="00414EB8">
            <w:pPr>
              <w:rPr>
                <w:lang w:val="nl-NL" w:eastAsia="nl-BE"/>
              </w:rPr>
            </w:pPr>
            <w:r w:rsidRPr="00F028D5">
              <w:rPr>
                <w:lang w:val="nl-NL" w:eastAsia="nl-BE"/>
              </w:rPr>
              <w:t xml:space="preserve">      sensor.addField("voltage", voltage);</w:t>
            </w:r>
          </w:p>
        </w:tc>
      </w:tr>
      <w:tr w:rsidR="00F028D5" w:rsidRPr="00F028D5" w14:paraId="3968AD58" w14:textId="77777777" w:rsidTr="00F028D5">
        <w:tc>
          <w:tcPr>
            <w:tcW w:w="9060" w:type="dxa"/>
            <w:shd w:val="clear" w:color="auto" w:fill="F2F2F2" w:themeFill="background1" w:themeFillShade="F2"/>
          </w:tcPr>
          <w:p w14:paraId="7752AAA0" w14:textId="77777777" w:rsidR="00F028D5" w:rsidRPr="00F028D5" w:rsidRDefault="00F028D5" w:rsidP="00414EB8">
            <w:pPr>
              <w:rPr>
                <w:lang w:val="nl-NL" w:eastAsia="nl-BE"/>
              </w:rPr>
            </w:pPr>
            <w:r w:rsidRPr="00F028D5">
              <w:rPr>
                <w:lang w:val="nl-NL" w:eastAsia="nl-BE"/>
              </w:rPr>
              <w:t xml:space="preserve">      sensor.addField("distance", distance);</w:t>
            </w:r>
          </w:p>
        </w:tc>
      </w:tr>
      <w:tr w:rsidR="00F028D5" w:rsidRPr="00F028D5" w14:paraId="3BC69491" w14:textId="77777777" w:rsidTr="00F028D5">
        <w:tc>
          <w:tcPr>
            <w:tcW w:w="9060" w:type="dxa"/>
            <w:shd w:val="clear" w:color="auto" w:fill="F2F2F2" w:themeFill="background1" w:themeFillShade="F2"/>
          </w:tcPr>
          <w:p w14:paraId="7FCECE20" w14:textId="77777777" w:rsidR="00F028D5" w:rsidRPr="00F028D5" w:rsidRDefault="00F028D5" w:rsidP="00414EB8">
            <w:pPr>
              <w:rPr>
                <w:lang w:val="nl-NL" w:eastAsia="nl-BE"/>
              </w:rPr>
            </w:pPr>
            <w:r w:rsidRPr="00F028D5">
              <w:rPr>
                <w:lang w:val="nl-NL" w:eastAsia="nl-BE"/>
              </w:rPr>
              <w:t xml:space="preserve">      sensor.addField("button", button);</w:t>
            </w:r>
          </w:p>
        </w:tc>
      </w:tr>
      <w:tr w:rsidR="00F028D5" w:rsidRPr="00F028D5" w14:paraId="0CC5A96D" w14:textId="77777777" w:rsidTr="00F028D5">
        <w:tc>
          <w:tcPr>
            <w:tcW w:w="9060" w:type="dxa"/>
            <w:shd w:val="clear" w:color="auto" w:fill="F2F2F2" w:themeFill="background1" w:themeFillShade="F2"/>
          </w:tcPr>
          <w:p w14:paraId="4C3E4ABA" w14:textId="77777777" w:rsidR="00F028D5" w:rsidRPr="00F028D5" w:rsidRDefault="00F028D5" w:rsidP="00414EB8">
            <w:pPr>
              <w:rPr>
                <w:lang w:val="en-GB" w:eastAsia="nl-BE"/>
              </w:rPr>
            </w:pPr>
            <w:r w:rsidRPr="00F028D5">
              <w:rPr>
                <w:lang w:val="en-GB" w:eastAsia="nl-BE"/>
              </w:rPr>
              <w:t xml:space="preserve">      sensor.addField("wifi_state", wifiState);</w:t>
            </w:r>
          </w:p>
        </w:tc>
      </w:tr>
      <w:tr w:rsidR="00F028D5" w:rsidRPr="00F028D5" w14:paraId="4E7E70DE" w14:textId="77777777" w:rsidTr="00F028D5">
        <w:tc>
          <w:tcPr>
            <w:tcW w:w="9060" w:type="dxa"/>
            <w:shd w:val="clear" w:color="auto" w:fill="F2F2F2" w:themeFill="background1" w:themeFillShade="F2"/>
          </w:tcPr>
          <w:p w14:paraId="160164A3" w14:textId="77777777" w:rsidR="00F028D5" w:rsidRPr="00F028D5" w:rsidRDefault="00F028D5" w:rsidP="00414EB8">
            <w:pPr>
              <w:rPr>
                <w:lang w:val="en-GB" w:eastAsia="nl-BE"/>
              </w:rPr>
            </w:pPr>
            <w:r w:rsidRPr="00F028D5">
              <w:rPr>
                <w:lang w:val="en-GB" w:eastAsia="nl-BE"/>
              </w:rPr>
              <w:t xml:space="preserve">      sensor.addField("mqtt_state", mqttState);</w:t>
            </w:r>
          </w:p>
        </w:tc>
      </w:tr>
      <w:tr w:rsidR="00F028D5" w:rsidRPr="00F028D5" w14:paraId="604CC06C" w14:textId="77777777" w:rsidTr="00F028D5">
        <w:tc>
          <w:tcPr>
            <w:tcW w:w="9060" w:type="dxa"/>
            <w:shd w:val="clear" w:color="auto" w:fill="F2F2F2" w:themeFill="background1" w:themeFillShade="F2"/>
          </w:tcPr>
          <w:p w14:paraId="63BCE291" w14:textId="77777777" w:rsidR="00F028D5" w:rsidRPr="00F028D5" w:rsidRDefault="00F028D5" w:rsidP="00414EB8">
            <w:pPr>
              <w:rPr>
                <w:lang w:val="en-GB" w:eastAsia="nl-BE"/>
              </w:rPr>
            </w:pPr>
            <w:r w:rsidRPr="00F028D5">
              <w:rPr>
                <w:lang w:val="en-GB" w:eastAsia="nl-BE"/>
              </w:rPr>
              <w:t xml:space="preserve">      sensor.addField("movement_code", moveIndex);</w:t>
            </w:r>
          </w:p>
        </w:tc>
      </w:tr>
      <w:tr w:rsidR="00F028D5" w:rsidRPr="00F028D5" w14:paraId="4B19E262" w14:textId="77777777" w:rsidTr="00F028D5">
        <w:tc>
          <w:tcPr>
            <w:tcW w:w="9060" w:type="dxa"/>
            <w:shd w:val="clear" w:color="auto" w:fill="F2F2F2" w:themeFill="background1" w:themeFillShade="F2"/>
          </w:tcPr>
          <w:p w14:paraId="7B7ED0B6" w14:textId="77777777" w:rsidR="00F028D5" w:rsidRPr="00F028D5" w:rsidRDefault="00F028D5" w:rsidP="00414EB8">
            <w:pPr>
              <w:rPr>
                <w:lang w:val="en-GB" w:eastAsia="nl-BE"/>
              </w:rPr>
            </w:pPr>
          </w:p>
        </w:tc>
      </w:tr>
      <w:tr w:rsidR="00F028D5" w:rsidRPr="00F028D5" w14:paraId="3BCEF5A7" w14:textId="77777777" w:rsidTr="00F028D5">
        <w:tc>
          <w:tcPr>
            <w:tcW w:w="9060" w:type="dxa"/>
            <w:shd w:val="clear" w:color="auto" w:fill="F2F2F2" w:themeFill="background1" w:themeFillShade="F2"/>
          </w:tcPr>
          <w:p w14:paraId="3B0EA4A4" w14:textId="77777777" w:rsidR="00F028D5" w:rsidRPr="00F028D5" w:rsidRDefault="00F028D5" w:rsidP="00414EB8">
            <w:pPr>
              <w:rPr>
                <w:lang w:val="nl-NL" w:eastAsia="nl-BE"/>
              </w:rPr>
            </w:pPr>
            <w:r w:rsidRPr="00F028D5">
              <w:rPr>
                <w:lang w:val="en-GB" w:eastAsia="nl-BE"/>
              </w:rPr>
              <w:t xml:space="preserve">      </w:t>
            </w:r>
            <w:r w:rsidRPr="00F028D5">
              <w:rPr>
                <w:lang w:val="nl-NL" w:eastAsia="nl-BE"/>
              </w:rPr>
              <w:t>Serial.println(sensor.toLineProtocol());</w:t>
            </w:r>
          </w:p>
        </w:tc>
      </w:tr>
      <w:tr w:rsidR="00F028D5" w:rsidRPr="00F028D5" w14:paraId="240EB80E" w14:textId="77777777" w:rsidTr="00F028D5">
        <w:tc>
          <w:tcPr>
            <w:tcW w:w="9060" w:type="dxa"/>
            <w:shd w:val="clear" w:color="auto" w:fill="F2F2F2" w:themeFill="background1" w:themeFillShade="F2"/>
          </w:tcPr>
          <w:p w14:paraId="0DB2EBDA" w14:textId="77777777" w:rsidR="00F028D5" w:rsidRPr="00F028D5" w:rsidRDefault="00F028D5" w:rsidP="00414EB8">
            <w:pPr>
              <w:rPr>
                <w:lang w:val="nl-NL" w:eastAsia="nl-BE"/>
              </w:rPr>
            </w:pPr>
            <w:r w:rsidRPr="00F028D5">
              <w:rPr>
                <w:lang w:val="nl-NL" w:eastAsia="nl-BE"/>
              </w:rPr>
              <w:t xml:space="preserve">      if (!influxClient.writePoint(sensor)) {</w:t>
            </w:r>
          </w:p>
        </w:tc>
      </w:tr>
      <w:tr w:rsidR="00F028D5" w:rsidRPr="00F028D5" w14:paraId="18226F20" w14:textId="77777777" w:rsidTr="00F028D5">
        <w:tc>
          <w:tcPr>
            <w:tcW w:w="9060" w:type="dxa"/>
            <w:shd w:val="clear" w:color="auto" w:fill="F2F2F2" w:themeFill="background1" w:themeFillShade="F2"/>
          </w:tcPr>
          <w:p w14:paraId="63B7AADB" w14:textId="77777777" w:rsidR="00F028D5" w:rsidRPr="00F028D5" w:rsidRDefault="00F028D5" w:rsidP="00414EB8">
            <w:pPr>
              <w:rPr>
                <w:lang w:val="en-GB" w:eastAsia="nl-BE"/>
              </w:rPr>
            </w:pPr>
            <w:r w:rsidRPr="00F028D5">
              <w:rPr>
                <w:lang w:val="en-GB" w:eastAsia="nl-BE"/>
              </w:rPr>
              <w:t xml:space="preserve">        Serial.print("InfluxDB write failed: ");</w:t>
            </w:r>
          </w:p>
        </w:tc>
      </w:tr>
      <w:tr w:rsidR="00F028D5" w:rsidRPr="00F028D5" w14:paraId="390E4372" w14:textId="77777777" w:rsidTr="00F028D5">
        <w:tc>
          <w:tcPr>
            <w:tcW w:w="9060" w:type="dxa"/>
            <w:shd w:val="clear" w:color="auto" w:fill="F2F2F2" w:themeFill="background1" w:themeFillShade="F2"/>
          </w:tcPr>
          <w:p w14:paraId="7C0DD0C0" w14:textId="77777777" w:rsidR="00F028D5" w:rsidRPr="00F028D5" w:rsidRDefault="00F028D5" w:rsidP="00414EB8">
            <w:pPr>
              <w:rPr>
                <w:lang w:val="nl-NL" w:eastAsia="nl-BE"/>
              </w:rPr>
            </w:pPr>
            <w:r w:rsidRPr="00F028D5">
              <w:rPr>
                <w:lang w:val="en-GB" w:eastAsia="nl-BE"/>
              </w:rPr>
              <w:t xml:space="preserve">        </w:t>
            </w:r>
            <w:r w:rsidRPr="00F028D5">
              <w:rPr>
                <w:lang w:val="nl-NL" w:eastAsia="nl-BE"/>
              </w:rPr>
              <w:t>Serial.println(influxClient.getLastErrorMessage());</w:t>
            </w:r>
          </w:p>
        </w:tc>
      </w:tr>
      <w:tr w:rsidR="00F028D5" w:rsidRPr="00F028D5" w14:paraId="36A70276" w14:textId="77777777" w:rsidTr="00F028D5">
        <w:tc>
          <w:tcPr>
            <w:tcW w:w="9060" w:type="dxa"/>
            <w:shd w:val="clear" w:color="auto" w:fill="F2F2F2" w:themeFill="background1" w:themeFillShade="F2"/>
          </w:tcPr>
          <w:p w14:paraId="733E4341" w14:textId="77777777" w:rsidR="00F028D5" w:rsidRPr="00F028D5" w:rsidRDefault="00F028D5" w:rsidP="00414EB8">
            <w:pPr>
              <w:rPr>
                <w:lang w:val="nl-NL" w:eastAsia="nl-BE"/>
              </w:rPr>
            </w:pPr>
            <w:r w:rsidRPr="00F028D5">
              <w:rPr>
                <w:lang w:val="nl-NL" w:eastAsia="nl-BE"/>
              </w:rPr>
              <w:t xml:space="preserve">      }</w:t>
            </w:r>
          </w:p>
        </w:tc>
      </w:tr>
      <w:tr w:rsidR="00F028D5" w:rsidRPr="00F028D5" w14:paraId="2CF39A80" w14:textId="77777777" w:rsidTr="00F028D5">
        <w:tc>
          <w:tcPr>
            <w:tcW w:w="9060" w:type="dxa"/>
            <w:shd w:val="clear" w:color="auto" w:fill="F2F2F2" w:themeFill="background1" w:themeFillShade="F2"/>
          </w:tcPr>
          <w:p w14:paraId="4016276F" w14:textId="77777777" w:rsidR="00F028D5" w:rsidRPr="00F028D5" w:rsidRDefault="00F028D5" w:rsidP="00414EB8">
            <w:pPr>
              <w:rPr>
                <w:lang w:val="nl-NL" w:eastAsia="nl-BE"/>
              </w:rPr>
            </w:pPr>
            <w:r w:rsidRPr="00F028D5">
              <w:rPr>
                <w:lang w:val="nl-NL" w:eastAsia="nl-BE"/>
              </w:rPr>
              <w:t xml:space="preserve">    }</w:t>
            </w:r>
          </w:p>
        </w:tc>
      </w:tr>
      <w:tr w:rsidR="00F028D5" w:rsidRPr="00F028D5" w14:paraId="4166E754" w14:textId="77777777" w:rsidTr="00F028D5">
        <w:tc>
          <w:tcPr>
            <w:tcW w:w="9060" w:type="dxa"/>
            <w:shd w:val="clear" w:color="auto" w:fill="F2F2F2" w:themeFill="background1" w:themeFillShade="F2"/>
          </w:tcPr>
          <w:p w14:paraId="187AFDCA" w14:textId="77777777" w:rsidR="00F028D5" w:rsidRPr="00F028D5" w:rsidRDefault="00F028D5" w:rsidP="00414EB8">
            <w:pPr>
              <w:rPr>
                <w:lang w:val="nl-NL" w:eastAsia="nl-BE"/>
              </w:rPr>
            </w:pPr>
          </w:p>
        </w:tc>
      </w:tr>
      <w:tr w:rsidR="00F028D5" w:rsidRPr="00F028D5" w14:paraId="659380A0" w14:textId="77777777" w:rsidTr="00F028D5">
        <w:tc>
          <w:tcPr>
            <w:tcW w:w="9060" w:type="dxa"/>
            <w:shd w:val="clear" w:color="auto" w:fill="F2F2F2" w:themeFill="background1" w:themeFillShade="F2"/>
          </w:tcPr>
          <w:p w14:paraId="23C55D28" w14:textId="77777777" w:rsidR="00F028D5" w:rsidRPr="00F028D5" w:rsidRDefault="00F028D5" w:rsidP="00414EB8">
            <w:pPr>
              <w:rPr>
                <w:lang w:val="nl-NL" w:eastAsia="nl-BE"/>
              </w:rPr>
            </w:pPr>
            <w:r w:rsidRPr="00F028D5">
              <w:rPr>
                <w:lang w:val="nl-NL" w:eastAsia="nl-BE"/>
              </w:rPr>
              <w:t xml:space="preserve">    buttonChanged = false;</w:t>
            </w:r>
          </w:p>
        </w:tc>
      </w:tr>
      <w:tr w:rsidR="00F028D5" w:rsidRPr="00F028D5" w14:paraId="178FA13F" w14:textId="77777777" w:rsidTr="00F028D5">
        <w:tc>
          <w:tcPr>
            <w:tcW w:w="9060" w:type="dxa"/>
            <w:shd w:val="clear" w:color="auto" w:fill="F2F2F2" w:themeFill="background1" w:themeFillShade="F2"/>
          </w:tcPr>
          <w:p w14:paraId="66BA63B2" w14:textId="77777777" w:rsidR="00F028D5" w:rsidRPr="00F028D5" w:rsidRDefault="00F028D5" w:rsidP="00414EB8">
            <w:pPr>
              <w:rPr>
                <w:lang w:val="nl-NL" w:eastAsia="nl-BE"/>
              </w:rPr>
            </w:pPr>
            <w:r w:rsidRPr="00F028D5">
              <w:rPr>
                <w:lang w:val="nl-NL" w:eastAsia="nl-BE"/>
              </w:rPr>
              <w:t xml:space="preserve">  }</w:t>
            </w:r>
          </w:p>
        </w:tc>
      </w:tr>
      <w:tr w:rsidR="00F028D5" w:rsidRPr="00F028D5" w14:paraId="6698A201" w14:textId="77777777" w:rsidTr="00F028D5">
        <w:tc>
          <w:tcPr>
            <w:tcW w:w="9060" w:type="dxa"/>
            <w:shd w:val="clear" w:color="auto" w:fill="F2F2F2" w:themeFill="background1" w:themeFillShade="F2"/>
          </w:tcPr>
          <w:p w14:paraId="7C29B1D8" w14:textId="77777777" w:rsidR="00F028D5" w:rsidRPr="00F028D5" w:rsidRDefault="00F028D5" w:rsidP="00414EB8">
            <w:pPr>
              <w:rPr>
                <w:lang w:val="nl-NL" w:eastAsia="nl-BE"/>
              </w:rPr>
            </w:pPr>
            <w:r w:rsidRPr="00F028D5">
              <w:rPr>
                <w:lang w:val="nl-NL" w:eastAsia="nl-BE"/>
              </w:rPr>
              <w:t>}</w:t>
            </w:r>
          </w:p>
        </w:tc>
      </w:tr>
    </w:tbl>
    <w:p w14:paraId="41C1B3F1" w14:textId="54CD9735" w:rsidR="00F468FA" w:rsidRDefault="00F468FA" w:rsidP="005C2225">
      <w:pPr>
        <w:rPr>
          <w:b/>
          <w:bCs/>
          <w:lang w:val="en-GB" w:eastAsia="nl-BE"/>
        </w:rPr>
      </w:pPr>
    </w:p>
    <w:p w14:paraId="04734292" w14:textId="03E13B24" w:rsidR="005C2225" w:rsidRDefault="00F468FA" w:rsidP="005C2225">
      <w:pPr>
        <w:rPr>
          <w:b/>
          <w:bCs/>
          <w:lang w:val="en-GB" w:eastAsia="nl-BE"/>
        </w:rPr>
      </w:pPr>
      <w:r>
        <w:rPr>
          <w:b/>
          <w:bCs/>
          <w:lang w:val="en-GB" w:eastAsia="nl-BE"/>
        </w:rPr>
        <w:br w:type="page"/>
      </w:r>
    </w:p>
    <w:p w14:paraId="3B8FD565" w14:textId="6FB5EA6E" w:rsidR="005C2225" w:rsidRPr="005C2225" w:rsidRDefault="005C2225" w:rsidP="005C2225">
      <w:pPr>
        <w:pStyle w:val="Heading2"/>
      </w:pPr>
      <w:bookmarkStart w:id="24" w:name="_Toc200550045"/>
      <w:r w:rsidRPr="005C2225">
        <w:lastRenderedPageBreak/>
        <w:t>Functieoverzicht en uitleg</w:t>
      </w:r>
      <w:bookmarkEnd w:id="24"/>
    </w:p>
    <w:p w14:paraId="17FA53DE" w14:textId="77777777" w:rsidR="005C2225" w:rsidRPr="005C2225" w:rsidRDefault="005C2225" w:rsidP="005C2225">
      <w:pPr>
        <w:pStyle w:val="Heading3"/>
        <w:rPr>
          <w:lang w:eastAsia="nl-BE"/>
        </w:rPr>
      </w:pPr>
      <w:bookmarkStart w:id="25" w:name="_Toc200550046"/>
      <w:r w:rsidRPr="005C2225">
        <w:rPr>
          <w:lang w:eastAsia="nl-BE"/>
        </w:rPr>
        <w:t>setup_wifi()</w:t>
      </w:r>
      <w:bookmarkEnd w:id="25"/>
    </w:p>
    <w:p w14:paraId="4DA85E2A" w14:textId="34DFCCD3" w:rsidR="008B494C" w:rsidRPr="00CD658F" w:rsidRDefault="005C2225" w:rsidP="005C2225">
      <w:pPr>
        <w:rPr>
          <w:lang w:val="nl-BE" w:eastAsia="nl-BE"/>
        </w:rPr>
      </w:pPr>
      <w:r w:rsidRPr="00CD658F">
        <w:rPr>
          <w:lang w:val="nl-BE" w:eastAsia="nl-BE"/>
        </w:rPr>
        <w:t>Verbindt het ESP32-bord met een opgegeven WiFi-netwerk.</w:t>
      </w:r>
      <w:r w:rsidRPr="00CD658F">
        <w:rPr>
          <w:lang w:val="nl-BE" w:eastAsia="nl-BE"/>
        </w:rPr>
        <w:br/>
        <w:t>De functie probeert verbinding te maken met het SSID en wachtwoord dat werd opgegeven.</w:t>
      </w:r>
      <w:r w:rsidRPr="00CD658F">
        <w:rPr>
          <w:lang w:val="nl-BE" w:eastAsia="nl-BE"/>
        </w:rPr>
        <w:br/>
        <w:t>Tijdens de verbinding wordt een laadanimatie getoond via de seriële monitor (.).</w:t>
      </w:r>
      <w:r w:rsidRPr="00CD658F">
        <w:rPr>
          <w:lang w:val="nl-BE" w:eastAsia="nl-BE"/>
        </w:rPr>
        <w:br/>
        <w:t>Wanneer succesvol verbonden, drukt hij een bevestiging af.</w:t>
      </w:r>
    </w:p>
    <w:p w14:paraId="13ED4890" w14:textId="77777777" w:rsidR="008B494C" w:rsidRPr="00CD658F" w:rsidRDefault="008B494C" w:rsidP="00F468FA">
      <w:pPr>
        <w:pStyle w:val="Heading4"/>
        <w:rPr>
          <w:lang w:val="nl-BE" w:eastAsia="nl-BE"/>
        </w:rPr>
      </w:pPr>
      <w:bookmarkStart w:id="26" w:name="_Toc200550047"/>
      <w:r w:rsidRPr="00CD658F">
        <w:rPr>
          <w:lang w:val="nl-BE" w:eastAsia="nl-BE"/>
        </w:rPr>
        <w:t>WiFi &amp; MQTT Configuratie:</w:t>
      </w:r>
      <w:bookmarkEnd w:id="26"/>
    </w:p>
    <w:p w14:paraId="11057051" w14:textId="77777777" w:rsidR="008B494C" w:rsidRPr="000358DA" w:rsidRDefault="008B494C" w:rsidP="008B494C">
      <w:pPr>
        <w:pStyle w:val="ListParagraph"/>
        <w:numPr>
          <w:ilvl w:val="0"/>
          <w:numId w:val="11"/>
        </w:numPr>
        <w:rPr>
          <w:lang w:eastAsia="nl-BE"/>
        </w:rPr>
      </w:pPr>
      <w:r w:rsidRPr="000358DA">
        <w:rPr>
          <w:lang w:eastAsia="nl-BE"/>
        </w:rPr>
        <w:t>WiFi SSID: embed</w:t>
      </w:r>
    </w:p>
    <w:p w14:paraId="18B28927" w14:textId="77777777" w:rsidR="008B494C" w:rsidRPr="000358DA" w:rsidRDefault="008B494C" w:rsidP="008B494C">
      <w:pPr>
        <w:pStyle w:val="ListParagraph"/>
        <w:numPr>
          <w:ilvl w:val="0"/>
          <w:numId w:val="11"/>
        </w:numPr>
        <w:rPr>
          <w:lang w:eastAsia="nl-BE"/>
        </w:rPr>
      </w:pPr>
      <w:r w:rsidRPr="000358DA">
        <w:rPr>
          <w:lang w:eastAsia="nl-BE"/>
        </w:rPr>
        <w:t>WiFi Password: weareincontrol</w:t>
      </w:r>
    </w:p>
    <w:p w14:paraId="144459B7" w14:textId="77777777" w:rsidR="008B494C" w:rsidRPr="000358DA" w:rsidRDefault="008B494C" w:rsidP="008B494C">
      <w:pPr>
        <w:pStyle w:val="ListParagraph"/>
        <w:numPr>
          <w:ilvl w:val="0"/>
          <w:numId w:val="11"/>
        </w:numPr>
        <w:rPr>
          <w:lang w:eastAsia="nl-BE"/>
        </w:rPr>
      </w:pPr>
      <w:r w:rsidRPr="000358DA">
        <w:rPr>
          <w:lang w:eastAsia="nl-BE"/>
        </w:rPr>
        <w:t>MQTT Broker: quecos.local</w:t>
      </w:r>
    </w:p>
    <w:p w14:paraId="1D326BF8" w14:textId="77777777" w:rsidR="008B494C" w:rsidRPr="000358DA" w:rsidRDefault="008B494C" w:rsidP="008B494C">
      <w:pPr>
        <w:pStyle w:val="ListParagraph"/>
        <w:numPr>
          <w:ilvl w:val="0"/>
          <w:numId w:val="11"/>
        </w:numPr>
        <w:rPr>
          <w:lang w:eastAsia="nl-BE"/>
        </w:rPr>
      </w:pPr>
      <w:r w:rsidRPr="000358DA">
        <w:rPr>
          <w:lang w:eastAsia="nl-BE"/>
        </w:rPr>
        <w:t>MQTT Username: linepilot</w:t>
      </w:r>
    </w:p>
    <w:p w14:paraId="3264BC32" w14:textId="77777777" w:rsidR="008B494C" w:rsidRPr="000358DA" w:rsidRDefault="008B494C" w:rsidP="008B494C">
      <w:pPr>
        <w:pStyle w:val="ListParagraph"/>
        <w:numPr>
          <w:ilvl w:val="0"/>
          <w:numId w:val="11"/>
        </w:numPr>
        <w:rPr>
          <w:lang w:eastAsia="nl-BE"/>
        </w:rPr>
      </w:pPr>
      <w:r w:rsidRPr="000358DA">
        <w:rPr>
          <w:lang w:eastAsia="nl-BE"/>
        </w:rPr>
        <w:t>MQTT Password: stayinline</w:t>
      </w:r>
    </w:p>
    <w:p w14:paraId="5517FA61" w14:textId="262BB87F" w:rsidR="008B494C" w:rsidRPr="00F468FA" w:rsidRDefault="008B494C" w:rsidP="005C2225">
      <w:pPr>
        <w:pStyle w:val="ListParagraph"/>
        <w:numPr>
          <w:ilvl w:val="0"/>
          <w:numId w:val="11"/>
        </w:numPr>
        <w:rPr>
          <w:lang w:eastAsia="nl-BE"/>
        </w:rPr>
      </w:pPr>
      <w:r w:rsidRPr="000358DA">
        <w:rPr>
          <w:lang w:eastAsia="nl-BE"/>
        </w:rPr>
        <w:t>MQTT Port: 2222</w:t>
      </w:r>
    </w:p>
    <w:p w14:paraId="34C6E51A" w14:textId="77777777" w:rsidR="005C2225" w:rsidRPr="005C2225" w:rsidRDefault="005C2225" w:rsidP="005C2225">
      <w:pPr>
        <w:pStyle w:val="Heading3"/>
        <w:rPr>
          <w:lang w:eastAsia="nl-BE"/>
        </w:rPr>
      </w:pPr>
      <w:bookmarkStart w:id="27" w:name="_Toc200550048"/>
      <w:r w:rsidRPr="005C2225">
        <w:rPr>
          <w:lang w:eastAsia="nl-BE"/>
        </w:rPr>
        <w:t>reconnect()</w:t>
      </w:r>
      <w:bookmarkEnd w:id="27"/>
    </w:p>
    <w:p w14:paraId="0BBCB4FC" w14:textId="5BABA613" w:rsidR="005C2225" w:rsidRPr="00CD658F" w:rsidRDefault="005C2225" w:rsidP="005C2225">
      <w:pPr>
        <w:rPr>
          <w:lang w:val="nl-BE" w:eastAsia="nl-BE"/>
        </w:rPr>
      </w:pPr>
      <w:r w:rsidRPr="00CD658F">
        <w:rPr>
          <w:lang w:val="nl-BE" w:eastAsia="nl-BE"/>
        </w:rPr>
        <w:t>Controleert of de MQTT-client verbonden is.</w:t>
      </w:r>
      <w:r w:rsidRPr="00CD658F">
        <w:rPr>
          <w:lang w:val="nl-BE" w:eastAsia="nl-BE"/>
        </w:rPr>
        <w:br/>
        <w:t>Indien niet, probeert de functie verbinding te maken met de MQTT-broker (client.connect).</w:t>
      </w:r>
      <w:r w:rsidRPr="00CD658F">
        <w:rPr>
          <w:lang w:val="nl-BE" w:eastAsia="nl-BE"/>
        </w:rPr>
        <w:br/>
        <w:t>Na succesvolle verbinding wordt het MQTT-kanaal "robot/control" geabonneerd.</w:t>
      </w:r>
      <w:r w:rsidRPr="00CD658F">
        <w:rPr>
          <w:lang w:val="nl-BE" w:eastAsia="nl-BE"/>
        </w:rPr>
        <w:br/>
        <w:t>Bij mislukking toont hij een foutcode en probeert het opnieuw na 1 seconde.</w:t>
      </w:r>
    </w:p>
    <w:p w14:paraId="6177D69A" w14:textId="77777777" w:rsidR="005C2225" w:rsidRPr="005C2225" w:rsidRDefault="005C2225" w:rsidP="005C2225">
      <w:pPr>
        <w:pStyle w:val="Heading3"/>
        <w:rPr>
          <w:lang w:eastAsia="nl-BE"/>
        </w:rPr>
      </w:pPr>
      <w:bookmarkStart w:id="28" w:name="_Toc200550049"/>
      <w:r w:rsidRPr="005C2225">
        <w:rPr>
          <w:lang w:eastAsia="nl-BE"/>
        </w:rPr>
        <w:t>sendConnectivityStatus()</w:t>
      </w:r>
      <w:bookmarkEnd w:id="28"/>
    </w:p>
    <w:p w14:paraId="4D70AE7B" w14:textId="77777777" w:rsidR="005C2225" w:rsidRPr="00CD658F" w:rsidRDefault="005C2225" w:rsidP="005C2225">
      <w:pPr>
        <w:rPr>
          <w:lang w:val="nl-BE" w:eastAsia="nl-BE"/>
        </w:rPr>
      </w:pPr>
      <w:r w:rsidRPr="00CD658F">
        <w:rPr>
          <w:lang w:val="nl-BE" w:eastAsia="nl-BE"/>
        </w:rPr>
        <w:t>Logt de status van WiFi- en MQTT-verbinding naar InfluxDB.</w:t>
      </w:r>
    </w:p>
    <w:p w14:paraId="76E28B08" w14:textId="77777777" w:rsidR="005C2225" w:rsidRPr="00CD658F" w:rsidRDefault="005C2225" w:rsidP="005C2225">
      <w:pPr>
        <w:numPr>
          <w:ilvl w:val="0"/>
          <w:numId w:val="17"/>
        </w:numPr>
        <w:rPr>
          <w:lang w:val="nl-BE" w:eastAsia="nl-BE"/>
        </w:rPr>
      </w:pPr>
      <w:r w:rsidRPr="00CD658F">
        <w:rPr>
          <w:lang w:val="nl-BE" w:eastAsia="nl-BE"/>
        </w:rPr>
        <w:t>"wifi_state" = 1 als verbonden met WiFi</w:t>
      </w:r>
    </w:p>
    <w:p w14:paraId="6BFCB6C0" w14:textId="77777777" w:rsidR="005C2225" w:rsidRPr="00CD658F" w:rsidRDefault="005C2225" w:rsidP="005C2225">
      <w:pPr>
        <w:numPr>
          <w:ilvl w:val="0"/>
          <w:numId w:val="17"/>
        </w:numPr>
        <w:rPr>
          <w:lang w:val="nl-BE" w:eastAsia="nl-BE"/>
        </w:rPr>
      </w:pPr>
      <w:r w:rsidRPr="00CD658F">
        <w:rPr>
          <w:lang w:val="nl-BE" w:eastAsia="nl-BE"/>
        </w:rPr>
        <w:t>"mqtt_state" = 1 als verbonden met MQTT</w:t>
      </w:r>
      <w:r w:rsidRPr="00CD658F">
        <w:rPr>
          <w:lang w:val="nl-BE" w:eastAsia="nl-BE"/>
        </w:rPr>
        <w:br/>
        <w:t>De data wordt verzonden met behulp van het InfluxDB Point-object genaamd "robot_data".</w:t>
      </w:r>
    </w:p>
    <w:p w14:paraId="58FBE5E6" w14:textId="1D66518F" w:rsidR="005C2225" w:rsidRPr="00CD658F" w:rsidRDefault="005C2225" w:rsidP="005C2225">
      <w:pPr>
        <w:rPr>
          <w:lang w:val="nl-BE" w:eastAsia="nl-BE"/>
        </w:rPr>
      </w:pPr>
    </w:p>
    <w:p w14:paraId="52AF9606" w14:textId="77777777" w:rsidR="005C2225" w:rsidRPr="005C2225" w:rsidRDefault="005C2225" w:rsidP="005C2225">
      <w:pPr>
        <w:rPr>
          <w:lang w:eastAsia="nl-BE"/>
        </w:rPr>
      </w:pPr>
      <w:r w:rsidRPr="005C2225">
        <w:rPr>
          <w:lang w:eastAsia="nl-BE"/>
        </w:rPr>
        <w:t>callback(char* topic, byte* payload, unsigned int length)</w:t>
      </w:r>
    </w:p>
    <w:p w14:paraId="351B4C7B" w14:textId="77777777" w:rsidR="005C2225" w:rsidRPr="005C2225" w:rsidRDefault="005C2225" w:rsidP="005C2225">
      <w:pPr>
        <w:rPr>
          <w:lang w:eastAsia="nl-BE"/>
        </w:rPr>
      </w:pPr>
      <w:r w:rsidRPr="00CD658F">
        <w:rPr>
          <w:lang w:val="nl-BE" w:eastAsia="nl-BE"/>
        </w:rPr>
        <w:t>Wordt automatisch aangeroepen wanneer een bericht binnenkomt op het MQTT-topic "robot/control".</w:t>
      </w:r>
      <w:r w:rsidRPr="00CD658F">
        <w:rPr>
          <w:lang w:val="nl-BE" w:eastAsia="nl-BE"/>
        </w:rPr>
        <w:br/>
      </w:r>
      <w:r w:rsidRPr="005C2225">
        <w:rPr>
          <w:lang w:eastAsia="nl-BE"/>
        </w:rPr>
        <w:t>Behandelt 4 mogelijke commando's:</w:t>
      </w:r>
    </w:p>
    <w:p w14:paraId="7351DE87" w14:textId="77777777" w:rsidR="005C2225" w:rsidRPr="00CD658F" w:rsidRDefault="005C2225" w:rsidP="005C2225">
      <w:pPr>
        <w:numPr>
          <w:ilvl w:val="0"/>
          <w:numId w:val="18"/>
        </w:numPr>
        <w:rPr>
          <w:lang w:val="nl-BE" w:eastAsia="nl-BE"/>
        </w:rPr>
      </w:pPr>
      <w:r w:rsidRPr="00CD658F">
        <w:rPr>
          <w:lang w:val="nl-BE" w:eastAsia="nl-BE"/>
        </w:rPr>
        <w:t>"STOP": zet de interne statusknop op 0</w:t>
      </w:r>
    </w:p>
    <w:p w14:paraId="26D2C4B3" w14:textId="77777777" w:rsidR="005C2225" w:rsidRPr="00CD658F" w:rsidRDefault="005C2225" w:rsidP="005C2225">
      <w:pPr>
        <w:numPr>
          <w:ilvl w:val="0"/>
          <w:numId w:val="18"/>
        </w:numPr>
        <w:rPr>
          <w:lang w:val="nl-BE" w:eastAsia="nl-BE"/>
        </w:rPr>
      </w:pPr>
      <w:r w:rsidRPr="00CD658F">
        <w:rPr>
          <w:lang w:val="nl-BE" w:eastAsia="nl-BE"/>
        </w:rPr>
        <w:t>"START": zet de statusknop op 1</w:t>
      </w:r>
    </w:p>
    <w:p w14:paraId="7ED0D0FA" w14:textId="77777777" w:rsidR="005C2225" w:rsidRPr="00CD658F" w:rsidRDefault="005C2225" w:rsidP="005C2225">
      <w:pPr>
        <w:numPr>
          <w:ilvl w:val="0"/>
          <w:numId w:val="18"/>
        </w:numPr>
        <w:rPr>
          <w:lang w:val="nl-BE" w:eastAsia="nl-BE"/>
        </w:rPr>
      </w:pPr>
      <w:r w:rsidRPr="00CD658F">
        <w:rPr>
          <w:lang w:val="nl-BE" w:eastAsia="nl-BE"/>
        </w:rPr>
        <w:t>"R MQTT": forceert een herverbinding met de MQTT-server</w:t>
      </w:r>
    </w:p>
    <w:p w14:paraId="672B5081" w14:textId="66471BB6" w:rsidR="005C2225" w:rsidRPr="00CD658F" w:rsidRDefault="005C2225" w:rsidP="005C2225">
      <w:pPr>
        <w:numPr>
          <w:ilvl w:val="0"/>
          <w:numId w:val="18"/>
        </w:numPr>
        <w:rPr>
          <w:lang w:val="nl-BE" w:eastAsia="nl-BE"/>
        </w:rPr>
      </w:pPr>
      <w:r w:rsidRPr="00CD658F">
        <w:rPr>
          <w:lang w:val="nl-BE" w:eastAsia="nl-BE"/>
        </w:rPr>
        <w:t>"R WIFI": forceert een herverbinding met WiFi</w:t>
      </w:r>
      <w:r w:rsidRPr="00CD658F">
        <w:rPr>
          <w:lang w:val="nl-BE" w:eastAsia="nl-BE"/>
        </w:rPr>
        <w:br/>
        <w:t>Elke actie wordt gelogd in InfluxDB en zichtbaar in de seriële monitor.</w:t>
      </w:r>
    </w:p>
    <w:p w14:paraId="03BC64B2" w14:textId="77777777" w:rsidR="005C2225" w:rsidRPr="005C2225" w:rsidRDefault="005C2225" w:rsidP="005C2225">
      <w:pPr>
        <w:pStyle w:val="Heading3"/>
        <w:rPr>
          <w:lang w:eastAsia="nl-BE"/>
        </w:rPr>
      </w:pPr>
      <w:bookmarkStart w:id="29" w:name="_Toc200550050"/>
      <w:r w:rsidRPr="005C2225">
        <w:rPr>
          <w:lang w:eastAsia="nl-BE"/>
        </w:rPr>
        <w:t>readBatteryVoltage()</w:t>
      </w:r>
      <w:bookmarkEnd w:id="29"/>
    </w:p>
    <w:p w14:paraId="70AC62C4" w14:textId="4E596C6D" w:rsidR="00F468FA" w:rsidRPr="00CD658F" w:rsidRDefault="005C2225" w:rsidP="005C2225">
      <w:pPr>
        <w:rPr>
          <w:lang w:val="nl-BE" w:eastAsia="nl-BE"/>
        </w:rPr>
      </w:pPr>
      <w:r w:rsidRPr="00CD658F">
        <w:rPr>
          <w:lang w:val="nl-BE" w:eastAsia="nl-BE"/>
        </w:rPr>
        <w:t>Leest de batterijspanning via een spanningsdeler aangesloten op een analoge pin.</w:t>
      </w:r>
      <w:r w:rsidRPr="00CD658F">
        <w:rPr>
          <w:lang w:val="nl-BE" w:eastAsia="nl-BE"/>
        </w:rPr>
        <w:br/>
        <w:t>De gemeten ADC-waarde wordt omgerekend naar een spanning in volt.</w:t>
      </w:r>
      <w:r w:rsidRPr="00CD658F">
        <w:rPr>
          <w:lang w:val="nl-BE" w:eastAsia="nl-BE"/>
        </w:rPr>
        <w:br/>
        <w:t>Deze functie compenseert voor de weerstandwaarden van de spanningsdeler.</w:t>
      </w:r>
    </w:p>
    <w:p w14:paraId="32FA7B50" w14:textId="270C87D5" w:rsidR="005C2225" w:rsidRPr="00CD658F" w:rsidRDefault="00F468FA" w:rsidP="005C2225">
      <w:pPr>
        <w:rPr>
          <w:lang w:val="nl-BE" w:eastAsia="nl-BE"/>
        </w:rPr>
      </w:pPr>
      <w:r w:rsidRPr="00CD658F">
        <w:rPr>
          <w:lang w:val="nl-BE" w:eastAsia="nl-BE"/>
        </w:rPr>
        <w:br w:type="page"/>
      </w:r>
    </w:p>
    <w:p w14:paraId="2055EBEC" w14:textId="77777777" w:rsidR="005C2225" w:rsidRPr="005C2225" w:rsidRDefault="005C2225" w:rsidP="005C2225">
      <w:pPr>
        <w:pStyle w:val="Heading3"/>
        <w:rPr>
          <w:lang w:eastAsia="nl-BE"/>
        </w:rPr>
      </w:pPr>
      <w:bookmarkStart w:id="30" w:name="_Toc200550051"/>
      <w:r w:rsidRPr="005C2225">
        <w:rPr>
          <w:lang w:eastAsia="nl-BE"/>
        </w:rPr>
        <w:lastRenderedPageBreak/>
        <w:t>setup()</w:t>
      </w:r>
      <w:bookmarkEnd w:id="30"/>
    </w:p>
    <w:p w14:paraId="1B4873CF" w14:textId="77777777" w:rsidR="005C2225" w:rsidRPr="005C2225" w:rsidRDefault="005C2225" w:rsidP="005C2225">
      <w:pPr>
        <w:rPr>
          <w:lang w:eastAsia="nl-BE"/>
        </w:rPr>
      </w:pPr>
      <w:r w:rsidRPr="00CD658F">
        <w:rPr>
          <w:lang w:val="nl-BE" w:eastAsia="nl-BE"/>
        </w:rPr>
        <w:t>Wordt één keer uitgevoerd bij opstarten.</w:t>
      </w:r>
      <w:r w:rsidRPr="00CD658F">
        <w:rPr>
          <w:lang w:val="nl-BE" w:eastAsia="nl-BE"/>
        </w:rPr>
        <w:br/>
      </w:r>
      <w:r w:rsidRPr="005C2225">
        <w:rPr>
          <w:lang w:eastAsia="nl-BE"/>
        </w:rPr>
        <w:t>Taken:</w:t>
      </w:r>
    </w:p>
    <w:p w14:paraId="458F9315" w14:textId="77777777" w:rsidR="005C2225" w:rsidRPr="005C2225" w:rsidRDefault="005C2225" w:rsidP="005C2225">
      <w:pPr>
        <w:numPr>
          <w:ilvl w:val="0"/>
          <w:numId w:val="19"/>
        </w:numPr>
        <w:rPr>
          <w:lang w:eastAsia="nl-BE"/>
        </w:rPr>
      </w:pPr>
      <w:r w:rsidRPr="005C2225">
        <w:rPr>
          <w:lang w:eastAsia="nl-BE"/>
        </w:rPr>
        <w:t>Seriële verbinding starten op 115200 baud</w:t>
      </w:r>
    </w:p>
    <w:p w14:paraId="300A6007" w14:textId="77777777" w:rsidR="005C2225" w:rsidRPr="00CD658F" w:rsidRDefault="005C2225" w:rsidP="005C2225">
      <w:pPr>
        <w:numPr>
          <w:ilvl w:val="0"/>
          <w:numId w:val="19"/>
        </w:numPr>
        <w:rPr>
          <w:lang w:val="nl-BE" w:eastAsia="nl-BE"/>
        </w:rPr>
      </w:pPr>
      <w:r w:rsidRPr="00CD658F">
        <w:rPr>
          <w:lang w:val="nl-BE" w:eastAsia="nl-BE"/>
        </w:rPr>
        <w:t>WiFi verbinden via setup_wifi()</w:t>
      </w:r>
    </w:p>
    <w:p w14:paraId="1912A664" w14:textId="77777777" w:rsidR="005C2225" w:rsidRPr="005C2225" w:rsidRDefault="005C2225" w:rsidP="005C2225">
      <w:pPr>
        <w:numPr>
          <w:ilvl w:val="0"/>
          <w:numId w:val="19"/>
        </w:numPr>
        <w:rPr>
          <w:lang w:eastAsia="nl-BE"/>
        </w:rPr>
      </w:pPr>
      <w:r w:rsidRPr="005C2225">
        <w:rPr>
          <w:lang w:eastAsia="nl-BE"/>
        </w:rPr>
        <w:t>MQTT instellen (setServer, setCallback)</w:t>
      </w:r>
    </w:p>
    <w:p w14:paraId="7B86067E" w14:textId="77777777" w:rsidR="005C2225" w:rsidRPr="00CD658F" w:rsidRDefault="005C2225" w:rsidP="005C2225">
      <w:pPr>
        <w:numPr>
          <w:ilvl w:val="0"/>
          <w:numId w:val="19"/>
        </w:numPr>
        <w:rPr>
          <w:lang w:val="nl-BE" w:eastAsia="nl-BE"/>
        </w:rPr>
      </w:pPr>
      <w:r w:rsidRPr="00CD658F">
        <w:rPr>
          <w:lang w:val="nl-BE" w:eastAsia="nl-BE"/>
        </w:rPr>
        <w:t>Standaardtags instellen voor de InfluxDB sensor point</w:t>
      </w:r>
    </w:p>
    <w:p w14:paraId="1903E516" w14:textId="27CD5FCA" w:rsidR="005C2225" w:rsidRPr="00CD658F" w:rsidRDefault="005C2225" w:rsidP="005C2225">
      <w:pPr>
        <w:numPr>
          <w:ilvl w:val="0"/>
          <w:numId w:val="19"/>
        </w:numPr>
        <w:rPr>
          <w:lang w:val="nl-BE" w:eastAsia="nl-BE"/>
        </w:rPr>
      </w:pPr>
      <w:r w:rsidRPr="00CD658F">
        <w:rPr>
          <w:lang w:val="nl-BE" w:eastAsia="nl-BE"/>
        </w:rPr>
        <w:t>Meldt via seriële poort dat simulatie klaar is</w:t>
      </w:r>
    </w:p>
    <w:p w14:paraId="457837E3" w14:textId="77777777" w:rsidR="005C2225" w:rsidRPr="005C2225" w:rsidRDefault="005C2225" w:rsidP="005C2225">
      <w:pPr>
        <w:pStyle w:val="Heading3"/>
        <w:rPr>
          <w:lang w:eastAsia="nl-BE"/>
        </w:rPr>
      </w:pPr>
      <w:bookmarkStart w:id="31" w:name="_Toc200550052"/>
      <w:r w:rsidRPr="005C2225">
        <w:rPr>
          <w:lang w:eastAsia="nl-BE"/>
        </w:rPr>
        <w:t>loop()</w:t>
      </w:r>
      <w:bookmarkEnd w:id="31"/>
    </w:p>
    <w:p w14:paraId="3004D077" w14:textId="77777777" w:rsidR="005C2225" w:rsidRPr="005C2225" w:rsidRDefault="005C2225" w:rsidP="005C2225">
      <w:pPr>
        <w:rPr>
          <w:lang w:eastAsia="nl-BE"/>
        </w:rPr>
      </w:pPr>
      <w:r w:rsidRPr="00CD658F">
        <w:rPr>
          <w:lang w:val="nl-BE" w:eastAsia="nl-BE"/>
        </w:rPr>
        <w:t>De hoofdloop van het programma, die voortdurend draait.</w:t>
      </w:r>
      <w:r w:rsidRPr="00CD658F">
        <w:rPr>
          <w:lang w:val="nl-BE" w:eastAsia="nl-BE"/>
        </w:rPr>
        <w:br/>
      </w:r>
      <w:r w:rsidRPr="005C2225">
        <w:rPr>
          <w:lang w:eastAsia="nl-BE"/>
        </w:rPr>
        <w:t>Taken:</w:t>
      </w:r>
    </w:p>
    <w:p w14:paraId="43BE2645" w14:textId="77777777" w:rsidR="005C2225" w:rsidRPr="00CD658F" w:rsidRDefault="005C2225" w:rsidP="005C2225">
      <w:pPr>
        <w:numPr>
          <w:ilvl w:val="0"/>
          <w:numId w:val="20"/>
        </w:numPr>
        <w:rPr>
          <w:lang w:val="nl-BE" w:eastAsia="nl-BE"/>
        </w:rPr>
      </w:pPr>
      <w:r w:rsidRPr="00CD658F">
        <w:rPr>
          <w:lang w:val="nl-BE" w:eastAsia="nl-BE"/>
        </w:rPr>
        <w:t>Verbindt opnieuw met MQTT indien nodig (reconnect())</w:t>
      </w:r>
    </w:p>
    <w:p w14:paraId="70CEF204" w14:textId="77777777" w:rsidR="005C2225" w:rsidRPr="00CD658F" w:rsidRDefault="005C2225" w:rsidP="005C2225">
      <w:pPr>
        <w:numPr>
          <w:ilvl w:val="0"/>
          <w:numId w:val="20"/>
        </w:numPr>
        <w:rPr>
          <w:lang w:val="nl-BE" w:eastAsia="nl-BE"/>
        </w:rPr>
      </w:pPr>
      <w:r w:rsidRPr="00CD658F">
        <w:rPr>
          <w:lang w:val="nl-BE" w:eastAsia="nl-BE"/>
        </w:rPr>
        <w:t>Voert client.loop() uit om MQTT-berichten te verwerken</w:t>
      </w:r>
    </w:p>
    <w:p w14:paraId="4E277232" w14:textId="77777777" w:rsidR="005C2225" w:rsidRPr="00CD658F" w:rsidRDefault="005C2225" w:rsidP="005C2225">
      <w:pPr>
        <w:numPr>
          <w:ilvl w:val="0"/>
          <w:numId w:val="20"/>
        </w:numPr>
        <w:rPr>
          <w:lang w:val="nl-BE" w:eastAsia="nl-BE"/>
        </w:rPr>
      </w:pPr>
      <w:r w:rsidRPr="00CD658F">
        <w:rPr>
          <w:lang w:val="nl-BE" w:eastAsia="nl-BE"/>
        </w:rPr>
        <w:t>Elke seconde of bij knopverandering worden:</w:t>
      </w:r>
    </w:p>
    <w:p w14:paraId="5A54D3FC" w14:textId="77777777" w:rsidR="005C2225" w:rsidRPr="005C2225" w:rsidRDefault="005C2225" w:rsidP="005C2225">
      <w:pPr>
        <w:numPr>
          <w:ilvl w:val="1"/>
          <w:numId w:val="20"/>
        </w:numPr>
        <w:rPr>
          <w:lang w:eastAsia="nl-BE"/>
        </w:rPr>
      </w:pPr>
      <w:r w:rsidRPr="005C2225">
        <w:rPr>
          <w:lang w:eastAsia="nl-BE"/>
        </w:rPr>
        <w:t>Batterijspanning en willekeurige afstand gegenereerd</w:t>
      </w:r>
    </w:p>
    <w:p w14:paraId="03555300" w14:textId="77777777" w:rsidR="005C2225" w:rsidRPr="005C2225" w:rsidRDefault="005C2225" w:rsidP="005C2225">
      <w:pPr>
        <w:numPr>
          <w:ilvl w:val="1"/>
          <w:numId w:val="20"/>
        </w:numPr>
        <w:rPr>
          <w:lang w:eastAsia="nl-BE"/>
        </w:rPr>
      </w:pPr>
      <w:r w:rsidRPr="005C2225">
        <w:rPr>
          <w:lang w:eastAsia="nl-BE"/>
        </w:rPr>
        <w:t>Verbindingsstatussen (WiFi en MQTT) geëvalueerd</w:t>
      </w:r>
    </w:p>
    <w:p w14:paraId="7B5DE26A" w14:textId="77777777" w:rsidR="005C2225" w:rsidRPr="00CD658F" w:rsidRDefault="005C2225" w:rsidP="005C2225">
      <w:pPr>
        <w:numPr>
          <w:ilvl w:val="1"/>
          <w:numId w:val="20"/>
        </w:numPr>
        <w:rPr>
          <w:lang w:val="nl-BE" w:eastAsia="nl-BE"/>
        </w:rPr>
      </w:pPr>
      <w:r w:rsidRPr="00CD658F">
        <w:rPr>
          <w:lang w:val="nl-BE" w:eastAsia="nl-BE"/>
        </w:rPr>
        <w:t>Beweging gelogd als willekeurig gekozen actie (forward, turnLeft, turnRight, stopped)</w:t>
      </w:r>
    </w:p>
    <w:p w14:paraId="5BC3FE49" w14:textId="77777777" w:rsidR="005C2225" w:rsidRPr="005C2225" w:rsidRDefault="005C2225" w:rsidP="005C2225">
      <w:pPr>
        <w:numPr>
          <w:ilvl w:val="1"/>
          <w:numId w:val="20"/>
        </w:numPr>
        <w:rPr>
          <w:lang w:eastAsia="nl-BE"/>
        </w:rPr>
      </w:pPr>
      <w:r w:rsidRPr="005C2225">
        <w:rPr>
          <w:lang w:eastAsia="nl-BE"/>
        </w:rPr>
        <w:t>InfluxDB sensorwaarden gelogd:</w:t>
      </w:r>
    </w:p>
    <w:p w14:paraId="08FF1828" w14:textId="77777777" w:rsidR="005C2225" w:rsidRPr="005C2225" w:rsidRDefault="005C2225" w:rsidP="005C2225">
      <w:pPr>
        <w:numPr>
          <w:ilvl w:val="2"/>
          <w:numId w:val="20"/>
        </w:numPr>
        <w:rPr>
          <w:lang w:eastAsia="nl-BE"/>
        </w:rPr>
      </w:pPr>
      <w:r w:rsidRPr="005C2225">
        <w:rPr>
          <w:lang w:eastAsia="nl-BE"/>
        </w:rPr>
        <w:t>"voltage" van de batterij</w:t>
      </w:r>
    </w:p>
    <w:p w14:paraId="3D4E5DA5" w14:textId="77777777" w:rsidR="005C2225" w:rsidRPr="005C2225" w:rsidRDefault="005C2225" w:rsidP="005C2225">
      <w:pPr>
        <w:numPr>
          <w:ilvl w:val="2"/>
          <w:numId w:val="20"/>
        </w:numPr>
        <w:rPr>
          <w:lang w:eastAsia="nl-BE"/>
        </w:rPr>
      </w:pPr>
      <w:r w:rsidRPr="005C2225">
        <w:rPr>
          <w:lang w:eastAsia="nl-BE"/>
        </w:rPr>
        <w:t>"distance" (gesimuleerd)</w:t>
      </w:r>
    </w:p>
    <w:p w14:paraId="026B55BE" w14:textId="77777777" w:rsidR="005C2225" w:rsidRPr="005C2225" w:rsidRDefault="005C2225" w:rsidP="005C2225">
      <w:pPr>
        <w:numPr>
          <w:ilvl w:val="2"/>
          <w:numId w:val="20"/>
        </w:numPr>
        <w:rPr>
          <w:lang w:eastAsia="nl-BE"/>
        </w:rPr>
      </w:pPr>
      <w:r w:rsidRPr="005C2225">
        <w:rPr>
          <w:lang w:eastAsia="nl-BE"/>
        </w:rPr>
        <w:t>"button" (status knop)</w:t>
      </w:r>
    </w:p>
    <w:p w14:paraId="6AC5027C" w14:textId="77777777" w:rsidR="005C2225" w:rsidRPr="005C2225" w:rsidRDefault="005C2225" w:rsidP="005C2225">
      <w:pPr>
        <w:numPr>
          <w:ilvl w:val="2"/>
          <w:numId w:val="20"/>
        </w:numPr>
        <w:rPr>
          <w:lang w:eastAsia="nl-BE"/>
        </w:rPr>
      </w:pPr>
      <w:r w:rsidRPr="005C2225">
        <w:rPr>
          <w:lang w:eastAsia="nl-BE"/>
        </w:rPr>
        <w:t>"wifi_state" en "mqtt_state"</w:t>
      </w:r>
    </w:p>
    <w:p w14:paraId="22FD2C30" w14:textId="77777777" w:rsidR="005C2225" w:rsidRPr="005C2225" w:rsidRDefault="005C2225" w:rsidP="005C2225">
      <w:pPr>
        <w:numPr>
          <w:ilvl w:val="2"/>
          <w:numId w:val="20"/>
        </w:numPr>
        <w:rPr>
          <w:lang w:eastAsia="nl-BE"/>
        </w:rPr>
      </w:pPr>
      <w:r w:rsidRPr="005C2225">
        <w:rPr>
          <w:lang w:eastAsia="nl-BE"/>
        </w:rPr>
        <w:t>"movement_code" (index uit movements[])</w:t>
      </w:r>
    </w:p>
    <w:p w14:paraId="6594EF73" w14:textId="77777777" w:rsidR="005C2225" w:rsidRPr="00CD658F" w:rsidRDefault="005C2225" w:rsidP="005C2225">
      <w:pPr>
        <w:numPr>
          <w:ilvl w:val="1"/>
          <w:numId w:val="20"/>
        </w:numPr>
        <w:rPr>
          <w:lang w:val="nl-BE" w:eastAsia="nl-BE"/>
        </w:rPr>
      </w:pPr>
      <w:r w:rsidRPr="00CD658F">
        <w:rPr>
          <w:lang w:val="nl-BE" w:eastAsia="nl-BE"/>
        </w:rPr>
        <w:t>Indien batterij &lt; 2.8V → waarschuwing via MQTT</w:t>
      </w:r>
    </w:p>
    <w:p w14:paraId="1DB2E998" w14:textId="77777777" w:rsidR="005C2225" w:rsidRPr="00CD658F" w:rsidRDefault="005C2225" w:rsidP="005C2225">
      <w:pPr>
        <w:numPr>
          <w:ilvl w:val="1"/>
          <w:numId w:val="20"/>
        </w:numPr>
        <w:rPr>
          <w:lang w:val="nl-BE" w:eastAsia="nl-BE"/>
        </w:rPr>
      </w:pPr>
      <w:r w:rsidRPr="00CD658F">
        <w:rPr>
          <w:lang w:val="nl-BE" w:eastAsia="nl-BE"/>
        </w:rPr>
        <w:t>Indien batterij &lt; 1.0V → robot schakelt zichzelf uit (shutdown mode)</w:t>
      </w:r>
    </w:p>
    <w:p w14:paraId="1F7764FF" w14:textId="1611803B" w:rsidR="005C2225" w:rsidRDefault="005C2225" w:rsidP="000358DA">
      <w:pPr>
        <w:rPr>
          <w:b/>
          <w:bCs/>
          <w:lang w:val="nl-NL" w:eastAsia="nl-BE"/>
        </w:rPr>
      </w:pPr>
    </w:p>
    <w:p w14:paraId="67625593" w14:textId="19BB1F25" w:rsidR="00B8767B" w:rsidRPr="00B8767B" w:rsidRDefault="000358DA" w:rsidP="00950583">
      <w:pPr>
        <w:pStyle w:val="Heading3"/>
        <w:rPr>
          <w:lang w:eastAsia="nl-BE"/>
        </w:rPr>
      </w:pPr>
      <w:bookmarkStart w:id="32" w:name="_Toc200550053"/>
      <w:r w:rsidRPr="00B8767B">
        <w:rPr>
          <w:lang w:eastAsia="nl-BE"/>
        </w:rPr>
        <w:t>Pin Assignments:</w:t>
      </w:r>
      <w:bookmarkEnd w:id="32"/>
    </w:p>
    <w:tbl>
      <w:tblPr>
        <w:tblStyle w:val="Tabeloranje"/>
        <w:tblW w:w="0" w:type="auto"/>
        <w:tblLook w:val="04A0" w:firstRow="1" w:lastRow="0" w:firstColumn="1" w:lastColumn="0" w:noHBand="0" w:noVBand="1"/>
      </w:tblPr>
      <w:tblGrid>
        <w:gridCol w:w="3023"/>
        <w:gridCol w:w="3023"/>
        <w:gridCol w:w="3024"/>
      </w:tblGrid>
      <w:tr w:rsidR="000358DA" w:rsidRPr="000358DA" w14:paraId="27EA2300" w14:textId="77777777" w:rsidTr="000358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3" w:type="dxa"/>
          </w:tcPr>
          <w:p w14:paraId="0D2687A9" w14:textId="77777777" w:rsidR="000358DA" w:rsidRPr="000358DA" w:rsidRDefault="000358DA">
            <w:pPr>
              <w:rPr>
                <w:lang w:val="nl-NL" w:eastAsia="nl-BE"/>
              </w:rPr>
            </w:pPr>
            <w:r w:rsidRPr="000358DA">
              <w:rPr>
                <w:lang w:val="nl-NL" w:eastAsia="nl-BE"/>
              </w:rPr>
              <w:t>Component</w:t>
            </w:r>
          </w:p>
        </w:tc>
        <w:tc>
          <w:tcPr>
            <w:tcW w:w="3023" w:type="dxa"/>
          </w:tcPr>
          <w:p w14:paraId="1A2F1804" w14:textId="77777777" w:rsidR="000358DA" w:rsidRPr="000358DA" w:rsidRDefault="000358DA">
            <w:pPr>
              <w:cnfStyle w:val="100000000000" w:firstRow="1" w:lastRow="0" w:firstColumn="0" w:lastColumn="0" w:oddVBand="0" w:evenVBand="0" w:oddHBand="0" w:evenHBand="0" w:firstRowFirstColumn="0" w:firstRowLastColumn="0" w:lastRowFirstColumn="0" w:lastRowLastColumn="0"/>
              <w:rPr>
                <w:lang w:val="nl-NL" w:eastAsia="nl-BE"/>
              </w:rPr>
            </w:pPr>
            <w:r w:rsidRPr="000358DA">
              <w:rPr>
                <w:lang w:val="nl-NL" w:eastAsia="nl-BE"/>
              </w:rPr>
              <w:t>Pin Number</w:t>
            </w:r>
          </w:p>
        </w:tc>
        <w:tc>
          <w:tcPr>
            <w:tcW w:w="3024" w:type="dxa"/>
          </w:tcPr>
          <w:p w14:paraId="1BB91F15" w14:textId="77777777" w:rsidR="000358DA" w:rsidRPr="000358DA" w:rsidRDefault="000358DA">
            <w:pPr>
              <w:cnfStyle w:val="100000000000" w:firstRow="1" w:lastRow="0" w:firstColumn="0" w:lastColumn="0" w:oddVBand="0" w:evenVBand="0" w:oddHBand="0" w:evenHBand="0" w:firstRowFirstColumn="0" w:firstRowLastColumn="0" w:lastRowFirstColumn="0" w:lastRowLastColumn="0"/>
              <w:rPr>
                <w:lang w:val="nl-NL" w:eastAsia="nl-BE"/>
              </w:rPr>
            </w:pPr>
            <w:r w:rsidRPr="000358DA">
              <w:rPr>
                <w:lang w:val="nl-NL" w:eastAsia="nl-BE"/>
              </w:rPr>
              <w:t>Description</w:t>
            </w:r>
          </w:p>
        </w:tc>
      </w:tr>
      <w:tr w:rsidR="000358DA" w:rsidRPr="000358DA" w14:paraId="627183B0" w14:textId="77777777" w:rsidTr="0003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14:paraId="5C4D7D95" w14:textId="77777777" w:rsidR="000358DA" w:rsidRPr="000358DA" w:rsidRDefault="000358DA">
            <w:pPr>
              <w:rPr>
                <w:lang w:eastAsia="nl-BE"/>
              </w:rPr>
            </w:pPr>
            <w:r w:rsidRPr="000358DA">
              <w:rPr>
                <w:lang w:eastAsia="nl-BE"/>
              </w:rPr>
              <w:t>Motor Left Fwd</w:t>
            </w:r>
          </w:p>
        </w:tc>
        <w:tc>
          <w:tcPr>
            <w:tcW w:w="3023" w:type="dxa"/>
          </w:tcPr>
          <w:p w14:paraId="23D79B04" w14:textId="77777777" w:rsidR="000358DA" w:rsidRPr="000358DA" w:rsidRDefault="000358DA">
            <w:pPr>
              <w:cnfStyle w:val="000000100000" w:firstRow="0" w:lastRow="0" w:firstColumn="0" w:lastColumn="0" w:oddVBand="0" w:evenVBand="0" w:oddHBand="1" w:evenHBand="0" w:firstRowFirstColumn="0" w:firstRowLastColumn="0" w:lastRowFirstColumn="0" w:lastRowLastColumn="0"/>
              <w:rPr>
                <w:lang w:eastAsia="nl-BE"/>
              </w:rPr>
            </w:pPr>
            <w:r w:rsidRPr="000358DA">
              <w:rPr>
                <w:lang w:eastAsia="nl-BE"/>
              </w:rPr>
              <w:t>D5</w:t>
            </w:r>
          </w:p>
        </w:tc>
        <w:tc>
          <w:tcPr>
            <w:tcW w:w="3024" w:type="dxa"/>
          </w:tcPr>
          <w:p w14:paraId="2162B2C9" w14:textId="402E74CF" w:rsidR="000358DA" w:rsidRPr="000358DA" w:rsidRDefault="000358DA">
            <w:pPr>
              <w:cnfStyle w:val="000000100000" w:firstRow="0" w:lastRow="0" w:firstColumn="0" w:lastColumn="0" w:oddVBand="0" w:evenVBand="0" w:oddHBand="1" w:evenHBand="0" w:firstRowFirstColumn="0" w:firstRowLastColumn="0" w:lastRowFirstColumn="0" w:lastRowLastColumn="0"/>
              <w:rPr>
                <w:lang w:eastAsia="nl-BE"/>
              </w:rPr>
            </w:pPr>
            <w:r w:rsidRPr="000358DA">
              <w:rPr>
                <w:lang w:eastAsia="nl-BE"/>
              </w:rPr>
              <w:t xml:space="preserve">PWM forward </w:t>
            </w:r>
            <w:r w:rsidR="002A0889">
              <w:rPr>
                <w:lang w:eastAsia="nl-BE"/>
              </w:rPr>
              <w:t>voor</w:t>
            </w:r>
            <w:r w:rsidRPr="000358DA">
              <w:rPr>
                <w:lang w:eastAsia="nl-BE"/>
              </w:rPr>
              <w:t xml:space="preserve"> left motor</w:t>
            </w:r>
          </w:p>
        </w:tc>
      </w:tr>
      <w:tr w:rsidR="000358DA" w:rsidRPr="000358DA" w14:paraId="5BC2CECE" w14:textId="77777777" w:rsidTr="000358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14:paraId="37D5D965" w14:textId="77777777" w:rsidR="000358DA" w:rsidRPr="000358DA" w:rsidRDefault="000358DA">
            <w:pPr>
              <w:rPr>
                <w:lang w:eastAsia="nl-BE"/>
              </w:rPr>
            </w:pPr>
            <w:r w:rsidRPr="000358DA">
              <w:rPr>
                <w:lang w:eastAsia="nl-BE"/>
              </w:rPr>
              <w:t>Motor Left Bwd</w:t>
            </w:r>
          </w:p>
        </w:tc>
        <w:tc>
          <w:tcPr>
            <w:tcW w:w="3023" w:type="dxa"/>
          </w:tcPr>
          <w:p w14:paraId="2201C518" w14:textId="77777777" w:rsidR="000358DA" w:rsidRPr="000358DA" w:rsidRDefault="000358DA">
            <w:pPr>
              <w:cnfStyle w:val="000000010000" w:firstRow="0" w:lastRow="0" w:firstColumn="0" w:lastColumn="0" w:oddVBand="0" w:evenVBand="0" w:oddHBand="0" w:evenHBand="1" w:firstRowFirstColumn="0" w:firstRowLastColumn="0" w:lastRowFirstColumn="0" w:lastRowLastColumn="0"/>
              <w:rPr>
                <w:lang w:eastAsia="nl-BE"/>
              </w:rPr>
            </w:pPr>
            <w:r w:rsidRPr="000358DA">
              <w:rPr>
                <w:lang w:eastAsia="nl-BE"/>
              </w:rPr>
              <w:t>D18</w:t>
            </w:r>
          </w:p>
        </w:tc>
        <w:tc>
          <w:tcPr>
            <w:tcW w:w="3024" w:type="dxa"/>
          </w:tcPr>
          <w:p w14:paraId="38F2F58C" w14:textId="1F354C38" w:rsidR="000358DA" w:rsidRPr="000358DA" w:rsidRDefault="000358DA">
            <w:pPr>
              <w:cnfStyle w:val="000000010000" w:firstRow="0" w:lastRow="0" w:firstColumn="0" w:lastColumn="0" w:oddVBand="0" w:evenVBand="0" w:oddHBand="0" w:evenHBand="1" w:firstRowFirstColumn="0" w:firstRowLastColumn="0" w:lastRowFirstColumn="0" w:lastRowLastColumn="0"/>
              <w:rPr>
                <w:lang w:eastAsia="nl-BE"/>
              </w:rPr>
            </w:pPr>
            <w:r w:rsidRPr="000358DA">
              <w:rPr>
                <w:lang w:eastAsia="nl-BE"/>
              </w:rPr>
              <w:t xml:space="preserve">PWM backward </w:t>
            </w:r>
            <w:r w:rsidR="002A0889">
              <w:rPr>
                <w:lang w:eastAsia="nl-BE"/>
              </w:rPr>
              <w:t>voor</w:t>
            </w:r>
            <w:r w:rsidR="002A0889" w:rsidRPr="000358DA">
              <w:rPr>
                <w:lang w:eastAsia="nl-BE"/>
              </w:rPr>
              <w:t xml:space="preserve"> </w:t>
            </w:r>
            <w:r w:rsidRPr="000358DA">
              <w:rPr>
                <w:lang w:eastAsia="nl-BE"/>
              </w:rPr>
              <w:t>left motor</w:t>
            </w:r>
          </w:p>
        </w:tc>
      </w:tr>
      <w:tr w:rsidR="000358DA" w:rsidRPr="000358DA" w14:paraId="647264E3" w14:textId="77777777" w:rsidTr="0003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14:paraId="5B849199" w14:textId="77777777" w:rsidR="000358DA" w:rsidRPr="000358DA" w:rsidRDefault="000358DA">
            <w:pPr>
              <w:rPr>
                <w:lang w:eastAsia="nl-BE"/>
              </w:rPr>
            </w:pPr>
            <w:r w:rsidRPr="000358DA">
              <w:rPr>
                <w:lang w:eastAsia="nl-BE"/>
              </w:rPr>
              <w:t>Motor Right Fwd</w:t>
            </w:r>
          </w:p>
        </w:tc>
        <w:tc>
          <w:tcPr>
            <w:tcW w:w="3023" w:type="dxa"/>
          </w:tcPr>
          <w:p w14:paraId="07D26F7B" w14:textId="77777777" w:rsidR="000358DA" w:rsidRPr="000358DA" w:rsidRDefault="000358DA">
            <w:pPr>
              <w:cnfStyle w:val="000000100000" w:firstRow="0" w:lastRow="0" w:firstColumn="0" w:lastColumn="0" w:oddVBand="0" w:evenVBand="0" w:oddHBand="1" w:evenHBand="0" w:firstRowFirstColumn="0" w:firstRowLastColumn="0" w:lastRowFirstColumn="0" w:lastRowLastColumn="0"/>
              <w:rPr>
                <w:lang w:eastAsia="nl-BE"/>
              </w:rPr>
            </w:pPr>
            <w:r w:rsidRPr="000358DA">
              <w:rPr>
                <w:lang w:eastAsia="nl-BE"/>
              </w:rPr>
              <w:t>D19</w:t>
            </w:r>
          </w:p>
        </w:tc>
        <w:tc>
          <w:tcPr>
            <w:tcW w:w="3024" w:type="dxa"/>
          </w:tcPr>
          <w:p w14:paraId="2F0B6D71" w14:textId="28BBC246" w:rsidR="000358DA" w:rsidRPr="000358DA" w:rsidRDefault="000358DA">
            <w:pPr>
              <w:cnfStyle w:val="000000100000" w:firstRow="0" w:lastRow="0" w:firstColumn="0" w:lastColumn="0" w:oddVBand="0" w:evenVBand="0" w:oddHBand="1" w:evenHBand="0" w:firstRowFirstColumn="0" w:firstRowLastColumn="0" w:lastRowFirstColumn="0" w:lastRowLastColumn="0"/>
              <w:rPr>
                <w:lang w:eastAsia="nl-BE"/>
              </w:rPr>
            </w:pPr>
            <w:r w:rsidRPr="000358DA">
              <w:rPr>
                <w:lang w:eastAsia="nl-BE"/>
              </w:rPr>
              <w:t xml:space="preserve">PWM forward </w:t>
            </w:r>
            <w:r w:rsidR="002A0889">
              <w:rPr>
                <w:lang w:eastAsia="nl-BE"/>
              </w:rPr>
              <w:t>voor</w:t>
            </w:r>
            <w:r w:rsidR="002A0889" w:rsidRPr="000358DA">
              <w:rPr>
                <w:lang w:eastAsia="nl-BE"/>
              </w:rPr>
              <w:t xml:space="preserve"> </w:t>
            </w:r>
            <w:r w:rsidRPr="000358DA">
              <w:rPr>
                <w:lang w:eastAsia="nl-BE"/>
              </w:rPr>
              <w:t>right motor</w:t>
            </w:r>
          </w:p>
        </w:tc>
      </w:tr>
      <w:tr w:rsidR="000358DA" w:rsidRPr="000358DA" w14:paraId="3EBA9C99" w14:textId="77777777" w:rsidTr="000358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14:paraId="13953454" w14:textId="77777777" w:rsidR="000358DA" w:rsidRPr="000358DA" w:rsidRDefault="000358DA">
            <w:pPr>
              <w:rPr>
                <w:lang w:eastAsia="nl-BE"/>
              </w:rPr>
            </w:pPr>
            <w:r w:rsidRPr="000358DA">
              <w:rPr>
                <w:lang w:eastAsia="nl-BE"/>
              </w:rPr>
              <w:t>Motor Right Bwd</w:t>
            </w:r>
          </w:p>
        </w:tc>
        <w:tc>
          <w:tcPr>
            <w:tcW w:w="3023" w:type="dxa"/>
          </w:tcPr>
          <w:p w14:paraId="5E054884" w14:textId="77777777" w:rsidR="000358DA" w:rsidRPr="000358DA" w:rsidRDefault="000358DA">
            <w:pPr>
              <w:cnfStyle w:val="000000010000" w:firstRow="0" w:lastRow="0" w:firstColumn="0" w:lastColumn="0" w:oddVBand="0" w:evenVBand="0" w:oddHBand="0" w:evenHBand="1" w:firstRowFirstColumn="0" w:firstRowLastColumn="0" w:lastRowFirstColumn="0" w:lastRowLastColumn="0"/>
              <w:rPr>
                <w:lang w:eastAsia="nl-BE"/>
              </w:rPr>
            </w:pPr>
            <w:r w:rsidRPr="000358DA">
              <w:rPr>
                <w:lang w:eastAsia="nl-BE"/>
              </w:rPr>
              <w:t>D21</w:t>
            </w:r>
          </w:p>
        </w:tc>
        <w:tc>
          <w:tcPr>
            <w:tcW w:w="3024" w:type="dxa"/>
          </w:tcPr>
          <w:p w14:paraId="0BBBCD2B" w14:textId="17D45A6E" w:rsidR="000358DA" w:rsidRPr="000358DA" w:rsidRDefault="000358DA">
            <w:pPr>
              <w:cnfStyle w:val="000000010000" w:firstRow="0" w:lastRow="0" w:firstColumn="0" w:lastColumn="0" w:oddVBand="0" w:evenVBand="0" w:oddHBand="0" w:evenHBand="1" w:firstRowFirstColumn="0" w:firstRowLastColumn="0" w:lastRowFirstColumn="0" w:lastRowLastColumn="0"/>
              <w:rPr>
                <w:lang w:eastAsia="nl-BE"/>
              </w:rPr>
            </w:pPr>
            <w:r w:rsidRPr="000358DA">
              <w:rPr>
                <w:lang w:eastAsia="nl-BE"/>
              </w:rPr>
              <w:t xml:space="preserve">PWM backward </w:t>
            </w:r>
            <w:r w:rsidR="002A0889">
              <w:rPr>
                <w:lang w:eastAsia="nl-BE"/>
              </w:rPr>
              <w:t>voor</w:t>
            </w:r>
            <w:r w:rsidR="002A0889" w:rsidRPr="000358DA">
              <w:rPr>
                <w:lang w:eastAsia="nl-BE"/>
              </w:rPr>
              <w:t xml:space="preserve"> </w:t>
            </w:r>
            <w:r w:rsidRPr="000358DA">
              <w:rPr>
                <w:lang w:eastAsia="nl-BE"/>
              </w:rPr>
              <w:t>right motor</w:t>
            </w:r>
          </w:p>
        </w:tc>
      </w:tr>
      <w:tr w:rsidR="000358DA" w:rsidRPr="000358DA" w14:paraId="0F5A9CBB" w14:textId="77777777" w:rsidTr="0003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14:paraId="18167958" w14:textId="77777777" w:rsidR="000358DA" w:rsidRPr="000358DA" w:rsidRDefault="000358DA">
            <w:pPr>
              <w:rPr>
                <w:lang w:eastAsia="nl-BE"/>
              </w:rPr>
            </w:pPr>
            <w:r w:rsidRPr="000358DA">
              <w:rPr>
                <w:lang w:eastAsia="nl-BE"/>
              </w:rPr>
              <w:t>IR Sensor Left</w:t>
            </w:r>
          </w:p>
        </w:tc>
        <w:tc>
          <w:tcPr>
            <w:tcW w:w="3023" w:type="dxa"/>
          </w:tcPr>
          <w:p w14:paraId="3139DDB1" w14:textId="77777777" w:rsidR="000358DA" w:rsidRPr="000358DA" w:rsidRDefault="000358DA">
            <w:pPr>
              <w:cnfStyle w:val="000000100000" w:firstRow="0" w:lastRow="0" w:firstColumn="0" w:lastColumn="0" w:oddVBand="0" w:evenVBand="0" w:oddHBand="1" w:evenHBand="0" w:firstRowFirstColumn="0" w:firstRowLastColumn="0" w:lastRowFirstColumn="0" w:lastRowLastColumn="0"/>
              <w:rPr>
                <w:lang w:eastAsia="nl-BE"/>
              </w:rPr>
            </w:pPr>
            <w:r w:rsidRPr="000358DA">
              <w:rPr>
                <w:lang w:eastAsia="nl-BE"/>
              </w:rPr>
              <w:t>D34</w:t>
            </w:r>
          </w:p>
        </w:tc>
        <w:tc>
          <w:tcPr>
            <w:tcW w:w="3024" w:type="dxa"/>
          </w:tcPr>
          <w:p w14:paraId="13FA9609" w14:textId="77777777" w:rsidR="000358DA" w:rsidRPr="000358DA" w:rsidRDefault="000358DA">
            <w:pPr>
              <w:cnfStyle w:val="000000100000" w:firstRow="0" w:lastRow="0" w:firstColumn="0" w:lastColumn="0" w:oddVBand="0" w:evenVBand="0" w:oddHBand="1" w:evenHBand="0" w:firstRowFirstColumn="0" w:firstRowLastColumn="0" w:lastRowFirstColumn="0" w:lastRowLastColumn="0"/>
              <w:rPr>
                <w:lang w:eastAsia="nl-BE"/>
              </w:rPr>
            </w:pPr>
            <w:r w:rsidRPr="000358DA">
              <w:rPr>
                <w:lang w:eastAsia="nl-BE"/>
              </w:rPr>
              <w:t>IR line sensor (left)</w:t>
            </w:r>
          </w:p>
        </w:tc>
      </w:tr>
      <w:tr w:rsidR="000358DA" w:rsidRPr="000358DA" w14:paraId="6D3C5630" w14:textId="77777777" w:rsidTr="000358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14:paraId="223B7406" w14:textId="77777777" w:rsidR="000358DA" w:rsidRPr="000358DA" w:rsidRDefault="000358DA">
            <w:pPr>
              <w:rPr>
                <w:lang w:eastAsia="nl-BE"/>
              </w:rPr>
            </w:pPr>
            <w:r w:rsidRPr="000358DA">
              <w:rPr>
                <w:lang w:eastAsia="nl-BE"/>
              </w:rPr>
              <w:t>IR Sensor Center</w:t>
            </w:r>
          </w:p>
        </w:tc>
        <w:tc>
          <w:tcPr>
            <w:tcW w:w="3023" w:type="dxa"/>
          </w:tcPr>
          <w:p w14:paraId="5DDEC599" w14:textId="77777777" w:rsidR="000358DA" w:rsidRPr="000358DA" w:rsidRDefault="000358DA">
            <w:pPr>
              <w:cnfStyle w:val="000000010000" w:firstRow="0" w:lastRow="0" w:firstColumn="0" w:lastColumn="0" w:oddVBand="0" w:evenVBand="0" w:oddHBand="0" w:evenHBand="1" w:firstRowFirstColumn="0" w:firstRowLastColumn="0" w:lastRowFirstColumn="0" w:lastRowLastColumn="0"/>
              <w:rPr>
                <w:lang w:eastAsia="nl-BE"/>
              </w:rPr>
            </w:pPr>
            <w:r w:rsidRPr="000358DA">
              <w:rPr>
                <w:lang w:eastAsia="nl-BE"/>
              </w:rPr>
              <w:t>D32</w:t>
            </w:r>
          </w:p>
        </w:tc>
        <w:tc>
          <w:tcPr>
            <w:tcW w:w="3024" w:type="dxa"/>
          </w:tcPr>
          <w:p w14:paraId="464F59FF" w14:textId="77777777" w:rsidR="000358DA" w:rsidRPr="000358DA" w:rsidRDefault="000358DA">
            <w:pPr>
              <w:cnfStyle w:val="000000010000" w:firstRow="0" w:lastRow="0" w:firstColumn="0" w:lastColumn="0" w:oddVBand="0" w:evenVBand="0" w:oddHBand="0" w:evenHBand="1" w:firstRowFirstColumn="0" w:firstRowLastColumn="0" w:lastRowFirstColumn="0" w:lastRowLastColumn="0"/>
              <w:rPr>
                <w:lang w:eastAsia="nl-BE"/>
              </w:rPr>
            </w:pPr>
            <w:r w:rsidRPr="000358DA">
              <w:rPr>
                <w:lang w:eastAsia="nl-BE"/>
              </w:rPr>
              <w:t>IR line sensor (center)</w:t>
            </w:r>
          </w:p>
        </w:tc>
      </w:tr>
      <w:tr w:rsidR="000358DA" w:rsidRPr="000358DA" w14:paraId="0C1871CF" w14:textId="77777777" w:rsidTr="0003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14:paraId="3EC36560" w14:textId="77777777" w:rsidR="000358DA" w:rsidRPr="000358DA" w:rsidRDefault="000358DA">
            <w:pPr>
              <w:rPr>
                <w:lang w:eastAsia="nl-BE"/>
              </w:rPr>
            </w:pPr>
            <w:r w:rsidRPr="000358DA">
              <w:rPr>
                <w:lang w:eastAsia="nl-BE"/>
              </w:rPr>
              <w:t>IR Sensor Right</w:t>
            </w:r>
          </w:p>
        </w:tc>
        <w:tc>
          <w:tcPr>
            <w:tcW w:w="3023" w:type="dxa"/>
          </w:tcPr>
          <w:p w14:paraId="6914EA1E" w14:textId="77777777" w:rsidR="000358DA" w:rsidRPr="000358DA" w:rsidRDefault="000358DA">
            <w:pPr>
              <w:cnfStyle w:val="000000100000" w:firstRow="0" w:lastRow="0" w:firstColumn="0" w:lastColumn="0" w:oddVBand="0" w:evenVBand="0" w:oddHBand="1" w:evenHBand="0" w:firstRowFirstColumn="0" w:firstRowLastColumn="0" w:lastRowFirstColumn="0" w:lastRowLastColumn="0"/>
              <w:rPr>
                <w:lang w:eastAsia="nl-BE"/>
              </w:rPr>
            </w:pPr>
            <w:r w:rsidRPr="000358DA">
              <w:rPr>
                <w:lang w:eastAsia="nl-BE"/>
              </w:rPr>
              <w:t>D35</w:t>
            </w:r>
          </w:p>
        </w:tc>
        <w:tc>
          <w:tcPr>
            <w:tcW w:w="3024" w:type="dxa"/>
          </w:tcPr>
          <w:p w14:paraId="62665D5C" w14:textId="77777777" w:rsidR="000358DA" w:rsidRPr="000358DA" w:rsidRDefault="000358DA">
            <w:pPr>
              <w:cnfStyle w:val="000000100000" w:firstRow="0" w:lastRow="0" w:firstColumn="0" w:lastColumn="0" w:oddVBand="0" w:evenVBand="0" w:oddHBand="1" w:evenHBand="0" w:firstRowFirstColumn="0" w:firstRowLastColumn="0" w:lastRowFirstColumn="0" w:lastRowLastColumn="0"/>
              <w:rPr>
                <w:lang w:eastAsia="nl-BE"/>
              </w:rPr>
            </w:pPr>
            <w:r w:rsidRPr="000358DA">
              <w:rPr>
                <w:lang w:eastAsia="nl-BE"/>
              </w:rPr>
              <w:t>IR line sensor (right)</w:t>
            </w:r>
          </w:p>
        </w:tc>
      </w:tr>
      <w:tr w:rsidR="000358DA" w:rsidRPr="000358DA" w14:paraId="3031E7B4" w14:textId="77777777" w:rsidTr="000358D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14:paraId="20D2CE72" w14:textId="77777777" w:rsidR="000358DA" w:rsidRPr="000358DA" w:rsidRDefault="000358DA">
            <w:pPr>
              <w:rPr>
                <w:lang w:eastAsia="nl-BE"/>
              </w:rPr>
            </w:pPr>
            <w:r w:rsidRPr="000358DA">
              <w:rPr>
                <w:lang w:eastAsia="nl-BE"/>
              </w:rPr>
              <w:t>Battery Voltage</w:t>
            </w:r>
          </w:p>
        </w:tc>
        <w:tc>
          <w:tcPr>
            <w:tcW w:w="3023" w:type="dxa"/>
          </w:tcPr>
          <w:p w14:paraId="5246A063" w14:textId="77777777" w:rsidR="000358DA" w:rsidRPr="000358DA" w:rsidRDefault="000358DA">
            <w:pPr>
              <w:cnfStyle w:val="000000010000" w:firstRow="0" w:lastRow="0" w:firstColumn="0" w:lastColumn="0" w:oddVBand="0" w:evenVBand="0" w:oddHBand="0" w:evenHBand="1" w:firstRowFirstColumn="0" w:firstRowLastColumn="0" w:lastRowFirstColumn="0" w:lastRowLastColumn="0"/>
              <w:rPr>
                <w:lang w:eastAsia="nl-BE"/>
              </w:rPr>
            </w:pPr>
            <w:r w:rsidRPr="000358DA">
              <w:rPr>
                <w:lang w:eastAsia="nl-BE"/>
              </w:rPr>
              <w:t>D36 (ADC)</w:t>
            </w:r>
          </w:p>
        </w:tc>
        <w:tc>
          <w:tcPr>
            <w:tcW w:w="3024" w:type="dxa"/>
          </w:tcPr>
          <w:p w14:paraId="7A83DFE9" w14:textId="0C6FDE6E" w:rsidR="000358DA" w:rsidRPr="000358DA" w:rsidRDefault="002A0889">
            <w:pPr>
              <w:cnfStyle w:val="000000010000" w:firstRow="0" w:lastRow="0" w:firstColumn="0" w:lastColumn="0" w:oddVBand="0" w:evenVBand="0" w:oddHBand="0" w:evenHBand="1" w:firstRowFirstColumn="0" w:firstRowLastColumn="0" w:lastRowFirstColumn="0" w:lastRowLastColumn="0"/>
              <w:rPr>
                <w:lang w:eastAsia="nl-BE"/>
              </w:rPr>
            </w:pPr>
            <w:r>
              <w:rPr>
                <w:lang w:eastAsia="nl-BE"/>
              </w:rPr>
              <w:t>Leest</w:t>
            </w:r>
            <w:r w:rsidR="000358DA" w:rsidRPr="000358DA">
              <w:rPr>
                <w:lang w:eastAsia="nl-BE"/>
              </w:rPr>
              <w:t xml:space="preserve"> battery level (analog)</w:t>
            </w:r>
          </w:p>
        </w:tc>
      </w:tr>
      <w:tr w:rsidR="000358DA" w:rsidRPr="000358DA" w14:paraId="73311FCD" w14:textId="77777777" w:rsidTr="000358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14:paraId="0592BA30" w14:textId="77777777" w:rsidR="000358DA" w:rsidRPr="000358DA" w:rsidRDefault="000358DA">
            <w:pPr>
              <w:rPr>
                <w:lang w:eastAsia="nl-BE"/>
              </w:rPr>
            </w:pPr>
            <w:r w:rsidRPr="000358DA">
              <w:rPr>
                <w:lang w:eastAsia="nl-BE"/>
              </w:rPr>
              <w:t>LCD I2C Address</w:t>
            </w:r>
          </w:p>
        </w:tc>
        <w:tc>
          <w:tcPr>
            <w:tcW w:w="3023" w:type="dxa"/>
          </w:tcPr>
          <w:p w14:paraId="68FD7616" w14:textId="77777777" w:rsidR="000358DA" w:rsidRPr="000358DA" w:rsidRDefault="000358DA">
            <w:pPr>
              <w:cnfStyle w:val="000000100000" w:firstRow="0" w:lastRow="0" w:firstColumn="0" w:lastColumn="0" w:oddVBand="0" w:evenVBand="0" w:oddHBand="1" w:evenHBand="0" w:firstRowFirstColumn="0" w:firstRowLastColumn="0" w:lastRowFirstColumn="0" w:lastRowLastColumn="0"/>
              <w:rPr>
                <w:lang w:eastAsia="nl-BE"/>
              </w:rPr>
            </w:pPr>
            <w:r w:rsidRPr="000358DA">
              <w:rPr>
                <w:lang w:eastAsia="nl-BE"/>
              </w:rPr>
              <w:t>0x27</w:t>
            </w:r>
          </w:p>
        </w:tc>
        <w:tc>
          <w:tcPr>
            <w:tcW w:w="3024" w:type="dxa"/>
          </w:tcPr>
          <w:p w14:paraId="5EA8221A" w14:textId="77777777" w:rsidR="000358DA" w:rsidRPr="000358DA" w:rsidRDefault="000358DA">
            <w:pPr>
              <w:cnfStyle w:val="000000100000" w:firstRow="0" w:lastRow="0" w:firstColumn="0" w:lastColumn="0" w:oddVBand="0" w:evenVBand="0" w:oddHBand="1" w:evenHBand="0" w:firstRowFirstColumn="0" w:firstRowLastColumn="0" w:lastRowFirstColumn="0" w:lastRowLastColumn="0"/>
              <w:rPr>
                <w:lang w:eastAsia="nl-BE"/>
              </w:rPr>
            </w:pPr>
            <w:r w:rsidRPr="000358DA">
              <w:rPr>
                <w:lang w:eastAsia="nl-BE"/>
              </w:rPr>
              <w:t>16x2 display over I2C</w:t>
            </w:r>
          </w:p>
        </w:tc>
      </w:tr>
    </w:tbl>
    <w:p w14:paraId="4DB808B4" w14:textId="070E775A" w:rsidR="00F028D5" w:rsidRDefault="00F028D5">
      <w:pPr>
        <w:rPr>
          <w:lang w:eastAsia="nl-BE"/>
        </w:rPr>
      </w:pPr>
    </w:p>
    <w:p w14:paraId="168660EF" w14:textId="2C88BD10" w:rsidR="00D30BF7" w:rsidRDefault="00992986" w:rsidP="00992986">
      <w:pPr>
        <w:pStyle w:val="Heading1"/>
        <w:rPr>
          <w:lang w:eastAsia="nl-BE"/>
        </w:rPr>
      </w:pPr>
      <w:bookmarkStart w:id="33" w:name="_Toc200550054"/>
      <w:r>
        <w:rPr>
          <w:lang w:eastAsia="nl-BE"/>
        </w:rPr>
        <w:lastRenderedPageBreak/>
        <w:t>Foto</w:t>
      </w:r>
      <w:r w:rsidR="00285DC7">
        <w:rPr>
          <w:lang w:eastAsia="nl-BE"/>
        </w:rPr>
        <w:t>’</w:t>
      </w:r>
      <w:r>
        <w:rPr>
          <w:lang w:eastAsia="nl-BE"/>
        </w:rPr>
        <w:t>s</w:t>
      </w:r>
      <w:r w:rsidR="00A1134E">
        <w:rPr>
          <w:lang w:eastAsia="nl-BE"/>
        </w:rPr>
        <w:t xml:space="preserve"> </w:t>
      </w:r>
      <w:r w:rsidR="00DD295B">
        <w:rPr>
          <w:lang w:eastAsia="nl-BE"/>
        </w:rPr>
        <w:t>Lijn</w:t>
      </w:r>
      <w:r w:rsidR="00285DC7">
        <w:rPr>
          <w:lang w:eastAsia="nl-BE"/>
        </w:rPr>
        <w:t>Robot</w:t>
      </w:r>
      <w:bookmarkEnd w:id="33"/>
    </w:p>
    <w:p w14:paraId="1CA5530C" w14:textId="0BE8FF92" w:rsidR="00992986" w:rsidRPr="00992986" w:rsidRDefault="00285DC7" w:rsidP="00992986">
      <w:pPr>
        <w:rPr>
          <w:lang w:val="nl-NL" w:eastAsia="nl-BE"/>
        </w:rPr>
      </w:pPr>
      <w:r>
        <w:rPr>
          <w:lang w:val="nl-NL" w:eastAsia="nl-BE"/>
        </w:rPr>
        <w:drawing>
          <wp:anchor distT="0" distB="0" distL="114300" distR="114300" simplePos="0" relativeHeight="251659265" behindDoc="0" locked="0" layoutInCell="1" allowOverlap="1" wp14:anchorId="55513A5B" wp14:editId="4475E9E0">
            <wp:simplePos x="0" y="0"/>
            <wp:positionH relativeFrom="margin">
              <wp:align>center</wp:align>
            </wp:positionH>
            <wp:positionV relativeFrom="paragraph">
              <wp:posOffset>709295</wp:posOffset>
            </wp:positionV>
            <wp:extent cx="5545455" cy="4162425"/>
            <wp:effectExtent l="5715" t="0" r="3810" b="3810"/>
            <wp:wrapSquare wrapText="bothSides"/>
            <wp:docPr id="1592877622" name="Picture 126" descr="A machine with wires and whe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77622" name="Picture 126" descr="A machine with wires and wheel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5545455" cy="4162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nl-NL" w:eastAsia="nl-BE"/>
        </w:rPr>
        <w:drawing>
          <wp:anchor distT="0" distB="0" distL="114300" distR="114300" simplePos="0" relativeHeight="251660289" behindDoc="0" locked="0" layoutInCell="1" allowOverlap="1" wp14:anchorId="071EDD08" wp14:editId="467D0000">
            <wp:simplePos x="0" y="0"/>
            <wp:positionH relativeFrom="margin">
              <wp:align>center</wp:align>
            </wp:positionH>
            <wp:positionV relativeFrom="paragraph">
              <wp:posOffset>4197121</wp:posOffset>
            </wp:positionV>
            <wp:extent cx="5061585" cy="3799205"/>
            <wp:effectExtent l="0" t="0" r="5715" b="0"/>
            <wp:wrapSquare wrapText="bothSides"/>
            <wp:docPr id="1700476702" name="Picture 125" descr="A machine with wires and a whe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76702" name="Picture 125" descr="A machine with wires and a wheel&#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1585" cy="3799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05E50D" w14:textId="35737685" w:rsidR="00D30BF7" w:rsidRDefault="00D30BF7">
      <w:pPr>
        <w:rPr>
          <w:lang w:val="nl-NL" w:eastAsia="nl-BE"/>
        </w:rPr>
      </w:pPr>
      <w:r>
        <w:rPr>
          <w:lang w:val="nl-NL" w:eastAsia="nl-BE"/>
        </w:rPr>
        <w:br w:type="page"/>
      </w:r>
    </w:p>
    <w:p w14:paraId="0C7CFAB5" w14:textId="197D1F52" w:rsidR="00CD6DFD" w:rsidRDefault="00CD6DFD">
      <w:pPr>
        <w:rPr>
          <w:lang w:val="nl-NL" w:eastAsia="nl-BE"/>
        </w:rPr>
      </w:pPr>
    </w:p>
    <w:p w14:paraId="7C6BE4C3" w14:textId="617114AE" w:rsidR="00CD6DFD" w:rsidRDefault="00CD6DFD">
      <w:pPr>
        <w:rPr>
          <w:lang w:val="nl-NL" w:eastAsia="nl-BE"/>
        </w:rPr>
      </w:pPr>
    </w:p>
    <w:p w14:paraId="625C94E5" w14:textId="27132647" w:rsidR="00CD6DFD" w:rsidRDefault="00CD6DFD">
      <w:pPr>
        <w:rPr>
          <w:lang w:val="nl-NL" w:eastAsia="nl-BE"/>
        </w:rPr>
      </w:pPr>
    </w:p>
    <w:p w14:paraId="1DA2E65D" w14:textId="77777777" w:rsidR="00CD6DFD" w:rsidRDefault="00CD6DFD">
      <w:pPr>
        <w:rPr>
          <w:lang w:val="nl-NL" w:eastAsia="nl-BE"/>
        </w:rPr>
      </w:pPr>
    </w:p>
    <w:p w14:paraId="4E92A146" w14:textId="7027480E" w:rsidR="00CD6DFD" w:rsidRDefault="00CD6DFD">
      <w:pPr>
        <w:rPr>
          <w:lang w:val="nl-NL" w:eastAsia="nl-BE"/>
        </w:rPr>
      </w:pPr>
      <w:r>
        <w:rPr>
          <w:lang w:val="nl-NL" w:eastAsia="nl-BE"/>
        </w:rPr>
        <w:drawing>
          <wp:anchor distT="0" distB="0" distL="114300" distR="114300" simplePos="0" relativeHeight="251661313" behindDoc="0" locked="0" layoutInCell="1" allowOverlap="1" wp14:anchorId="4D8E94B6" wp14:editId="3AD48556">
            <wp:simplePos x="0" y="0"/>
            <wp:positionH relativeFrom="margin">
              <wp:align>center</wp:align>
            </wp:positionH>
            <wp:positionV relativeFrom="paragraph">
              <wp:posOffset>113665</wp:posOffset>
            </wp:positionV>
            <wp:extent cx="5749925" cy="4316095"/>
            <wp:effectExtent l="0" t="6985" r="0" b="0"/>
            <wp:wrapSquare wrapText="bothSides"/>
            <wp:docPr id="1824723523"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5749925" cy="4316095"/>
                    </a:xfrm>
                    <a:prstGeom prst="rect">
                      <a:avLst/>
                    </a:prstGeom>
                    <a:noFill/>
                    <a:ln>
                      <a:noFill/>
                    </a:ln>
                  </pic:spPr>
                </pic:pic>
              </a:graphicData>
            </a:graphic>
          </wp:anchor>
        </w:drawing>
      </w:r>
    </w:p>
    <w:p w14:paraId="193F0493" w14:textId="2A20252C" w:rsidR="00CD6DFD" w:rsidRDefault="00CD6DFD">
      <w:pPr>
        <w:rPr>
          <w:lang w:val="nl-NL" w:eastAsia="nl-BE"/>
        </w:rPr>
      </w:pPr>
    </w:p>
    <w:p w14:paraId="20F11D26" w14:textId="77777777" w:rsidR="00CD6DFD" w:rsidRDefault="00CD6DFD">
      <w:pPr>
        <w:rPr>
          <w:lang w:val="nl-NL" w:eastAsia="nl-BE"/>
        </w:rPr>
      </w:pPr>
    </w:p>
    <w:p w14:paraId="2B66B80A" w14:textId="77777777" w:rsidR="00CD6DFD" w:rsidRDefault="00CD6DFD">
      <w:pPr>
        <w:rPr>
          <w:lang w:val="nl-NL" w:eastAsia="nl-BE"/>
        </w:rPr>
      </w:pPr>
    </w:p>
    <w:p w14:paraId="61D01FEE" w14:textId="77777777" w:rsidR="00CD6DFD" w:rsidRDefault="00CD6DFD">
      <w:pPr>
        <w:rPr>
          <w:lang w:val="nl-NL" w:eastAsia="nl-BE"/>
        </w:rPr>
      </w:pPr>
    </w:p>
    <w:p w14:paraId="73B9A637" w14:textId="77777777" w:rsidR="00CD6DFD" w:rsidRDefault="00CD6DFD">
      <w:pPr>
        <w:rPr>
          <w:lang w:val="nl-NL" w:eastAsia="nl-BE"/>
        </w:rPr>
      </w:pPr>
    </w:p>
    <w:p w14:paraId="5B8DC412" w14:textId="77777777" w:rsidR="00CD6DFD" w:rsidRDefault="00CD6DFD">
      <w:pPr>
        <w:rPr>
          <w:lang w:val="nl-NL" w:eastAsia="nl-BE"/>
        </w:rPr>
      </w:pPr>
    </w:p>
    <w:p w14:paraId="0666BC98" w14:textId="77777777" w:rsidR="00CD6DFD" w:rsidRDefault="00CD6DFD">
      <w:pPr>
        <w:rPr>
          <w:lang w:val="nl-NL" w:eastAsia="nl-BE"/>
        </w:rPr>
      </w:pPr>
    </w:p>
    <w:p w14:paraId="60D2B2DB" w14:textId="77777777" w:rsidR="00CD6DFD" w:rsidRDefault="00CD6DFD">
      <w:pPr>
        <w:rPr>
          <w:lang w:val="nl-NL" w:eastAsia="nl-BE"/>
        </w:rPr>
      </w:pPr>
    </w:p>
    <w:p w14:paraId="27ACE506" w14:textId="77777777" w:rsidR="00CD6DFD" w:rsidRDefault="00CD6DFD">
      <w:pPr>
        <w:rPr>
          <w:lang w:val="nl-NL" w:eastAsia="nl-BE"/>
        </w:rPr>
      </w:pPr>
    </w:p>
    <w:p w14:paraId="379D965E" w14:textId="77777777" w:rsidR="00CD6DFD" w:rsidRDefault="00CD6DFD">
      <w:pPr>
        <w:rPr>
          <w:lang w:val="nl-NL" w:eastAsia="nl-BE"/>
        </w:rPr>
      </w:pPr>
    </w:p>
    <w:p w14:paraId="24CE047F" w14:textId="77777777" w:rsidR="00CD6DFD" w:rsidRDefault="00CD6DFD">
      <w:pPr>
        <w:rPr>
          <w:lang w:val="nl-NL" w:eastAsia="nl-BE"/>
        </w:rPr>
      </w:pPr>
    </w:p>
    <w:p w14:paraId="05062602" w14:textId="77777777" w:rsidR="00CD6DFD" w:rsidRDefault="00CD6DFD">
      <w:pPr>
        <w:rPr>
          <w:lang w:val="nl-NL" w:eastAsia="nl-BE"/>
        </w:rPr>
      </w:pPr>
    </w:p>
    <w:p w14:paraId="6A3C5DB7" w14:textId="77777777" w:rsidR="00CD6DFD" w:rsidRDefault="00CD6DFD">
      <w:pPr>
        <w:rPr>
          <w:lang w:val="nl-NL" w:eastAsia="nl-BE"/>
        </w:rPr>
      </w:pPr>
    </w:p>
    <w:p w14:paraId="39464D05" w14:textId="77777777" w:rsidR="00CD6DFD" w:rsidRDefault="00CD6DFD">
      <w:pPr>
        <w:rPr>
          <w:lang w:val="nl-NL" w:eastAsia="nl-BE"/>
        </w:rPr>
      </w:pPr>
    </w:p>
    <w:p w14:paraId="07E39129" w14:textId="77777777" w:rsidR="00CD6DFD" w:rsidRDefault="00CD6DFD">
      <w:pPr>
        <w:rPr>
          <w:lang w:val="nl-NL" w:eastAsia="nl-BE"/>
        </w:rPr>
      </w:pPr>
    </w:p>
    <w:p w14:paraId="541D6F22" w14:textId="77777777" w:rsidR="00CD6DFD" w:rsidRDefault="00CD6DFD">
      <w:pPr>
        <w:rPr>
          <w:lang w:val="nl-NL" w:eastAsia="nl-BE"/>
        </w:rPr>
      </w:pPr>
    </w:p>
    <w:p w14:paraId="08DB2AB3" w14:textId="77777777" w:rsidR="00CD6DFD" w:rsidRDefault="00CD6DFD">
      <w:pPr>
        <w:rPr>
          <w:lang w:val="nl-NL" w:eastAsia="nl-BE"/>
        </w:rPr>
      </w:pPr>
    </w:p>
    <w:p w14:paraId="15C8A252" w14:textId="77777777" w:rsidR="00CD6DFD" w:rsidRDefault="00CD6DFD">
      <w:pPr>
        <w:rPr>
          <w:lang w:val="nl-NL" w:eastAsia="nl-BE"/>
        </w:rPr>
      </w:pPr>
    </w:p>
    <w:p w14:paraId="225B762B" w14:textId="77777777" w:rsidR="00CD6DFD" w:rsidRDefault="00CD6DFD">
      <w:pPr>
        <w:rPr>
          <w:lang w:val="nl-NL" w:eastAsia="nl-BE"/>
        </w:rPr>
      </w:pPr>
    </w:p>
    <w:p w14:paraId="1A1B9196" w14:textId="77777777" w:rsidR="00CD6DFD" w:rsidRDefault="00CD6DFD">
      <w:pPr>
        <w:rPr>
          <w:lang w:val="nl-NL" w:eastAsia="nl-BE"/>
        </w:rPr>
      </w:pPr>
    </w:p>
    <w:p w14:paraId="6F81B385" w14:textId="77777777" w:rsidR="00CD6DFD" w:rsidRDefault="00CD6DFD">
      <w:pPr>
        <w:rPr>
          <w:lang w:val="nl-NL" w:eastAsia="nl-BE"/>
        </w:rPr>
      </w:pPr>
    </w:p>
    <w:p w14:paraId="68B5E440" w14:textId="77777777" w:rsidR="00CD6DFD" w:rsidRDefault="00CD6DFD">
      <w:pPr>
        <w:rPr>
          <w:lang w:val="nl-NL" w:eastAsia="nl-BE"/>
        </w:rPr>
      </w:pPr>
    </w:p>
    <w:p w14:paraId="06DAD791" w14:textId="77777777" w:rsidR="00CD6DFD" w:rsidRDefault="00CD6DFD">
      <w:pPr>
        <w:rPr>
          <w:lang w:val="nl-NL" w:eastAsia="nl-BE"/>
        </w:rPr>
      </w:pPr>
    </w:p>
    <w:p w14:paraId="4BFE212B" w14:textId="77777777" w:rsidR="00CD6DFD" w:rsidRDefault="00CD6DFD">
      <w:pPr>
        <w:rPr>
          <w:lang w:val="nl-NL" w:eastAsia="nl-BE"/>
        </w:rPr>
      </w:pPr>
    </w:p>
    <w:p w14:paraId="753DA864" w14:textId="77777777" w:rsidR="00CD6DFD" w:rsidRDefault="00CD6DFD">
      <w:pPr>
        <w:rPr>
          <w:lang w:val="nl-NL" w:eastAsia="nl-BE"/>
        </w:rPr>
      </w:pPr>
    </w:p>
    <w:p w14:paraId="2723CF4D" w14:textId="77777777" w:rsidR="00CD6DFD" w:rsidRDefault="00CD6DFD">
      <w:pPr>
        <w:rPr>
          <w:lang w:val="nl-NL" w:eastAsia="nl-BE"/>
        </w:rPr>
      </w:pPr>
    </w:p>
    <w:p w14:paraId="6283E86E" w14:textId="77777777" w:rsidR="00CD6DFD" w:rsidRDefault="00CD6DFD">
      <w:pPr>
        <w:rPr>
          <w:lang w:val="nl-NL" w:eastAsia="nl-BE"/>
        </w:rPr>
      </w:pPr>
    </w:p>
    <w:p w14:paraId="68EE49FF" w14:textId="77777777" w:rsidR="00CD6DFD" w:rsidRDefault="00CD6DFD">
      <w:pPr>
        <w:rPr>
          <w:lang w:val="nl-NL" w:eastAsia="nl-BE"/>
        </w:rPr>
      </w:pPr>
    </w:p>
    <w:p w14:paraId="7D5EFEA8" w14:textId="77777777" w:rsidR="00CD6DFD" w:rsidRDefault="00CD6DFD">
      <w:pPr>
        <w:rPr>
          <w:lang w:val="nl-NL" w:eastAsia="nl-BE"/>
        </w:rPr>
      </w:pPr>
    </w:p>
    <w:p w14:paraId="49B10BFA" w14:textId="77777777" w:rsidR="00CD6DFD" w:rsidRDefault="00CD6DFD">
      <w:pPr>
        <w:rPr>
          <w:lang w:val="nl-NL" w:eastAsia="nl-BE"/>
        </w:rPr>
      </w:pPr>
    </w:p>
    <w:p w14:paraId="5B016F19" w14:textId="77777777" w:rsidR="00CD6DFD" w:rsidRDefault="00CD6DFD">
      <w:pPr>
        <w:rPr>
          <w:lang w:val="nl-NL" w:eastAsia="nl-BE"/>
        </w:rPr>
      </w:pPr>
    </w:p>
    <w:p w14:paraId="594FCC88" w14:textId="55F78120" w:rsidR="00F636E2" w:rsidRPr="00F468FA" w:rsidRDefault="00CD6DFD" w:rsidP="008B1D83">
      <w:pPr>
        <w:rPr>
          <w:lang w:val="nl-NL" w:eastAsia="nl-BE"/>
        </w:rPr>
      </w:pPr>
      <w:r>
        <w:rPr>
          <w:lang w:val="nl-NL" w:eastAsia="nl-BE"/>
        </w:rPr>
        <w:br w:type="page"/>
      </w:r>
    </w:p>
    <w:p w14:paraId="5B74CB92" w14:textId="1FF56185" w:rsidR="00BD25FD" w:rsidRDefault="00BD25FD" w:rsidP="00450385">
      <w:pPr>
        <w:pStyle w:val="Heading1"/>
      </w:pPr>
      <w:bookmarkStart w:id="34" w:name="_Toc200550055"/>
      <w:r>
        <w:lastRenderedPageBreak/>
        <w:t>MQTT Dashboard + Button Control</w:t>
      </w:r>
      <w:bookmarkEnd w:id="34"/>
    </w:p>
    <w:p w14:paraId="1EE95F84" w14:textId="33393CD7" w:rsidR="007F0456" w:rsidRDefault="007F0456" w:rsidP="007F0456">
      <w:pPr>
        <w:pStyle w:val="ListParagraph"/>
        <w:numPr>
          <w:ilvl w:val="0"/>
          <w:numId w:val="11"/>
        </w:numPr>
        <w:rPr>
          <w:lang w:eastAsia="nl-BE"/>
        </w:rPr>
      </w:pPr>
      <w:r w:rsidRPr="007F0456">
        <w:rPr>
          <w:lang w:val="nl-NL"/>
        </w:rPr>
        <w:t xml:space="preserve">Voor de Broker op te zetten volg je deze tutorial: </w:t>
      </w:r>
      <w:hyperlink r:id="rId15" w:history="1">
        <w:r w:rsidRPr="007F0456">
          <w:rPr>
            <w:rStyle w:val="Hyperlink"/>
            <w:lang w:val="nl-NL" w:eastAsia="nl-BE"/>
          </w:rPr>
          <w:t>https://randomnerdtutorials.com/how-to-install-mosquitto-broker-on-raspberry-pi/</w:t>
        </w:r>
      </w:hyperlink>
      <w:r w:rsidRPr="007F0456">
        <w:rPr>
          <w:lang w:eastAsia="nl-BE"/>
        </w:rPr>
        <w:t xml:space="preserve">. </w:t>
      </w:r>
    </w:p>
    <w:p w14:paraId="2E50178C" w14:textId="77777777" w:rsidR="007F0456" w:rsidRPr="007F0456" w:rsidRDefault="007F0456" w:rsidP="007F0456">
      <w:pPr>
        <w:pStyle w:val="ListParagraph"/>
        <w:numPr>
          <w:ilvl w:val="0"/>
          <w:numId w:val="0"/>
        </w:numPr>
        <w:ind w:left="720"/>
        <w:rPr>
          <w:lang w:eastAsia="nl-BE"/>
        </w:rPr>
      </w:pPr>
    </w:p>
    <w:p w14:paraId="68C67004" w14:textId="4D72DC75" w:rsidR="007F0456" w:rsidRDefault="007F0456" w:rsidP="007F0456">
      <w:pPr>
        <w:pStyle w:val="ListParagraph"/>
        <w:numPr>
          <w:ilvl w:val="0"/>
          <w:numId w:val="11"/>
        </w:numPr>
        <w:rPr>
          <w:lang w:val="nl-NL" w:eastAsia="nl-BE"/>
        </w:rPr>
      </w:pPr>
      <w:r w:rsidRPr="007F0456">
        <w:rPr>
          <w:lang w:val="nl-NL"/>
        </w:rPr>
        <w:t>Om je influxDB op te zetten volg je deze tutorial:</w:t>
      </w:r>
      <w:r w:rsidRPr="007F0456">
        <w:t xml:space="preserve"> </w:t>
      </w:r>
      <w:hyperlink r:id="rId16" w:history="1">
        <w:r w:rsidRPr="007F0456">
          <w:rPr>
            <w:rStyle w:val="Hyperlink"/>
            <w:lang w:val="nl-NL"/>
          </w:rPr>
          <w:t>https://randomnerdtutorials.com/esp32-influxdb/</w:t>
        </w:r>
      </w:hyperlink>
      <w:r w:rsidRPr="007F0456">
        <w:rPr>
          <w:lang w:val="nl-NL"/>
        </w:rPr>
        <w:t xml:space="preserve"> </w:t>
      </w:r>
    </w:p>
    <w:p w14:paraId="5041BEB2" w14:textId="77777777" w:rsidR="007F0456" w:rsidRPr="007F0456" w:rsidRDefault="007F0456" w:rsidP="007F0456">
      <w:pPr>
        <w:pStyle w:val="ListParagraph"/>
        <w:numPr>
          <w:ilvl w:val="0"/>
          <w:numId w:val="0"/>
        </w:numPr>
        <w:ind w:left="284"/>
        <w:rPr>
          <w:lang w:val="nl-NL" w:eastAsia="nl-BE"/>
        </w:rPr>
      </w:pPr>
    </w:p>
    <w:p w14:paraId="418A3399" w14:textId="4E77287A" w:rsidR="007F0456" w:rsidRPr="007F0456" w:rsidRDefault="007F0456" w:rsidP="007F0456">
      <w:pPr>
        <w:pStyle w:val="ListParagraph"/>
        <w:numPr>
          <w:ilvl w:val="0"/>
          <w:numId w:val="11"/>
        </w:numPr>
        <w:rPr>
          <w:lang w:val="nl-NL" w:eastAsia="nl-BE"/>
        </w:rPr>
      </w:pPr>
      <w:r>
        <w:rPr>
          <w:lang w:val="nl-NL" w:eastAsia="nl-BE"/>
        </w:rPr>
        <w:t xml:space="preserve">Om je data weer te kunnen geven in Grafana volg je deze tutorial: </w:t>
      </w:r>
      <w:hyperlink r:id="rId17" w:history="1">
        <w:r w:rsidRPr="005175AB">
          <w:rPr>
            <w:rStyle w:val="Hyperlink"/>
            <w:lang w:val="nl-NL" w:eastAsia="nl-BE"/>
          </w:rPr>
          <w:t>https://www.youtube.com/watch?v=Jszd7zrl-_U</w:t>
        </w:r>
      </w:hyperlink>
      <w:r>
        <w:rPr>
          <w:lang w:val="nl-NL" w:eastAsia="nl-BE"/>
        </w:rPr>
        <w:t xml:space="preserve"> </w:t>
      </w:r>
    </w:p>
    <w:p w14:paraId="413611F4" w14:textId="77777777" w:rsidR="007F0456" w:rsidRPr="007F0456" w:rsidRDefault="007F0456" w:rsidP="007F0456">
      <w:pPr>
        <w:rPr>
          <w:lang w:val="nl-NL"/>
        </w:rPr>
      </w:pPr>
    </w:p>
    <w:p w14:paraId="3E402C63" w14:textId="2926288A" w:rsidR="00BD25FD" w:rsidRDefault="00BD25FD" w:rsidP="00BD25FD">
      <w:pPr>
        <w:rPr>
          <w:lang w:val="nl-NL"/>
        </w:rPr>
      </w:pPr>
      <w:r w:rsidRPr="00BD25FD">
        <w:rPr>
          <w:lang w:val="nl-NL"/>
        </w:rPr>
        <w:drawing>
          <wp:inline distT="0" distB="0" distL="0" distR="0" wp14:anchorId="37EDF1B4" wp14:editId="3E6D2388">
            <wp:extent cx="5127955" cy="1715349"/>
            <wp:effectExtent l="0" t="0" r="0" b="0"/>
            <wp:docPr id="60111205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12050" name="Picture 1" descr="A screen shot of a computer program&#10;&#10;AI-generated content may be incorrect."/>
                    <pic:cNvPicPr/>
                  </pic:nvPicPr>
                  <pic:blipFill>
                    <a:blip r:embed="rId18"/>
                    <a:stretch>
                      <a:fillRect/>
                    </a:stretch>
                  </pic:blipFill>
                  <pic:spPr>
                    <a:xfrm>
                      <a:off x="0" y="0"/>
                      <a:ext cx="5145218" cy="1721124"/>
                    </a:xfrm>
                    <a:prstGeom prst="rect">
                      <a:avLst/>
                    </a:prstGeom>
                  </pic:spPr>
                </pic:pic>
              </a:graphicData>
            </a:graphic>
          </wp:inline>
        </w:drawing>
      </w:r>
    </w:p>
    <w:p w14:paraId="369B71AD" w14:textId="77777777" w:rsidR="009047CF" w:rsidRDefault="009047CF" w:rsidP="00BD25FD">
      <w:pPr>
        <w:rPr>
          <w:lang w:val="nl-NL"/>
        </w:rPr>
      </w:pPr>
    </w:p>
    <w:p w14:paraId="31D01B88" w14:textId="618C6436" w:rsidR="009047CF" w:rsidRPr="00A07612" w:rsidRDefault="00A07612" w:rsidP="00BD25FD">
      <w:pPr>
        <w:rPr>
          <w:lang w:val="nl-BE"/>
        </w:rPr>
      </w:pPr>
      <w:r w:rsidRPr="00A07612">
        <w:rPr>
          <w:lang w:val="nl-BE"/>
        </w:rPr>
        <w:t>Bij het sturen van ‘S</w:t>
      </w:r>
      <w:r>
        <w:rPr>
          <w:lang w:val="nl-BE"/>
        </w:rPr>
        <w:t xml:space="preserve">TART’ of ‘STOP’ over MQTT zal de knop van toestand veranderen waardoor de auto </w:t>
      </w:r>
      <w:r w:rsidR="00237D60">
        <w:rPr>
          <w:lang w:val="nl-BE"/>
        </w:rPr>
        <w:t>zal stoppen of starten. Dit wordt ook gelogged in influxDB en getoond op grafana.</w:t>
      </w:r>
    </w:p>
    <w:p w14:paraId="276B0308" w14:textId="77777777" w:rsidR="009047CF" w:rsidRPr="00A07612" w:rsidRDefault="009047CF" w:rsidP="00BD25FD">
      <w:pPr>
        <w:rPr>
          <w:lang w:val="nl-BE"/>
        </w:rPr>
      </w:pPr>
    </w:p>
    <w:p w14:paraId="5909E769" w14:textId="65F58956" w:rsidR="009047CF" w:rsidRDefault="009047CF" w:rsidP="00BD25FD">
      <w:pPr>
        <w:rPr>
          <w:lang w:val="nl-NL"/>
        </w:rPr>
      </w:pPr>
      <w:r w:rsidRPr="009047CF">
        <w:rPr>
          <w:lang w:val="nl-NL"/>
        </w:rPr>
        <w:drawing>
          <wp:inline distT="0" distB="0" distL="0" distR="0" wp14:anchorId="17A29411" wp14:editId="357A87FE">
            <wp:extent cx="5759450" cy="304165"/>
            <wp:effectExtent l="0" t="0" r="0" b="635"/>
            <wp:docPr id="26274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44504" name=""/>
                    <pic:cNvPicPr/>
                  </pic:nvPicPr>
                  <pic:blipFill>
                    <a:blip r:embed="rId19"/>
                    <a:stretch>
                      <a:fillRect/>
                    </a:stretch>
                  </pic:blipFill>
                  <pic:spPr>
                    <a:xfrm>
                      <a:off x="0" y="0"/>
                      <a:ext cx="5759450" cy="304165"/>
                    </a:xfrm>
                    <a:prstGeom prst="rect">
                      <a:avLst/>
                    </a:prstGeom>
                  </pic:spPr>
                </pic:pic>
              </a:graphicData>
            </a:graphic>
          </wp:inline>
        </w:drawing>
      </w:r>
    </w:p>
    <w:p w14:paraId="5A05C722" w14:textId="1984A49C" w:rsidR="002B0B90" w:rsidRDefault="002B0B90" w:rsidP="00BD25FD">
      <w:pPr>
        <w:rPr>
          <w:lang w:val="nl-NL"/>
        </w:rPr>
      </w:pPr>
      <w:r w:rsidRPr="002B0B90">
        <w:rPr>
          <w:lang w:val="nl-NL"/>
        </w:rPr>
        <w:drawing>
          <wp:inline distT="0" distB="0" distL="0" distR="0" wp14:anchorId="10ABC479" wp14:editId="25972559">
            <wp:extent cx="5759450" cy="810895"/>
            <wp:effectExtent l="0" t="0" r="0" b="8255"/>
            <wp:docPr id="138678523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85236" name="Picture 1" descr="A black background with white text&#10;&#10;AI-generated content may be incorrect."/>
                    <pic:cNvPicPr/>
                  </pic:nvPicPr>
                  <pic:blipFill>
                    <a:blip r:embed="rId20"/>
                    <a:stretch>
                      <a:fillRect/>
                    </a:stretch>
                  </pic:blipFill>
                  <pic:spPr>
                    <a:xfrm>
                      <a:off x="0" y="0"/>
                      <a:ext cx="5759450" cy="810895"/>
                    </a:xfrm>
                    <a:prstGeom prst="rect">
                      <a:avLst/>
                    </a:prstGeom>
                  </pic:spPr>
                </pic:pic>
              </a:graphicData>
            </a:graphic>
          </wp:inline>
        </w:drawing>
      </w:r>
    </w:p>
    <w:p w14:paraId="091B3F1B" w14:textId="04EAEB10" w:rsidR="001E6282" w:rsidRPr="00BD25FD" w:rsidRDefault="009D40E6" w:rsidP="00BD25FD">
      <w:pPr>
        <w:rPr>
          <w:lang w:val="nl-NL"/>
        </w:rPr>
      </w:pPr>
      <w:r w:rsidRPr="009D40E6">
        <w:rPr>
          <w:lang w:val="nl-NL"/>
        </w:rPr>
        <w:drawing>
          <wp:inline distT="0" distB="0" distL="0" distR="0" wp14:anchorId="36BAA1B3" wp14:editId="5A6C2496">
            <wp:extent cx="5759450" cy="466090"/>
            <wp:effectExtent l="0" t="0" r="0" b="0"/>
            <wp:docPr id="1193089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89264" name=""/>
                    <pic:cNvPicPr/>
                  </pic:nvPicPr>
                  <pic:blipFill>
                    <a:blip r:embed="rId21"/>
                    <a:stretch>
                      <a:fillRect/>
                    </a:stretch>
                  </pic:blipFill>
                  <pic:spPr>
                    <a:xfrm>
                      <a:off x="0" y="0"/>
                      <a:ext cx="5759450" cy="466090"/>
                    </a:xfrm>
                    <a:prstGeom prst="rect">
                      <a:avLst/>
                    </a:prstGeom>
                  </pic:spPr>
                </pic:pic>
              </a:graphicData>
            </a:graphic>
          </wp:inline>
        </w:drawing>
      </w:r>
    </w:p>
    <w:p w14:paraId="1C7A380B" w14:textId="4992AD1B" w:rsidR="09AD38A2" w:rsidRPr="007F0456" w:rsidRDefault="003B1212" w:rsidP="09AD38A2">
      <w:pPr>
        <w:rPr>
          <w:lang w:val="en-GB" w:eastAsia="nl-BE"/>
        </w:rPr>
      </w:pPr>
      <w:r w:rsidRPr="003B1212">
        <w:rPr>
          <w:lang w:val="en-GB" w:eastAsia="nl-BE"/>
        </w:rPr>
        <w:drawing>
          <wp:inline distT="0" distB="0" distL="0" distR="0" wp14:anchorId="4490B7B2" wp14:editId="28B30FF8">
            <wp:extent cx="5759450" cy="2760980"/>
            <wp:effectExtent l="0" t="0" r="0" b="1270"/>
            <wp:docPr id="17319540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54000" name="Picture 1" descr="A screenshot of a computer&#10;&#10;AI-generated content may be incorrect."/>
                    <pic:cNvPicPr/>
                  </pic:nvPicPr>
                  <pic:blipFill>
                    <a:blip r:embed="rId22"/>
                    <a:stretch>
                      <a:fillRect/>
                    </a:stretch>
                  </pic:blipFill>
                  <pic:spPr>
                    <a:xfrm>
                      <a:off x="0" y="0"/>
                      <a:ext cx="5759450" cy="2760980"/>
                    </a:xfrm>
                    <a:prstGeom prst="rect">
                      <a:avLst/>
                    </a:prstGeom>
                  </pic:spPr>
                </pic:pic>
              </a:graphicData>
            </a:graphic>
          </wp:inline>
        </w:drawing>
      </w:r>
    </w:p>
    <w:p w14:paraId="65B77CC8" w14:textId="04D0C1AB" w:rsidR="6DB260D8" w:rsidRDefault="6DB260D8" w:rsidP="09AD38A2">
      <w:pPr>
        <w:pStyle w:val="Heading1"/>
      </w:pPr>
      <w:bookmarkStart w:id="35" w:name="_Toc200550056"/>
      <w:r>
        <w:lastRenderedPageBreak/>
        <w:t xml:space="preserve">Kicad </w:t>
      </w:r>
      <w:r w:rsidR="719C08C0">
        <w:t>pcb</w:t>
      </w:r>
      <w:bookmarkEnd w:id="35"/>
    </w:p>
    <w:p w14:paraId="3AD4BEA6" w14:textId="651C0474" w:rsidR="719C08C0" w:rsidRDefault="719C08C0">
      <w:r>
        <w:drawing>
          <wp:inline distT="0" distB="0" distL="0" distR="0" wp14:anchorId="5522A836" wp14:editId="781727D4">
            <wp:extent cx="5762625" cy="5657848"/>
            <wp:effectExtent l="0" t="0" r="0" b="0"/>
            <wp:docPr id="531830587" name="Picture 531830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62625" cy="5657848"/>
                    </a:xfrm>
                    <a:prstGeom prst="rect">
                      <a:avLst/>
                    </a:prstGeom>
                  </pic:spPr>
                </pic:pic>
              </a:graphicData>
            </a:graphic>
          </wp:inline>
        </w:drawing>
      </w:r>
    </w:p>
    <w:p w14:paraId="6A978C4F" w14:textId="197EB5BF" w:rsidR="09AD38A2" w:rsidRDefault="09AD38A2" w:rsidP="09AD38A2"/>
    <w:p w14:paraId="3B14A2A2" w14:textId="2D30D469" w:rsidR="6DB260D8" w:rsidRDefault="6DB260D8">
      <w:r>
        <w:lastRenderedPageBreak/>
        <w:drawing>
          <wp:inline distT="0" distB="0" distL="0" distR="0" wp14:anchorId="44C0F76C" wp14:editId="04FF5237">
            <wp:extent cx="6181726" cy="4117744"/>
            <wp:effectExtent l="0" t="0" r="0" b="0"/>
            <wp:docPr id="81450083" name="Picture 81450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181726" cy="4117744"/>
                    </a:xfrm>
                    <a:prstGeom prst="rect">
                      <a:avLst/>
                    </a:prstGeom>
                  </pic:spPr>
                </pic:pic>
              </a:graphicData>
            </a:graphic>
          </wp:inline>
        </w:drawing>
      </w:r>
    </w:p>
    <w:p w14:paraId="6445DB02" w14:textId="61D02B9C" w:rsidR="6DB260D8" w:rsidRDefault="6DB260D8" w:rsidP="09AD38A2">
      <w:pPr>
        <w:pStyle w:val="Heading3"/>
        <w:spacing w:before="281" w:after="281"/>
        <w:rPr>
          <w:rFonts w:ascii="Arial" w:eastAsia="Arial" w:hAnsi="Arial" w:cs="Arial"/>
          <w:sz w:val="28"/>
          <w:szCs w:val="28"/>
          <w:lang w:val="en-US"/>
        </w:rPr>
      </w:pPr>
      <w:bookmarkStart w:id="36" w:name="_Toc200550057"/>
      <w:r w:rsidRPr="09AD38A2">
        <w:rPr>
          <w:rFonts w:ascii="Arial" w:eastAsia="Arial" w:hAnsi="Arial" w:cs="Arial"/>
          <w:sz w:val="28"/>
          <w:szCs w:val="28"/>
          <w:lang w:val="en-US"/>
        </w:rPr>
        <w:t>Stap 1: Voeding</w:t>
      </w:r>
      <w:bookmarkEnd w:id="36"/>
    </w:p>
    <w:p w14:paraId="0A8BD944" w14:textId="78DB49E9" w:rsidR="6DB260D8" w:rsidRDefault="6DB260D8" w:rsidP="09AD38A2">
      <w:pPr>
        <w:pStyle w:val="Heading4"/>
        <w:spacing w:before="319" w:after="319"/>
        <w:rPr>
          <w:rFonts w:ascii="Arial" w:eastAsia="Arial" w:hAnsi="Arial" w:cs="Arial"/>
          <w:sz w:val="24"/>
          <w:szCs w:val="24"/>
        </w:rPr>
      </w:pPr>
      <w:bookmarkStart w:id="37" w:name="_Toc200550058"/>
      <w:r w:rsidRPr="09AD38A2">
        <w:rPr>
          <w:rFonts w:ascii="Arial" w:eastAsia="Arial" w:hAnsi="Arial" w:cs="Arial"/>
          <w:sz w:val="24"/>
          <w:szCs w:val="24"/>
        </w:rPr>
        <w:t>Linksboven:</w:t>
      </w:r>
      <w:bookmarkEnd w:id="37"/>
    </w:p>
    <w:p w14:paraId="7206AD70" w14:textId="103E8FAA" w:rsidR="6DB260D8" w:rsidRPr="005B7735" w:rsidRDefault="6DB260D8" w:rsidP="09AD38A2">
      <w:pPr>
        <w:pStyle w:val="ListParagraph"/>
        <w:spacing w:before="240" w:after="240"/>
        <w:rPr>
          <w:rFonts w:eastAsia="Arial"/>
        </w:rPr>
      </w:pPr>
      <w:r w:rsidRPr="005B7735">
        <w:rPr>
          <w:rFonts w:eastAsia="Arial"/>
          <w:b/>
          <w:bCs/>
        </w:rPr>
        <w:t>J2</w:t>
      </w:r>
      <w:r w:rsidRPr="005B7735">
        <w:rPr>
          <w:rFonts w:eastAsia="Arial"/>
        </w:rPr>
        <w:t>: Dit is een aansluiting voor een barrel jack (meestal van een 9V adapter).</w:t>
      </w:r>
    </w:p>
    <w:p w14:paraId="6CA3BACF" w14:textId="37E8E04E" w:rsidR="6DB260D8" w:rsidRPr="005B7735" w:rsidRDefault="6DB260D8" w:rsidP="09AD38A2">
      <w:pPr>
        <w:pStyle w:val="ListParagraph"/>
        <w:spacing w:before="240" w:after="240"/>
        <w:rPr>
          <w:rFonts w:eastAsia="Arial"/>
        </w:rPr>
      </w:pPr>
      <w:r w:rsidRPr="005B7735">
        <w:rPr>
          <w:rFonts w:eastAsia="Arial"/>
          <w:b/>
          <w:bCs/>
        </w:rPr>
        <w:t>J9</w:t>
      </w:r>
      <w:r w:rsidRPr="005B7735">
        <w:rPr>
          <w:rFonts w:eastAsia="Arial"/>
        </w:rPr>
        <w:t>: Alternatieve voeding (Backup 9V bron).</w:t>
      </w:r>
    </w:p>
    <w:p w14:paraId="71F59C01" w14:textId="1A1311F3" w:rsidR="6DB260D8" w:rsidRPr="005B7735" w:rsidRDefault="6DB260D8" w:rsidP="09AD38A2">
      <w:pPr>
        <w:pStyle w:val="ListParagraph"/>
        <w:spacing w:before="240" w:after="240"/>
        <w:rPr>
          <w:rFonts w:eastAsia="Arial"/>
        </w:rPr>
      </w:pPr>
      <w:r w:rsidRPr="005B7735">
        <w:rPr>
          <w:rFonts w:eastAsia="Arial"/>
          <w:b/>
          <w:bCs/>
        </w:rPr>
        <w:t>U2</w:t>
      </w:r>
      <w:r w:rsidRPr="005B7735">
        <w:rPr>
          <w:rFonts w:eastAsia="Arial"/>
        </w:rPr>
        <w:t xml:space="preserve">: Een spanningsregelaar (OKI-78SR) die 9V omzet naar </w:t>
      </w:r>
      <w:r w:rsidRPr="005B7735">
        <w:rPr>
          <w:rFonts w:eastAsia="Arial"/>
          <w:b/>
          <w:bCs/>
        </w:rPr>
        <w:t>5V</w:t>
      </w:r>
      <w:r w:rsidRPr="005B7735">
        <w:rPr>
          <w:rFonts w:eastAsia="Arial"/>
        </w:rPr>
        <w:t>.</w:t>
      </w:r>
    </w:p>
    <w:p w14:paraId="53525304" w14:textId="1BD48C1A" w:rsidR="09AD38A2" w:rsidRPr="00F003BF" w:rsidRDefault="6DB260D8" w:rsidP="00F003BF">
      <w:pPr>
        <w:pStyle w:val="ListParagraph"/>
        <w:spacing w:before="240" w:after="240"/>
        <w:rPr>
          <w:rFonts w:eastAsia="Arial"/>
        </w:rPr>
      </w:pPr>
      <w:r w:rsidRPr="005B7735">
        <w:rPr>
          <w:rFonts w:eastAsia="Arial"/>
          <w:b/>
          <w:bCs/>
        </w:rPr>
        <w:t>C5</w:t>
      </w:r>
      <w:r w:rsidRPr="005B7735">
        <w:rPr>
          <w:rFonts w:eastAsia="Arial"/>
        </w:rPr>
        <w:t xml:space="preserve"> (condensator): Helpt met spanningsstabilisatie.</w:t>
      </w:r>
    </w:p>
    <w:p w14:paraId="72BBFE2B" w14:textId="7F2D27E3" w:rsidR="6DB260D8" w:rsidRDefault="6DB260D8" w:rsidP="09AD38A2">
      <w:pPr>
        <w:pStyle w:val="Heading3"/>
        <w:spacing w:before="281" w:after="281"/>
        <w:rPr>
          <w:rFonts w:ascii="Arial" w:eastAsia="Arial" w:hAnsi="Arial" w:cs="Arial"/>
          <w:sz w:val="28"/>
          <w:szCs w:val="28"/>
          <w:lang w:val="en-US"/>
        </w:rPr>
      </w:pPr>
      <w:bookmarkStart w:id="38" w:name="_Toc200550059"/>
      <w:r w:rsidRPr="09AD38A2">
        <w:rPr>
          <w:rFonts w:ascii="Arial" w:eastAsia="Arial" w:hAnsi="Arial" w:cs="Arial"/>
          <w:sz w:val="28"/>
          <w:szCs w:val="28"/>
          <w:lang w:val="en-US"/>
        </w:rPr>
        <w:t>Stap 2: ESP32</w:t>
      </w:r>
      <w:bookmarkEnd w:id="38"/>
    </w:p>
    <w:p w14:paraId="2415902C" w14:textId="3E3A5C76" w:rsidR="6DB260D8" w:rsidRDefault="6DB260D8" w:rsidP="09AD38A2">
      <w:pPr>
        <w:pStyle w:val="Heading4"/>
        <w:spacing w:before="319" w:after="319"/>
        <w:rPr>
          <w:rFonts w:ascii="Arial" w:eastAsia="Arial" w:hAnsi="Arial" w:cs="Arial"/>
          <w:sz w:val="24"/>
          <w:szCs w:val="24"/>
        </w:rPr>
      </w:pPr>
      <w:bookmarkStart w:id="39" w:name="_Toc200550060"/>
      <w:r w:rsidRPr="09AD38A2">
        <w:rPr>
          <w:rFonts w:ascii="Arial" w:eastAsia="Arial" w:hAnsi="Arial" w:cs="Arial"/>
          <w:sz w:val="24"/>
          <w:szCs w:val="24"/>
        </w:rPr>
        <w:t>Middenboven:</w:t>
      </w:r>
      <w:bookmarkEnd w:id="39"/>
    </w:p>
    <w:p w14:paraId="03708BEC" w14:textId="65F2CBDB" w:rsidR="6DB260D8" w:rsidRDefault="6DB260D8" w:rsidP="09AD38A2">
      <w:pPr>
        <w:pStyle w:val="ListParagraph"/>
        <w:spacing w:before="240" w:after="240"/>
        <w:rPr>
          <w:rFonts w:eastAsia="Arial"/>
          <w:lang w:val="en-US"/>
        </w:rPr>
      </w:pPr>
      <w:r w:rsidRPr="09AD38A2">
        <w:rPr>
          <w:rFonts w:eastAsia="Arial"/>
          <w:b/>
          <w:bCs/>
          <w:lang w:val="en-US"/>
        </w:rPr>
        <w:t>U3</w:t>
      </w:r>
      <w:r w:rsidRPr="09AD38A2">
        <w:rPr>
          <w:rFonts w:eastAsia="Arial"/>
          <w:lang w:val="en-US"/>
        </w:rPr>
        <w:t xml:space="preserve">: De </w:t>
      </w:r>
      <w:r w:rsidR="0034C8FC" w:rsidRPr="09AD38A2">
        <w:rPr>
          <w:rFonts w:eastAsia="Arial"/>
          <w:lang w:val="en-US"/>
        </w:rPr>
        <w:t>esp</w:t>
      </w:r>
      <w:r w:rsidRPr="09AD38A2">
        <w:rPr>
          <w:rFonts w:eastAsia="Arial"/>
          <w:lang w:val="en-US"/>
        </w:rPr>
        <w:t>.</w:t>
      </w:r>
    </w:p>
    <w:p w14:paraId="78BDB80E" w14:textId="397E722F" w:rsidR="6DB260D8" w:rsidRPr="005B7735" w:rsidRDefault="6DB260D8" w:rsidP="09AD38A2">
      <w:pPr>
        <w:pStyle w:val="ListParagraph"/>
        <w:spacing w:before="240" w:after="240"/>
        <w:rPr>
          <w:rFonts w:eastAsia="Arial"/>
        </w:rPr>
      </w:pPr>
      <w:r w:rsidRPr="005B7735">
        <w:rPr>
          <w:rFonts w:eastAsia="Arial"/>
        </w:rPr>
        <w:t xml:space="preserve">Aansluitingen als </w:t>
      </w:r>
      <w:r w:rsidRPr="005B7735">
        <w:rPr>
          <w:rFonts w:ascii="Consolas" w:eastAsia="Consolas" w:hAnsi="Consolas" w:cs="Consolas"/>
        </w:rPr>
        <w:t>IR_S1</w:t>
      </w:r>
      <w:r w:rsidRPr="005B7735">
        <w:rPr>
          <w:rFonts w:eastAsia="Arial"/>
        </w:rPr>
        <w:t xml:space="preserve">, </w:t>
      </w:r>
      <w:r w:rsidRPr="005B7735">
        <w:rPr>
          <w:rFonts w:ascii="Consolas" w:eastAsia="Consolas" w:hAnsi="Consolas" w:cs="Consolas"/>
        </w:rPr>
        <w:t>S1_EP</w:t>
      </w:r>
      <w:r w:rsidRPr="005B7735">
        <w:rPr>
          <w:rFonts w:eastAsia="Arial"/>
        </w:rPr>
        <w:t xml:space="preserve">, </w:t>
      </w:r>
      <w:r w:rsidRPr="005B7735">
        <w:rPr>
          <w:rFonts w:ascii="Consolas" w:eastAsia="Consolas" w:hAnsi="Consolas" w:cs="Consolas"/>
        </w:rPr>
        <w:t>LCD_I2C_CLK</w:t>
      </w:r>
      <w:r w:rsidRPr="005B7735">
        <w:rPr>
          <w:rFonts w:eastAsia="Arial"/>
        </w:rPr>
        <w:t>, enz. geven aan wat er verbonden is met elke pin.</w:t>
      </w:r>
    </w:p>
    <w:p w14:paraId="05BF2042" w14:textId="1AA6847C" w:rsidR="6DB260D8" w:rsidRDefault="6DB260D8" w:rsidP="09AD38A2">
      <w:pPr>
        <w:pStyle w:val="ListParagraph"/>
        <w:spacing w:before="240" w:after="240"/>
        <w:rPr>
          <w:rFonts w:eastAsia="Arial"/>
          <w:lang w:val="en-US"/>
        </w:rPr>
      </w:pPr>
      <w:r w:rsidRPr="09AD38A2">
        <w:rPr>
          <w:rFonts w:eastAsia="Arial"/>
          <w:lang w:val="en-US"/>
        </w:rPr>
        <w:t>Voeding:</w:t>
      </w:r>
    </w:p>
    <w:p w14:paraId="3EB2439B" w14:textId="40D7F1C5" w:rsidR="6DB260D8" w:rsidRDefault="6DB260D8" w:rsidP="09AD38A2">
      <w:pPr>
        <w:pStyle w:val="ListParagraph"/>
        <w:spacing w:before="240" w:after="240"/>
        <w:rPr>
          <w:rFonts w:eastAsia="Arial"/>
          <w:b/>
          <w:bCs/>
          <w:lang w:val="en-US"/>
        </w:rPr>
      </w:pPr>
      <w:r w:rsidRPr="09AD38A2">
        <w:rPr>
          <w:rFonts w:eastAsia="Arial"/>
          <w:b/>
          <w:bCs/>
          <w:lang w:val="en-US"/>
        </w:rPr>
        <w:t>+5V naar VIN</w:t>
      </w:r>
    </w:p>
    <w:p w14:paraId="20E02E43" w14:textId="1B595B69" w:rsidR="6DB260D8" w:rsidRDefault="6DB260D8" w:rsidP="09AD38A2">
      <w:pPr>
        <w:pStyle w:val="ListParagraph"/>
        <w:spacing w:before="240" w:after="240"/>
        <w:rPr>
          <w:rFonts w:eastAsia="Arial"/>
          <w:b/>
          <w:bCs/>
          <w:lang w:val="en-US"/>
        </w:rPr>
      </w:pPr>
      <w:r w:rsidRPr="09AD38A2">
        <w:rPr>
          <w:rFonts w:eastAsia="Arial"/>
          <w:b/>
          <w:bCs/>
          <w:lang w:val="en-US"/>
        </w:rPr>
        <w:t>GND verbinding</w:t>
      </w:r>
    </w:p>
    <w:p w14:paraId="39DAC3A3" w14:textId="482D67A7" w:rsidR="6DB260D8" w:rsidRDefault="6DB260D8" w:rsidP="09AD38A2">
      <w:pPr>
        <w:pStyle w:val="ListParagraph"/>
        <w:spacing w:before="240" w:after="240"/>
        <w:rPr>
          <w:rFonts w:eastAsia="Arial"/>
          <w:lang w:val="en-US"/>
        </w:rPr>
      </w:pPr>
      <w:r w:rsidRPr="09AD38A2">
        <w:rPr>
          <w:rFonts w:eastAsia="Arial"/>
          <w:lang w:val="en-US"/>
        </w:rPr>
        <w:t>Belangrijke signalen:</w:t>
      </w:r>
    </w:p>
    <w:p w14:paraId="0A79EB6B" w14:textId="542B2F53" w:rsidR="6DB260D8" w:rsidRDefault="6DB260D8" w:rsidP="09AD38A2">
      <w:pPr>
        <w:pStyle w:val="ListParagraph"/>
        <w:spacing w:before="240" w:after="240"/>
        <w:rPr>
          <w:rFonts w:eastAsia="Arial"/>
          <w:lang w:val="en-US"/>
        </w:rPr>
      </w:pPr>
      <w:r w:rsidRPr="09AD38A2">
        <w:rPr>
          <w:rFonts w:ascii="Consolas" w:eastAsia="Consolas" w:hAnsi="Consolas" w:cs="Consolas"/>
          <w:lang w:val="en-US"/>
        </w:rPr>
        <w:t>Battery_Voltage</w:t>
      </w:r>
      <w:r w:rsidRPr="09AD38A2">
        <w:rPr>
          <w:rFonts w:eastAsia="Arial"/>
          <w:lang w:val="en-US"/>
        </w:rPr>
        <w:t xml:space="preserve">, </w:t>
      </w:r>
      <w:r w:rsidRPr="09AD38A2">
        <w:rPr>
          <w:rFonts w:ascii="Consolas" w:eastAsia="Consolas" w:hAnsi="Consolas" w:cs="Consolas"/>
          <w:lang w:val="en-US"/>
        </w:rPr>
        <w:t>BTN_Signal</w:t>
      </w:r>
      <w:r w:rsidRPr="09AD38A2">
        <w:rPr>
          <w:rFonts w:eastAsia="Arial"/>
          <w:lang w:val="en-US"/>
        </w:rPr>
        <w:t>, motor inputs (</w:t>
      </w:r>
      <w:r w:rsidRPr="09AD38A2">
        <w:rPr>
          <w:rFonts w:ascii="Consolas" w:eastAsia="Consolas" w:hAnsi="Consolas" w:cs="Consolas"/>
          <w:lang w:val="en-US"/>
        </w:rPr>
        <w:t>M1_1A</w:t>
      </w:r>
      <w:r w:rsidRPr="09AD38A2">
        <w:rPr>
          <w:rFonts w:eastAsia="Arial"/>
          <w:lang w:val="en-US"/>
        </w:rPr>
        <w:t xml:space="preserve">, </w:t>
      </w:r>
      <w:r w:rsidRPr="09AD38A2">
        <w:rPr>
          <w:rFonts w:ascii="Consolas" w:eastAsia="Consolas" w:hAnsi="Consolas" w:cs="Consolas"/>
          <w:lang w:val="en-US"/>
        </w:rPr>
        <w:t>M2_1A</w:t>
      </w:r>
      <w:r w:rsidRPr="09AD38A2">
        <w:rPr>
          <w:rFonts w:eastAsia="Arial"/>
          <w:lang w:val="en-US"/>
        </w:rPr>
        <w:t>, etc.), en I2C signalen (</w:t>
      </w:r>
      <w:r w:rsidRPr="09AD38A2">
        <w:rPr>
          <w:rFonts w:ascii="Consolas" w:eastAsia="Consolas" w:hAnsi="Consolas" w:cs="Consolas"/>
          <w:lang w:val="en-US"/>
        </w:rPr>
        <w:t>LCD_I2C_CLK</w:t>
      </w:r>
      <w:r w:rsidRPr="09AD38A2">
        <w:rPr>
          <w:rFonts w:eastAsia="Arial"/>
          <w:lang w:val="en-US"/>
        </w:rPr>
        <w:t xml:space="preserve">, </w:t>
      </w:r>
      <w:r w:rsidRPr="09AD38A2">
        <w:rPr>
          <w:rFonts w:ascii="Consolas" w:eastAsia="Consolas" w:hAnsi="Consolas" w:cs="Consolas"/>
          <w:lang w:val="en-US"/>
        </w:rPr>
        <w:t>LCD_I2C_Data</w:t>
      </w:r>
      <w:r w:rsidRPr="09AD38A2">
        <w:rPr>
          <w:rFonts w:eastAsia="Arial"/>
          <w:lang w:val="en-US"/>
        </w:rPr>
        <w:t>).</w:t>
      </w:r>
    </w:p>
    <w:p w14:paraId="57436910" w14:textId="54B858AF" w:rsidR="09AD38A2" w:rsidRDefault="09AD38A2"/>
    <w:p w14:paraId="1D21CF5F" w14:textId="61BF2D86" w:rsidR="6DB260D8" w:rsidRDefault="6DB260D8" w:rsidP="09AD38A2">
      <w:pPr>
        <w:pStyle w:val="Heading3"/>
        <w:spacing w:before="281" w:after="281"/>
        <w:rPr>
          <w:rFonts w:ascii="Arial" w:eastAsia="Arial" w:hAnsi="Arial" w:cs="Arial"/>
          <w:sz w:val="28"/>
          <w:szCs w:val="28"/>
          <w:lang w:val="en-US"/>
        </w:rPr>
      </w:pPr>
      <w:bookmarkStart w:id="40" w:name="_Toc200550061"/>
      <w:r w:rsidRPr="09AD38A2">
        <w:rPr>
          <w:rFonts w:ascii="Arial" w:eastAsia="Arial" w:hAnsi="Arial" w:cs="Arial"/>
          <w:sz w:val="28"/>
          <w:szCs w:val="28"/>
          <w:lang w:val="en-US"/>
        </w:rPr>
        <w:lastRenderedPageBreak/>
        <w:t>Stap 3: LEDs en Weergave</w:t>
      </w:r>
      <w:bookmarkEnd w:id="40"/>
    </w:p>
    <w:p w14:paraId="5E18F240" w14:textId="4B21B980" w:rsidR="6DB260D8" w:rsidRPr="005B7735" w:rsidRDefault="6DB260D8" w:rsidP="09AD38A2">
      <w:pPr>
        <w:pStyle w:val="ListParagraph"/>
        <w:spacing w:before="240" w:after="240"/>
        <w:rPr>
          <w:rFonts w:eastAsia="Arial"/>
        </w:rPr>
      </w:pPr>
      <w:r w:rsidRPr="005B7735">
        <w:rPr>
          <w:rFonts w:eastAsia="Arial"/>
          <w:b/>
          <w:bCs/>
        </w:rPr>
        <w:t>D3 t/m D6</w:t>
      </w:r>
      <w:r w:rsidRPr="005B7735">
        <w:rPr>
          <w:rFonts w:eastAsia="Arial"/>
        </w:rPr>
        <w:t>: LEDs, elk in serie met een weerstand (R3 t/m R6).</w:t>
      </w:r>
    </w:p>
    <w:p w14:paraId="2C88EAA1" w14:textId="45740674" w:rsidR="6DB260D8" w:rsidRPr="005B7735" w:rsidRDefault="6DB260D8" w:rsidP="09AD38A2">
      <w:pPr>
        <w:pStyle w:val="ListParagraph"/>
        <w:spacing w:before="240" w:after="240"/>
        <w:rPr>
          <w:rFonts w:eastAsia="Arial"/>
        </w:rPr>
      </w:pPr>
      <w:r w:rsidRPr="005B7735">
        <w:rPr>
          <w:rFonts w:eastAsia="Arial"/>
        </w:rPr>
        <w:t>Verbonden met GPIO-pinnen van de microcontroller.</w:t>
      </w:r>
    </w:p>
    <w:p w14:paraId="6211F965" w14:textId="4E2BD9DD" w:rsidR="09AD38A2" w:rsidRPr="00F003BF" w:rsidRDefault="6DB260D8" w:rsidP="00F003BF">
      <w:pPr>
        <w:pStyle w:val="ListParagraph"/>
        <w:spacing w:before="240" w:after="240"/>
        <w:rPr>
          <w:rFonts w:eastAsia="Arial"/>
        </w:rPr>
      </w:pPr>
      <w:r w:rsidRPr="005B7735">
        <w:rPr>
          <w:rFonts w:eastAsia="Arial"/>
        </w:rPr>
        <w:t>Gaan waarschijnlijk aan of uit afhankelijk van software.</w:t>
      </w:r>
    </w:p>
    <w:p w14:paraId="1AA3122D" w14:textId="565017C2" w:rsidR="6DB260D8" w:rsidRDefault="6DB260D8" w:rsidP="09AD38A2">
      <w:pPr>
        <w:pStyle w:val="Heading3"/>
        <w:spacing w:before="281" w:after="281"/>
        <w:rPr>
          <w:rFonts w:ascii="Arial" w:eastAsia="Arial" w:hAnsi="Arial" w:cs="Arial"/>
          <w:sz w:val="28"/>
          <w:szCs w:val="28"/>
          <w:lang w:val="en-US"/>
        </w:rPr>
      </w:pPr>
      <w:bookmarkStart w:id="41" w:name="_Toc200550062"/>
      <w:r w:rsidRPr="09AD38A2">
        <w:rPr>
          <w:rFonts w:ascii="Arial" w:eastAsia="Arial" w:hAnsi="Arial" w:cs="Arial"/>
          <w:sz w:val="28"/>
          <w:szCs w:val="28"/>
          <w:lang w:val="en-US"/>
        </w:rPr>
        <w:t>Stap 4: Drukknop</w:t>
      </w:r>
      <w:bookmarkEnd w:id="41"/>
    </w:p>
    <w:p w14:paraId="11F7976B" w14:textId="12990752" w:rsidR="6DB260D8" w:rsidRDefault="6DB260D8" w:rsidP="09AD38A2">
      <w:pPr>
        <w:pStyle w:val="Heading4"/>
        <w:spacing w:before="319" w:after="319"/>
        <w:rPr>
          <w:rFonts w:ascii="Arial" w:eastAsia="Arial" w:hAnsi="Arial" w:cs="Arial"/>
          <w:sz w:val="24"/>
          <w:szCs w:val="24"/>
        </w:rPr>
      </w:pPr>
      <w:bookmarkStart w:id="42" w:name="_Toc200550063"/>
      <w:r w:rsidRPr="09AD38A2">
        <w:rPr>
          <w:rFonts w:ascii="Arial" w:eastAsia="Arial" w:hAnsi="Arial" w:cs="Arial"/>
          <w:sz w:val="24"/>
          <w:szCs w:val="24"/>
        </w:rPr>
        <w:t>Middenonder:</w:t>
      </w:r>
      <w:bookmarkEnd w:id="42"/>
    </w:p>
    <w:p w14:paraId="377C5D7C" w14:textId="3BDE9613" w:rsidR="6DB260D8" w:rsidRDefault="6DB260D8" w:rsidP="09AD38A2">
      <w:pPr>
        <w:pStyle w:val="ListParagraph"/>
        <w:spacing w:before="240" w:after="240"/>
        <w:rPr>
          <w:rFonts w:eastAsia="Arial"/>
          <w:lang w:val="en-US"/>
        </w:rPr>
      </w:pPr>
      <w:r w:rsidRPr="09AD38A2">
        <w:rPr>
          <w:rFonts w:eastAsia="Arial"/>
          <w:b/>
          <w:bCs/>
          <w:lang w:val="en-US"/>
        </w:rPr>
        <w:t>SW1</w:t>
      </w:r>
      <w:r w:rsidRPr="09AD38A2">
        <w:rPr>
          <w:rFonts w:eastAsia="Arial"/>
          <w:lang w:val="en-US"/>
        </w:rPr>
        <w:t>: Een drukknop.</w:t>
      </w:r>
    </w:p>
    <w:p w14:paraId="0A524A13" w14:textId="295CEA88" w:rsidR="6DB260D8" w:rsidRPr="005B7735" w:rsidRDefault="6DB260D8" w:rsidP="09AD38A2">
      <w:pPr>
        <w:pStyle w:val="ListParagraph"/>
        <w:spacing w:before="240" w:after="240"/>
        <w:rPr>
          <w:rFonts w:eastAsia="Arial"/>
        </w:rPr>
      </w:pPr>
      <w:r w:rsidRPr="005B7735">
        <w:rPr>
          <w:rFonts w:eastAsia="Arial"/>
        </w:rPr>
        <w:t>Geconnecteerd via pull-down weerstand (R8) en serieweerstand (R7).</w:t>
      </w:r>
    </w:p>
    <w:p w14:paraId="795EA875" w14:textId="6BB925CB" w:rsidR="09AD38A2" w:rsidRPr="00F003BF" w:rsidRDefault="6DB260D8" w:rsidP="00F003BF">
      <w:pPr>
        <w:pStyle w:val="ListParagraph"/>
        <w:spacing w:before="240" w:after="240"/>
        <w:rPr>
          <w:rFonts w:eastAsia="Arial"/>
        </w:rPr>
      </w:pPr>
      <w:r w:rsidRPr="005B7735">
        <w:rPr>
          <w:rFonts w:eastAsia="Arial"/>
        </w:rPr>
        <w:t xml:space="preserve">Signaal wordt gelezen als </w:t>
      </w:r>
      <w:r w:rsidRPr="005B7735">
        <w:rPr>
          <w:rFonts w:ascii="Consolas" w:eastAsia="Consolas" w:hAnsi="Consolas" w:cs="Consolas"/>
        </w:rPr>
        <w:t>BTN_Signal</w:t>
      </w:r>
      <w:r w:rsidRPr="005B7735">
        <w:rPr>
          <w:rFonts w:eastAsia="Arial"/>
        </w:rPr>
        <w:t>.</w:t>
      </w:r>
    </w:p>
    <w:p w14:paraId="57061F7E" w14:textId="18186762" w:rsidR="6DB260D8" w:rsidRDefault="6DB260D8" w:rsidP="09AD38A2">
      <w:pPr>
        <w:pStyle w:val="Heading3"/>
        <w:spacing w:before="281" w:after="281"/>
        <w:rPr>
          <w:rFonts w:ascii="Arial" w:eastAsia="Arial" w:hAnsi="Arial" w:cs="Arial"/>
          <w:sz w:val="28"/>
          <w:szCs w:val="28"/>
          <w:lang w:val="en-US"/>
        </w:rPr>
      </w:pPr>
      <w:bookmarkStart w:id="43" w:name="_Toc200550064"/>
      <w:r w:rsidRPr="09AD38A2">
        <w:rPr>
          <w:rFonts w:ascii="Arial" w:eastAsia="Arial" w:hAnsi="Arial" w:cs="Arial"/>
          <w:sz w:val="28"/>
          <w:szCs w:val="28"/>
          <w:lang w:val="en-US"/>
        </w:rPr>
        <w:t>Stap 5: Batterijmonitor</w:t>
      </w:r>
      <w:bookmarkEnd w:id="43"/>
    </w:p>
    <w:p w14:paraId="6E9F67E7" w14:textId="736564DA" w:rsidR="6DB260D8" w:rsidRPr="005B7735" w:rsidRDefault="6DB260D8" w:rsidP="09AD38A2">
      <w:pPr>
        <w:pStyle w:val="ListParagraph"/>
        <w:spacing w:before="240" w:after="240"/>
        <w:rPr>
          <w:rFonts w:eastAsia="Arial"/>
        </w:rPr>
      </w:pPr>
      <w:r w:rsidRPr="005B7735">
        <w:rPr>
          <w:rFonts w:eastAsia="Arial"/>
          <w:b/>
          <w:bCs/>
        </w:rPr>
        <w:t>R1 en R2</w:t>
      </w:r>
      <w:r w:rsidRPr="005B7735">
        <w:rPr>
          <w:rFonts w:eastAsia="Arial"/>
        </w:rPr>
        <w:t>: Spanningsdeler om batterijspanning (9.6V) terug te brengen naar een veilige waarde (~3.3V) voor de microcontroller.</w:t>
      </w:r>
    </w:p>
    <w:p w14:paraId="25EC3A15" w14:textId="606A663D" w:rsidR="09AD38A2" w:rsidRPr="00F003BF" w:rsidRDefault="6DB260D8" w:rsidP="00F003BF">
      <w:pPr>
        <w:pStyle w:val="ListParagraph"/>
        <w:spacing w:before="240" w:after="240"/>
        <w:rPr>
          <w:rFonts w:eastAsia="Arial"/>
        </w:rPr>
      </w:pPr>
      <w:r w:rsidRPr="005B7735">
        <w:rPr>
          <w:rFonts w:eastAsia="Arial"/>
        </w:rPr>
        <w:t xml:space="preserve">Signaal wordt </w:t>
      </w:r>
      <w:r w:rsidRPr="005B7735">
        <w:rPr>
          <w:rFonts w:ascii="Consolas" w:eastAsia="Consolas" w:hAnsi="Consolas" w:cs="Consolas"/>
        </w:rPr>
        <w:t>Battery_Voltage</w:t>
      </w:r>
      <w:r w:rsidRPr="005B7735">
        <w:rPr>
          <w:rFonts w:eastAsia="Arial"/>
        </w:rPr>
        <w:t xml:space="preserve"> genoemd.</w:t>
      </w:r>
    </w:p>
    <w:p w14:paraId="0119BF93" w14:textId="74C8258B" w:rsidR="6DB260D8" w:rsidRPr="005B7735" w:rsidRDefault="6DB260D8" w:rsidP="09AD38A2">
      <w:pPr>
        <w:pStyle w:val="Heading3"/>
        <w:spacing w:before="281" w:after="281"/>
        <w:rPr>
          <w:rFonts w:ascii="Arial" w:eastAsia="Arial" w:hAnsi="Arial" w:cs="Arial"/>
          <w:sz w:val="28"/>
          <w:szCs w:val="28"/>
        </w:rPr>
      </w:pPr>
      <w:bookmarkStart w:id="44" w:name="_Toc200550065"/>
      <w:r w:rsidRPr="005B7735">
        <w:rPr>
          <w:rFonts w:ascii="Arial" w:eastAsia="Arial" w:hAnsi="Arial" w:cs="Arial"/>
          <w:sz w:val="28"/>
          <w:szCs w:val="28"/>
        </w:rPr>
        <w:t>Stap 6: Motor Driver (L293D)</w:t>
      </w:r>
      <w:bookmarkEnd w:id="44"/>
    </w:p>
    <w:p w14:paraId="103076B0" w14:textId="783DE0BB" w:rsidR="6DB260D8" w:rsidRPr="005B7735" w:rsidRDefault="6DB260D8" w:rsidP="09AD38A2">
      <w:pPr>
        <w:pStyle w:val="Heading4"/>
        <w:spacing w:before="319" w:after="319"/>
        <w:rPr>
          <w:rFonts w:ascii="Arial" w:eastAsia="Arial" w:hAnsi="Arial" w:cs="Arial"/>
          <w:sz w:val="24"/>
          <w:szCs w:val="24"/>
          <w:lang w:val="nl-BE"/>
        </w:rPr>
      </w:pPr>
      <w:bookmarkStart w:id="45" w:name="_Toc200550066"/>
      <w:r w:rsidRPr="005B7735">
        <w:rPr>
          <w:rFonts w:ascii="Arial" w:eastAsia="Arial" w:hAnsi="Arial" w:cs="Arial"/>
          <w:sz w:val="24"/>
          <w:szCs w:val="24"/>
          <w:lang w:val="nl-BE"/>
        </w:rPr>
        <w:t>Rechtsboven:</w:t>
      </w:r>
      <w:bookmarkEnd w:id="45"/>
    </w:p>
    <w:p w14:paraId="4D41C76D" w14:textId="2CA4F258" w:rsidR="6DB260D8" w:rsidRPr="005B7735" w:rsidRDefault="6DB260D8" w:rsidP="09AD38A2">
      <w:pPr>
        <w:pStyle w:val="ListParagraph"/>
        <w:spacing w:before="240" w:after="240"/>
        <w:rPr>
          <w:rFonts w:eastAsia="Arial"/>
        </w:rPr>
      </w:pPr>
      <w:r w:rsidRPr="005B7735">
        <w:rPr>
          <w:rFonts w:eastAsia="Arial"/>
          <w:b/>
          <w:bCs/>
        </w:rPr>
        <w:t>U1</w:t>
      </w:r>
      <w:r w:rsidRPr="005B7735">
        <w:rPr>
          <w:rFonts w:eastAsia="Arial"/>
        </w:rPr>
        <w:t>: Een L293D H-brug motordriver.</w:t>
      </w:r>
    </w:p>
    <w:p w14:paraId="19E1EBC1" w14:textId="57DBAF2D" w:rsidR="6DB260D8" w:rsidRPr="005B7735" w:rsidRDefault="6DB260D8" w:rsidP="09AD38A2">
      <w:pPr>
        <w:pStyle w:val="ListParagraph"/>
        <w:spacing w:before="240" w:after="240"/>
        <w:rPr>
          <w:rFonts w:eastAsia="Arial"/>
        </w:rPr>
      </w:pPr>
      <w:r w:rsidRPr="005B7735">
        <w:rPr>
          <w:rFonts w:eastAsia="Arial"/>
        </w:rPr>
        <w:t>Voedt 2 motoren (uitgangen: J1 en J3).</w:t>
      </w:r>
    </w:p>
    <w:p w14:paraId="4E17BAD6" w14:textId="6DB6005D" w:rsidR="6DB260D8" w:rsidRPr="005B7735" w:rsidRDefault="6DB260D8" w:rsidP="09AD38A2">
      <w:pPr>
        <w:pStyle w:val="ListParagraph"/>
        <w:spacing w:before="240" w:after="240"/>
        <w:rPr>
          <w:rFonts w:eastAsia="Arial"/>
        </w:rPr>
      </w:pPr>
      <w:r w:rsidRPr="005B7735">
        <w:rPr>
          <w:rFonts w:eastAsia="Arial"/>
        </w:rPr>
        <w:t xml:space="preserve">Inputs zijn </w:t>
      </w:r>
      <w:r w:rsidRPr="005B7735">
        <w:rPr>
          <w:rFonts w:ascii="Consolas" w:eastAsia="Consolas" w:hAnsi="Consolas" w:cs="Consolas"/>
        </w:rPr>
        <w:t>M1_1A</w:t>
      </w:r>
      <w:r w:rsidRPr="005B7735">
        <w:rPr>
          <w:rFonts w:eastAsia="Arial"/>
        </w:rPr>
        <w:t xml:space="preserve">, </w:t>
      </w:r>
      <w:r w:rsidRPr="005B7735">
        <w:rPr>
          <w:rFonts w:ascii="Consolas" w:eastAsia="Consolas" w:hAnsi="Consolas" w:cs="Consolas"/>
        </w:rPr>
        <w:t>M1_2A</w:t>
      </w:r>
      <w:r w:rsidRPr="005B7735">
        <w:rPr>
          <w:rFonts w:eastAsia="Arial"/>
        </w:rPr>
        <w:t>, enz., vanuit de microcontroller.</w:t>
      </w:r>
    </w:p>
    <w:p w14:paraId="282E77E6" w14:textId="67AC2E6A" w:rsidR="6DB260D8" w:rsidRDefault="6DB260D8" w:rsidP="09AD38A2">
      <w:pPr>
        <w:pStyle w:val="ListParagraph"/>
        <w:spacing w:before="240" w:after="240"/>
        <w:rPr>
          <w:rFonts w:eastAsia="Arial"/>
          <w:lang w:val="en-US"/>
        </w:rPr>
      </w:pPr>
      <w:r w:rsidRPr="09AD38A2">
        <w:rPr>
          <w:rFonts w:eastAsia="Arial"/>
          <w:lang w:val="en-US"/>
        </w:rPr>
        <w:t>Voeding:</w:t>
      </w:r>
    </w:p>
    <w:p w14:paraId="76546590" w14:textId="23B6D6E7" w:rsidR="6DB260D8" w:rsidRDefault="6DB260D8" w:rsidP="09AD38A2">
      <w:pPr>
        <w:pStyle w:val="ListParagraph"/>
        <w:spacing w:before="240" w:after="240"/>
        <w:rPr>
          <w:rFonts w:eastAsia="Arial"/>
          <w:b/>
          <w:bCs/>
          <w:lang w:val="en-US"/>
        </w:rPr>
      </w:pPr>
      <w:r w:rsidRPr="09AD38A2">
        <w:rPr>
          <w:rFonts w:eastAsia="Arial"/>
          <w:b/>
          <w:bCs/>
          <w:lang w:val="en-US"/>
        </w:rPr>
        <w:t>+9V naar Vcc2 (motorspanning)</w:t>
      </w:r>
    </w:p>
    <w:p w14:paraId="1CDA0AC7" w14:textId="1D8CE0F1" w:rsidR="6DB260D8" w:rsidRDefault="6DB260D8" w:rsidP="09AD38A2">
      <w:pPr>
        <w:pStyle w:val="ListParagraph"/>
        <w:spacing w:before="240" w:after="240"/>
        <w:rPr>
          <w:rFonts w:eastAsia="Arial"/>
          <w:b/>
          <w:bCs/>
          <w:lang w:val="en-US"/>
        </w:rPr>
      </w:pPr>
      <w:r w:rsidRPr="09AD38A2">
        <w:rPr>
          <w:rFonts w:eastAsia="Arial"/>
          <w:b/>
          <w:bCs/>
          <w:lang w:val="en-US"/>
        </w:rPr>
        <w:t>+5V naar Vcc1 (logica)</w:t>
      </w:r>
    </w:p>
    <w:p w14:paraId="64120C11" w14:textId="14D498C7" w:rsidR="09AD38A2" w:rsidRPr="00F003BF" w:rsidRDefault="6DB260D8" w:rsidP="00F003BF">
      <w:pPr>
        <w:pStyle w:val="ListParagraph"/>
        <w:spacing w:before="240" w:after="240"/>
        <w:rPr>
          <w:rFonts w:eastAsia="Arial"/>
          <w:b/>
          <w:bCs/>
          <w:lang w:val="en-US"/>
        </w:rPr>
      </w:pPr>
      <w:r w:rsidRPr="09AD38A2">
        <w:rPr>
          <w:rFonts w:eastAsia="Arial"/>
          <w:b/>
          <w:bCs/>
          <w:lang w:val="en-US"/>
        </w:rPr>
        <w:t>GND is gedeeld</w:t>
      </w:r>
    </w:p>
    <w:p w14:paraId="27D65417" w14:textId="30E23F1B" w:rsidR="6DB260D8" w:rsidRDefault="6DB260D8" w:rsidP="09AD38A2">
      <w:pPr>
        <w:pStyle w:val="Heading3"/>
        <w:spacing w:before="281" w:after="281"/>
        <w:rPr>
          <w:rFonts w:ascii="Arial" w:eastAsia="Arial" w:hAnsi="Arial" w:cs="Arial"/>
          <w:sz w:val="28"/>
          <w:szCs w:val="28"/>
          <w:lang w:val="en-US"/>
        </w:rPr>
      </w:pPr>
      <w:bookmarkStart w:id="46" w:name="_Toc200550067"/>
      <w:r w:rsidRPr="09AD38A2">
        <w:rPr>
          <w:rFonts w:ascii="Arial" w:eastAsia="Arial" w:hAnsi="Arial" w:cs="Arial"/>
          <w:sz w:val="28"/>
          <w:szCs w:val="28"/>
          <w:lang w:val="en-US"/>
        </w:rPr>
        <w:t>Stap 7: Sensoren</w:t>
      </w:r>
      <w:bookmarkEnd w:id="46"/>
    </w:p>
    <w:p w14:paraId="11A50668" w14:textId="6A862A04" w:rsidR="6DB260D8" w:rsidRDefault="6DB260D8" w:rsidP="09AD38A2">
      <w:pPr>
        <w:pStyle w:val="Heading4"/>
        <w:spacing w:before="319" w:after="319"/>
        <w:rPr>
          <w:rFonts w:ascii="Arial" w:eastAsia="Arial" w:hAnsi="Arial" w:cs="Arial"/>
          <w:sz w:val="24"/>
          <w:szCs w:val="24"/>
        </w:rPr>
      </w:pPr>
      <w:bookmarkStart w:id="47" w:name="_Toc200550068"/>
      <w:r w:rsidRPr="09AD38A2">
        <w:rPr>
          <w:rFonts w:ascii="Arial" w:eastAsia="Arial" w:hAnsi="Arial" w:cs="Arial"/>
          <w:sz w:val="24"/>
          <w:szCs w:val="24"/>
        </w:rPr>
        <w:t>Linksonder:</w:t>
      </w:r>
      <w:bookmarkEnd w:id="47"/>
    </w:p>
    <w:p w14:paraId="45062A07" w14:textId="09F3B87C" w:rsidR="6DB260D8" w:rsidRDefault="6DB260D8" w:rsidP="09AD38A2">
      <w:pPr>
        <w:pStyle w:val="ListParagraph"/>
        <w:spacing w:before="240" w:after="240"/>
        <w:rPr>
          <w:rFonts w:eastAsia="Arial"/>
          <w:lang w:val="en-US"/>
        </w:rPr>
      </w:pPr>
      <w:r w:rsidRPr="09AD38A2">
        <w:rPr>
          <w:rFonts w:eastAsia="Arial"/>
          <w:b/>
          <w:bCs/>
          <w:lang w:val="en-US"/>
        </w:rPr>
        <w:t>IR sensoren</w:t>
      </w:r>
      <w:r w:rsidRPr="09AD38A2">
        <w:rPr>
          <w:rFonts w:eastAsia="Arial"/>
          <w:lang w:val="en-US"/>
        </w:rPr>
        <w:t>:</w:t>
      </w:r>
    </w:p>
    <w:p w14:paraId="3F076EC3" w14:textId="022B29F3" w:rsidR="6DB260D8" w:rsidRPr="005B7735" w:rsidRDefault="6DB260D8" w:rsidP="09AD38A2">
      <w:pPr>
        <w:pStyle w:val="ListParagraph"/>
        <w:spacing w:before="240" w:after="240"/>
        <w:rPr>
          <w:rFonts w:eastAsia="Arial"/>
        </w:rPr>
      </w:pPr>
      <w:r w:rsidRPr="005B7735">
        <w:rPr>
          <w:rFonts w:eastAsia="Arial"/>
        </w:rPr>
        <w:t>J5, J6, J7: Aansluitingen voor IR-sensoren (elke met +5V, GND, en signaal).</w:t>
      </w:r>
    </w:p>
    <w:p w14:paraId="617E7B8C" w14:textId="5AEC6451" w:rsidR="6DB260D8" w:rsidRDefault="6DB260D8" w:rsidP="09AD38A2">
      <w:pPr>
        <w:pStyle w:val="ListParagraph"/>
        <w:spacing w:before="240" w:after="240"/>
        <w:rPr>
          <w:rFonts w:eastAsia="Arial"/>
          <w:lang w:val="en-US"/>
        </w:rPr>
      </w:pPr>
      <w:r w:rsidRPr="09AD38A2">
        <w:rPr>
          <w:rFonts w:eastAsia="Arial"/>
          <w:b/>
          <w:bCs/>
          <w:lang w:val="en-US"/>
        </w:rPr>
        <w:t>Sonar sensoren</w:t>
      </w:r>
      <w:r w:rsidRPr="09AD38A2">
        <w:rPr>
          <w:rFonts w:eastAsia="Arial"/>
          <w:lang w:val="en-US"/>
        </w:rPr>
        <w:t>:</w:t>
      </w:r>
    </w:p>
    <w:p w14:paraId="3537D099" w14:textId="60182323" w:rsidR="6DB260D8" w:rsidRPr="005B7735" w:rsidRDefault="6DB260D8" w:rsidP="09AD38A2">
      <w:pPr>
        <w:pStyle w:val="ListParagraph"/>
        <w:spacing w:before="240" w:after="240"/>
        <w:rPr>
          <w:rFonts w:eastAsia="Arial"/>
        </w:rPr>
      </w:pPr>
      <w:r w:rsidRPr="005B7735">
        <w:rPr>
          <w:rFonts w:eastAsia="Arial"/>
        </w:rPr>
        <w:t>J10, J11, J12: Ultrasone afstandssensoren (zelfde structuur: GND, +5V, signaal).</w:t>
      </w:r>
    </w:p>
    <w:p w14:paraId="5602508B" w14:textId="5C9945D5" w:rsidR="09AD38A2" w:rsidRPr="005B7735" w:rsidRDefault="09AD38A2">
      <w:pPr>
        <w:rPr>
          <w:lang w:val="nl-BE"/>
        </w:rPr>
      </w:pPr>
    </w:p>
    <w:p w14:paraId="40448A26" w14:textId="0C5F49B3" w:rsidR="6DB260D8" w:rsidRDefault="6DB260D8" w:rsidP="09AD38A2">
      <w:pPr>
        <w:pStyle w:val="Heading3"/>
        <w:spacing w:before="281" w:after="281"/>
        <w:rPr>
          <w:rFonts w:ascii="Arial" w:eastAsia="Arial" w:hAnsi="Arial" w:cs="Arial"/>
          <w:sz w:val="28"/>
          <w:szCs w:val="28"/>
          <w:lang w:val="en-US"/>
        </w:rPr>
      </w:pPr>
      <w:bookmarkStart w:id="48" w:name="_Toc200550069"/>
      <w:r w:rsidRPr="09AD38A2">
        <w:rPr>
          <w:rFonts w:ascii="Arial" w:eastAsia="Arial" w:hAnsi="Arial" w:cs="Arial"/>
          <w:sz w:val="28"/>
          <w:szCs w:val="28"/>
          <w:lang w:val="en-US"/>
        </w:rPr>
        <w:t>Stap 8: I2C LCD</w:t>
      </w:r>
      <w:bookmarkEnd w:id="48"/>
    </w:p>
    <w:p w14:paraId="26ECE2AF" w14:textId="50E002AD" w:rsidR="6DB260D8" w:rsidRPr="005B7735" w:rsidRDefault="6DB260D8" w:rsidP="09AD38A2">
      <w:pPr>
        <w:pStyle w:val="ListParagraph"/>
        <w:spacing w:before="240" w:after="240"/>
        <w:rPr>
          <w:rFonts w:eastAsia="Arial"/>
        </w:rPr>
      </w:pPr>
      <w:r w:rsidRPr="005B7735">
        <w:rPr>
          <w:rFonts w:eastAsia="Arial"/>
          <w:b/>
          <w:bCs/>
        </w:rPr>
        <w:t>J8</w:t>
      </w:r>
      <w:r w:rsidRPr="005B7735">
        <w:rPr>
          <w:rFonts w:eastAsia="Arial"/>
        </w:rPr>
        <w:t>: Aansluiting voor een LCD (via een I2C Backpack).</w:t>
      </w:r>
    </w:p>
    <w:p w14:paraId="582DA096" w14:textId="1D43F83D" w:rsidR="6DB260D8" w:rsidRDefault="6DB260D8" w:rsidP="09AD38A2">
      <w:pPr>
        <w:pStyle w:val="ListParagraph"/>
        <w:spacing w:before="240" w:after="240"/>
        <w:rPr>
          <w:rFonts w:ascii="Consolas" w:eastAsia="Consolas" w:hAnsi="Consolas" w:cs="Consolas"/>
          <w:lang w:val="en-US"/>
        </w:rPr>
      </w:pPr>
      <w:r w:rsidRPr="09AD38A2">
        <w:rPr>
          <w:rFonts w:eastAsia="Arial"/>
          <w:lang w:val="en-US"/>
        </w:rPr>
        <w:t xml:space="preserve">Signalen: </w:t>
      </w:r>
      <w:r w:rsidRPr="09AD38A2">
        <w:rPr>
          <w:rFonts w:ascii="Consolas" w:eastAsia="Consolas" w:hAnsi="Consolas" w:cs="Consolas"/>
          <w:lang w:val="en-US"/>
        </w:rPr>
        <w:t>LCD_I2C_CLK</w:t>
      </w:r>
      <w:r w:rsidRPr="09AD38A2">
        <w:rPr>
          <w:rFonts w:eastAsia="Arial"/>
          <w:lang w:val="en-US"/>
        </w:rPr>
        <w:t xml:space="preserve">, </w:t>
      </w:r>
      <w:r w:rsidRPr="09AD38A2">
        <w:rPr>
          <w:rFonts w:ascii="Consolas" w:eastAsia="Consolas" w:hAnsi="Consolas" w:cs="Consolas"/>
          <w:lang w:val="en-US"/>
        </w:rPr>
        <w:t>LCD_I2C_Data</w:t>
      </w:r>
    </w:p>
    <w:p w14:paraId="347BE537" w14:textId="6D8CD69C" w:rsidR="09AD38A2" w:rsidRPr="00F003BF" w:rsidRDefault="6DB260D8" w:rsidP="00F003BF">
      <w:pPr>
        <w:pStyle w:val="ListParagraph"/>
        <w:spacing w:before="240" w:after="240"/>
        <w:rPr>
          <w:rFonts w:eastAsia="Arial"/>
        </w:rPr>
      </w:pPr>
      <w:r w:rsidRPr="005B7735">
        <w:rPr>
          <w:rFonts w:eastAsia="Arial"/>
        </w:rPr>
        <w:t>GND en +5V ook aanwezig.</w:t>
      </w:r>
    </w:p>
    <w:p w14:paraId="5D1C05BF" w14:textId="3A47C77C" w:rsidR="6DB260D8" w:rsidRDefault="6DB260D8" w:rsidP="09AD38A2">
      <w:pPr>
        <w:pStyle w:val="Heading3"/>
        <w:spacing w:before="281" w:after="281"/>
        <w:rPr>
          <w:rFonts w:ascii="Arial" w:eastAsia="Arial" w:hAnsi="Arial" w:cs="Arial"/>
          <w:sz w:val="28"/>
          <w:szCs w:val="28"/>
          <w:lang w:val="en-US"/>
        </w:rPr>
      </w:pPr>
      <w:bookmarkStart w:id="49" w:name="_Toc200550070"/>
      <w:r w:rsidRPr="09AD38A2">
        <w:rPr>
          <w:rFonts w:ascii="Arial" w:eastAsia="Arial" w:hAnsi="Arial" w:cs="Arial"/>
          <w:sz w:val="28"/>
          <w:szCs w:val="28"/>
          <w:lang w:val="en-US"/>
        </w:rPr>
        <w:lastRenderedPageBreak/>
        <w:t>Stap 9: Montagegaten</w:t>
      </w:r>
      <w:bookmarkEnd w:id="49"/>
    </w:p>
    <w:p w14:paraId="6EBA7232" w14:textId="6CE19028" w:rsidR="09AD38A2" w:rsidRPr="00F003BF" w:rsidRDefault="6DB260D8" w:rsidP="00F003BF">
      <w:pPr>
        <w:pStyle w:val="ListParagraph"/>
        <w:spacing w:before="240" w:after="240"/>
        <w:rPr>
          <w:rFonts w:eastAsia="Arial"/>
        </w:rPr>
      </w:pPr>
      <w:r w:rsidRPr="005B7735">
        <w:rPr>
          <w:rFonts w:eastAsia="Arial"/>
          <w:b/>
          <w:bCs/>
        </w:rPr>
        <w:t>H1 t/m H4</w:t>
      </w:r>
      <w:r w:rsidRPr="005B7735">
        <w:rPr>
          <w:rFonts w:eastAsia="Arial"/>
        </w:rPr>
        <w:t>: Mechanische gaten voor montage.</w:t>
      </w:r>
    </w:p>
    <w:p w14:paraId="1FDF5069" w14:textId="6EF8C2C4" w:rsidR="6DB260D8" w:rsidRDefault="6DB260D8" w:rsidP="09AD38A2">
      <w:pPr>
        <w:pStyle w:val="Heading3"/>
        <w:spacing w:before="281" w:after="281"/>
        <w:rPr>
          <w:rFonts w:ascii="Arial" w:eastAsia="Arial" w:hAnsi="Arial" w:cs="Arial"/>
          <w:sz w:val="28"/>
          <w:szCs w:val="28"/>
          <w:lang w:val="en-US"/>
        </w:rPr>
      </w:pPr>
      <w:bookmarkStart w:id="50" w:name="_Toc200550071"/>
      <w:r w:rsidRPr="09AD38A2">
        <w:rPr>
          <w:rFonts w:ascii="Arial" w:eastAsia="Arial" w:hAnsi="Arial" w:cs="Arial"/>
          <w:sz w:val="28"/>
          <w:szCs w:val="28"/>
          <w:lang w:val="en-US"/>
        </w:rPr>
        <w:t>Samenvatting Signaalstromen:</w:t>
      </w:r>
      <w:bookmarkEnd w:id="50"/>
    </w:p>
    <w:p w14:paraId="4A3C8698" w14:textId="49A93481" w:rsidR="6DB260D8" w:rsidRPr="005B7735" w:rsidRDefault="6DB260D8" w:rsidP="09AD38A2">
      <w:pPr>
        <w:pStyle w:val="ListParagraph"/>
        <w:spacing w:before="240" w:after="240"/>
        <w:rPr>
          <w:rFonts w:eastAsia="Arial"/>
        </w:rPr>
      </w:pPr>
      <w:r w:rsidRPr="005B7735">
        <w:rPr>
          <w:rFonts w:eastAsia="Arial"/>
          <w:b/>
          <w:bCs/>
        </w:rPr>
        <w:t>Voeding</w:t>
      </w:r>
      <w:r w:rsidRPr="005B7735">
        <w:rPr>
          <w:rFonts w:eastAsia="Arial"/>
        </w:rPr>
        <w:t>: 9V → 5V via U2 → naar microcontroller, sensoren, en LCD.</w:t>
      </w:r>
    </w:p>
    <w:p w14:paraId="4964EF6E" w14:textId="7ABC7BB4" w:rsidR="6DB260D8" w:rsidRDefault="6DB260D8" w:rsidP="09AD38A2">
      <w:pPr>
        <w:pStyle w:val="ListParagraph"/>
        <w:spacing w:before="240" w:after="240"/>
        <w:rPr>
          <w:rFonts w:eastAsia="Arial"/>
          <w:lang w:val="en-US"/>
        </w:rPr>
      </w:pPr>
      <w:r w:rsidRPr="09AD38A2">
        <w:rPr>
          <w:rFonts w:eastAsia="Arial"/>
          <w:b/>
          <w:bCs/>
          <w:lang w:val="en-US"/>
        </w:rPr>
        <w:t>Sensoren</w:t>
      </w:r>
      <w:r w:rsidRPr="09AD38A2">
        <w:rPr>
          <w:rFonts w:eastAsia="Arial"/>
          <w:lang w:val="en-US"/>
        </w:rPr>
        <w:t xml:space="preserve"> → microcontroller.</w:t>
      </w:r>
    </w:p>
    <w:p w14:paraId="077D0A7B" w14:textId="0478EC75" w:rsidR="6DB260D8" w:rsidRDefault="6DB260D8" w:rsidP="09AD38A2">
      <w:pPr>
        <w:pStyle w:val="ListParagraph"/>
        <w:spacing w:before="240" w:after="240"/>
        <w:rPr>
          <w:rFonts w:eastAsia="Arial"/>
          <w:lang w:val="en-US"/>
        </w:rPr>
      </w:pPr>
      <w:r w:rsidRPr="09AD38A2">
        <w:rPr>
          <w:rFonts w:eastAsia="Arial"/>
          <w:b/>
          <w:bCs/>
          <w:lang w:val="en-US"/>
        </w:rPr>
        <w:t>Knop</w:t>
      </w:r>
      <w:r w:rsidRPr="09AD38A2">
        <w:rPr>
          <w:rFonts w:eastAsia="Arial"/>
          <w:lang w:val="en-US"/>
        </w:rPr>
        <w:t xml:space="preserve"> → microcontroller.</w:t>
      </w:r>
    </w:p>
    <w:p w14:paraId="20E522FD" w14:textId="58AF4AA6" w:rsidR="6DB260D8" w:rsidRDefault="6DB260D8" w:rsidP="09AD38A2">
      <w:pPr>
        <w:pStyle w:val="ListParagraph"/>
        <w:spacing w:before="240" w:after="240"/>
        <w:rPr>
          <w:rFonts w:eastAsia="Arial"/>
          <w:lang w:val="en-US"/>
        </w:rPr>
      </w:pPr>
      <w:r w:rsidRPr="09AD38A2">
        <w:rPr>
          <w:rFonts w:eastAsia="Arial"/>
          <w:b/>
          <w:bCs/>
          <w:lang w:val="en-US"/>
        </w:rPr>
        <w:t>Microcontroller</w:t>
      </w:r>
      <w:r w:rsidRPr="09AD38A2">
        <w:rPr>
          <w:rFonts w:eastAsia="Arial"/>
          <w:lang w:val="en-US"/>
        </w:rPr>
        <w:t xml:space="preserve"> → motorcontroller (L293D) → motoren.</w:t>
      </w:r>
    </w:p>
    <w:p w14:paraId="40138525" w14:textId="38F5B4A7" w:rsidR="00537DE0" w:rsidRPr="003B1212" w:rsidRDefault="6DB260D8" w:rsidP="00383019">
      <w:pPr>
        <w:pStyle w:val="ListParagraph"/>
        <w:spacing w:before="240" w:after="240"/>
        <w:rPr>
          <w:rFonts w:eastAsia="Arial"/>
        </w:rPr>
      </w:pPr>
      <w:r w:rsidRPr="005B7735">
        <w:rPr>
          <w:rFonts w:eastAsia="Arial"/>
          <w:b/>
          <w:bCs/>
        </w:rPr>
        <w:t>Microcontroller</w:t>
      </w:r>
      <w:r w:rsidRPr="005B7735">
        <w:rPr>
          <w:rFonts w:eastAsia="Arial"/>
        </w:rPr>
        <w:t xml:space="preserve"> → LEDs &amp; LCD voor output.</w:t>
      </w:r>
      <w:r w:rsidR="00537DE0" w:rsidRPr="003B1212">
        <w:rPr>
          <w:lang w:eastAsia="nl-BE"/>
        </w:rPr>
        <w:br w:type="page"/>
      </w:r>
    </w:p>
    <w:p w14:paraId="7B37C4D2" w14:textId="6538364D" w:rsidR="002A0889" w:rsidRPr="00055153" w:rsidRDefault="002A0889" w:rsidP="002A0889">
      <w:pPr>
        <w:pStyle w:val="Heading1"/>
        <w:rPr>
          <w:lang w:eastAsia="nl-BE"/>
        </w:rPr>
      </w:pPr>
      <w:bookmarkStart w:id="51" w:name="_Toc200550072"/>
      <w:r>
        <w:rPr>
          <w:lang w:eastAsia="nl-BE"/>
        </w:rPr>
        <w:lastRenderedPageBreak/>
        <w:t>Bronnen</w:t>
      </w:r>
      <w:bookmarkEnd w:id="51"/>
    </w:p>
    <w:p w14:paraId="7E2650D3" w14:textId="1B1BD9D4" w:rsidR="002A0889" w:rsidRDefault="002A0889" w:rsidP="00190248">
      <w:pPr>
        <w:pStyle w:val="ListParagraph"/>
        <w:numPr>
          <w:ilvl w:val="0"/>
          <w:numId w:val="11"/>
        </w:numPr>
        <w:rPr>
          <w:lang w:val="nl-NL" w:eastAsia="nl-BE"/>
        </w:rPr>
      </w:pPr>
      <w:hyperlink r:id="rId25" w:history="1">
        <w:r w:rsidRPr="00631F5D">
          <w:rPr>
            <w:rStyle w:val="Hyperlink"/>
            <w:lang w:val="nl-NL" w:eastAsia="nl-BE"/>
          </w:rPr>
          <w:t>https://www.instructables.com/Line-Follower-Robot-With-Arduino-Really-Fast-and-R/</w:t>
        </w:r>
      </w:hyperlink>
      <w:r w:rsidRPr="002A0889">
        <w:rPr>
          <w:lang w:val="nl-NL" w:eastAsia="nl-BE"/>
        </w:rPr>
        <w:t xml:space="preserve"> </w:t>
      </w:r>
    </w:p>
    <w:p w14:paraId="2D47D2ED" w14:textId="37BF9AB3" w:rsidR="002A0889" w:rsidRDefault="002A0889" w:rsidP="00190248">
      <w:pPr>
        <w:pStyle w:val="ListParagraph"/>
        <w:numPr>
          <w:ilvl w:val="0"/>
          <w:numId w:val="11"/>
        </w:numPr>
        <w:rPr>
          <w:lang w:val="nl-NL" w:eastAsia="nl-BE"/>
        </w:rPr>
      </w:pPr>
      <w:hyperlink r:id="rId26" w:history="1">
        <w:r w:rsidRPr="00631F5D">
          <w:rPr>
            <w:rStyle w:val="Hyperlink"/>
            <w:lang w:val="nl-NL" w:eastAsia="nl-BE"/>
          </w:rPr>
          <w:t>https://www.youtube.com/watch?v=QEEIPAAoZdA</w:t>
        </w:r>
      </w:hyperlink>
    </w:p>
    <w:p w14:paraId="5E53A6EB" w14:textId="159120D4" w:rsidR="002A0889" w:rsidRDefault="002A0889" w:rsidP="00190248">
      <w:pPr>
        <w:pStyle w:val="ListParagraph"/>
        <w:numPr>
          <w:ilvl w:val="0"/>
          <w:numId w:val="11"/>
        </w:numPr>
        <w:rPr>
          <w:lang w:val="nl-NL" w:eastAsia="nl-BE"/>
        </w:rPr>
      </w:pPr>
      <w:hyperlink r:id="rId27" w:history="1">
        <w:r w:rsidRPr="00631F5D">
          <w:rPr>
            <w:rStyle w:val="Hyperlink"/>
            <w:lang w:val="nl-NL" w:eastAsia="nl-BE"/>
          </w:rPr>
          <w:t>https://projecthub.arduino.cc/anova9347/line-follower-robot-with-pid-controller-01813f</w:t>
        </w:r>
      </w:hyperlink>
    </w:p>
    <w:p w14:paraId="1E317064" w14:textId="10E14CF1" w:rsidR="002A0889" w:rsidRDefault="002A0889" w:rsidP="00190248">
      <w:pPr>
        <w:pStyle w:val="ListParagraph"/>
        <w:numPr>
          <w:ilvl w:val="0"/>
          <w:numId w:val="11"/>
        </w:numPr>
        <w:rPr>
          <w:lang w:val="nl-NL" w:eastAsia="nl-BE"/>
        </w:rPr>
      </w:pPr>
      <w:hyperlink r:id="rId28" w:history="1">
        <w:r w:rsidRPr="00631F5D">
          <w:rPr>
            <w:rStyle w:val="Hyperlink"/>
            <w:lang w:val="nl-NL" w:eastAsia="nl-BE"/>
          </w:rPr>
          <w:t>https://www.influxdata.com/get-influxdb-products/</w:t>
        </w:r>
      </w:hyperlink>
    </w:p>
    <w:p w14:paraId="1B5B2532" w14:textId="5EBE3193" w:rsidR="002A0889" w:rsidRDefault="002A0889" w:rsidP="00190248">
      <w:pPr>
        <w:pStyle w:val="ListParagraph"/>
        <w:numPr>
          <w:ilvl w:val="0"/>
          <w:numId w:val="11"/>
        </w:numPr>
        <w:rPr>
          <w:lang w:val="nl-NL" w:eastAsia="nl-BE"/>
        </w:rPr>
      </w:pPr>
      <w:hyperlink r:id="rId29" w:history="1">
        <w:r w:rsidRPr="00631F5D">
          <w:rPr>
            <w:rStyle w:val="Hyperlink"/>
            <w:lang w:val="nl-NL" w:eastAsia="nl-BE"/>
          </w:rPr>
          <w:t>https://github.com/dhanuzch/L293D-Customized-Motor-Driver</w:t>
        </w:r>
      </w:hyperlink>
    </w:p>
    <w:p w14:paraId="08E0F2CB" w14:textId="407A3470" w:rsidR="002A0889" w:rsidRDefault="002A0889" w:rsidP="00190248">
      <w:pPr>
        <w:pStyle w:val="ListParagraph"/>
        <w:numPr>
          <w:ilvl w:val="0"/>
          <w:numId w:val="11"/>
        </w:numPr>
        <w:rPr>
          <w:lang w:val="nl-NL" w:eastAsia="nl-BE"/>
        </w:rPr>
      </w:pPr>
      <w:hyperlink r:id="rId30" w:history="1">
        <w:r w:rsidRPr="00631F5D">
          <w:rPr>
            <w:rStyle w:val="Hyperlink"/>
            <w:lang w:val="nl-NL" w:eastAsia="nl-BE"/>
          </w:rPr>
          <w:t>https://www.youtube.com/watch?v=nzZRsMbKrvo</w:t>
        </w:r>
      </w:hyperlink>
    </w:p>
    <w:p w14:paraId="3EB5B726" w14:textId="7AB4EAF3" w:rsidR="002A0889" w:rsidRDefault="002A0889" w:rsidP="00190248">
      <w:pPr>
        <w:pStyle w:val="ListParagraph"/>
        <w:numPr>
          <w:ilvl w:val="0"/>
          <w:numId w:val="11"/>
        </w:numPr>
        <w:rPr>
          <w:lang w:val="nl-NL" w:eastAsia="nl-BE"/>
        </w:rPr>
      </w:pPr>
      <w:hyperlink r:id="rId31" w:history="1">
        <w:r w:rsidRPr="00631F5D">
          <w:rPr>
            <w:rStyle w:val="Hyperlink"/>
            <w:lang w:val="nl-NL" w:eastAsia="nl-BE"/>
          </w:rPr>
          <w:t>https://cults3d.com/en/3d-model/gadget/line-following-robot</w:t>
        </w:r>
      </w:hyperlink>
    </w:p>
    <w:p w14:paraId="6564C927" w14:textId="2801578A" w:rsidR="002A0889" w:rsidRDefault="002A0889" w:rsidP="00190248">
      <w:pPr>
        <w:pStyle w:val="ListParagraph"/>
        <w:numPr>
          <w:ilvl w:val="0"/>
          <w:numId w:val="11"/>
        </w:numPr>
        <w:rPr>
          <w:lang w:val="nl-NL" w:eastAsia="nl-BE"/>
        </w:rPr>
      </w:pPr>
      <w:hyperlink r:id="rId32" w:history="1">
        <w:r w:rsidRPr="00631F5D">
          <w:rPr>
            <w:rStyle w:val="Hyperlink"/>
            <w:lang w:val="nl-NL" w:eastAsia="nl-BE"/>
          </w:rPr>
          <w:t>https://randomnerdtutorials.com/how-to-install-mosquitto-broker-on-raspberry-pi/</w:t>
        </w:r>
      </w:hyperlink>
    </w:p>
    <w:p w14:paraId="4015E5F7" w14:textId="72507C39" w:rsidR="002A0889" w:rsidRPr="00537DE0" w:rsidRDefault="002A0889" w:rsidP="00190248">
      <w:pPr>
        <w:pStyle w:val="ListParagraph"/>
        <w:numPr>
          <w:ilvl w:val="0"/>
          <w:numId w:val="11"/>
        </w:numPr>
        <w:rPr>
          <w:lang w:val="nl-NL" w:eastAsia="nl-BE"/>
        </w:rPr>
      </w:pPr>
      <w:hyperlink r:id="rId33" w:history="1">
        <w:r w:rsidRPr="00631F5D">
          <w:rPr>
            <w:rStyle w:val="Hyperlink"/>
            <w:lang w:val="nl-NL" w:eastAsia="nl-BE"/>
          </w:rPr>
          <w:t>https://randomnerdtutorials.com/esp32-esp8266-i2c-lcd-arduino-ide/</w:t>
        </w:r>
      </w:hyperlink>
    </w:p>
    <w:p w14:paraId="6676797D" w14:textId="7B14D28E" w:rsidR="00537DE0" w:rsidRDefault="00537DE0" w:rsidP="00190248">
      <w:pPr>
        <w:pStyle w:val="ListParagraph"/>
        <w:numPr>
          <w:ilvl w:val="0"/>
          <w:numId w:val="11"/>
        </w:numPr>
        <w:rPr>
          <w:lang w:val="nl-NL" w:eastAsia="nl-BE"/>
        </w:rPr>
      </w:pPr>
      <w:hyperlink r:id="rId34" w:history="1">
        <w:r w:rsidRPr="00E751AB">
          <w:rPr>
            <w:rStyle w:val="Hyperlink"/>
            <w:lang w:val="nl-NL" w:eastAsia="nl-BE"/>
          </w:rPr>
          <w:t>https://docs.influxdata.com/influxdb/v2/get-started/</w:t>
        </w:r>
      </w:hyperlink>
    </w:p>
    <w:p w14:paraId="57EB3ADA" w14:textId="278F2A26" w:rsidR="002A0889" w:rsidRPr="007F0456" w:rsidRDefault="00537DE0" w:rsidP="00F468FA">
      <w:pPr>
        <w:pStyle w:val="ListParagraph"/>
        <w:numPr>
          <w:ilvl w:val="0"/>
          <w:numId w:val="11"/>
        </w:numPr>
        <w:rPr>
          <w:lang w:val="nl-NL" w:eastAsia="nl-BE"/>
        </w:rPr>
      </w:pPr>
      <w:hyperlink r:id="rId35" w:history="1">
        <w:r w:rsidRPr="00E751AB">
          <w:rPr>
            <w:rStyle w:val="Hyperlink"/>
            <w:lang w:val="nl-NL" w:eastAsia="nl-BE"/>
          </w:rPr>
          <w:t>https://grafana.com/docs/</w:t>
        </w:r>
      </w:hyperlink>
    </w:p>
    <w:p w14:paraId="5BAF5BDC" w14:textId="7B6A791D" w:rsidR="007F0456" w:rsidRPr="00F468FA" w:rsidRDefault="007F0456" w:rsidP="00F468FA">
      <w:pPr>
        <w:pStyle w:val="ListParagraph"/>
        <w:numPr>
          <w:ilvl w:val="0"/>
          <w:numId w:val="11"/>
        </w:numPr>
        <w:rPr>
          <w:lang w:val="nl-NL" w:eastAsia="nl-BE"/>
        </w:rPr>
      </w:pPr>
      <w:hyperlink r:id="rId36" w:history="1">
        <w:r w:rsidRPr="005175AB">
          <w:rPr>
            <w:rStyle w:val="Hyperlink"/>
            <w:lang w:val="nl-NL" w:eastAsia="nl-BE"/>
          </w:rPr>
          <w:t>https://randomnerdtutorials.com/esp32-influxdb/</w:t>
        </w:r>
      </w:hyperlink>
      <w:r>
        <w:rPr>
          <w:lang w:val="nl-NL" w:eastAsia="nl-BE"/>
        </w:rPr>
        <w:t xml:space="preserve"> </w:t>
      </w:r>
    </w:p>
    <w:p w14:paraId="3086C671" w14:textId="77777777" w:rsidR="002A0889" w:rsidRDefault="002A0889" w:rsidP="002A0889">
      <w:pPr>
        <w:rPr>
          <w:lang w:val="nl-NL" w:eastAsia="nl-BE"/>
        </w:rPr>
      </w:pPr>
    </w:p>
    <w:p w14:paraId="1322602C" w14:textId="77777777" w:rsidR="002A0889" w:rsidRDefault="002A0889" w:rsidP="002A0889">
      <w:pPr>
        <w:rPr>
          <w:lang w:val="nl-NL" w:eastAsia="nl-BE"/>
        </w:rPr>
      </w:pPr>
    </w:p>
    <w:p w14:paraId="5792C358" w14:textId="345CF6B0" w:rsidR="002A0889" w:rsidRDefault="002A0889">
      <w:pPr>
        <w:rPr>
          <w:lang w:val="nl-NL" w:eastAsia="nl-BE"/>
        </w:rPr>
      </w:pPr>
      <w:r>
        <w:rPr>
          <w:lang w:val="nl-NL" w:eastAsia="nl-BE"/>
        </w:rPr>
        <w:br w:type="page"/>
      </w:r>
    </w:p>
    <w:p w14:paraId="6D70911B" w14:textId="77777777" w:rsidR="002A0889" w:rsidRPr="002A0889" w:rsidRDefault="002A0889" w:rsidP="002A0889">
      <w:pPr>
        <w:rPr>
          <w:lang w:val="nl-NL" w:eastAsia="nl-BE"/>
        </w:rPr>
      </w:pPr>
    </w:p>
    <w:p w14:paraId="0F124AC3" w14:textId="77777777" w:rsidR="00F96634" w:rsidRPr="00F96634" w:rsidRDefault="00F96634" w:rsidP="00F96634">
      <w:pPr>
        <w:ind w:left="284" w:hanging="284"/>
        <w:rPr>
          <w:lang w:val="nl-NL" w:eastAsia="nl-BE"/>
        </w:rPr>
      </w:pPr>
    </w:p>
    <w:p w14:paraId="1B2BE0BF" w14:textId="3015E85C" w:rsidR="00D45EF9" w:rsidRDefault="00D45EF9" w:rsidP="00EC08A5">
      <w:pPr>
        <w:rPr>
          <w:lang w:val="nl-BE"/>
        </w:rPr>
      </w:pPr>
    </w:p>
    <w:p w14:paraId="77E73AA8" w14:textId="4BF70CDE" w:rsidR="00D45EF9" w:rsidRDefault="00D45EF9" w:rsidP="00EC08A5">
      <w:pPr>
        <w:rPr>
          <w:lang w:val="nl-BE"/>
        </w:rPr>
      </w:pPr>
    </w:p>
    <w:p w14:paraId="42F53310" w14:textId="45186C14" w:rsidR="00D45EF9" w:rsidRDefault="00D45EF9" w:rsidP="00EC08A5">
      <w:pPr>
        <w:rPr>
          <w:lang w:val="nl-BE"/>
        </w:rPr>
      </w:pPr>
    </w:p>
    <w:p w14:paraId="56EB60B9" w14:textId="556EA0C9" w:rsidR="00D45EF9" w:rsidRDefault="00D45EF9" w:rsidP="00EC08A5">
      <w:pPr>
        <w:rPr>
          <w:lang w:val="nl-BE"/>
        </w:rPr>
      </w:pPr>
    </w:p>
    <w:p w14:paraId="22BCAB80" w14:textId="77777777" w:rsidR="00D45EF9" w:rsidRDefault="00D45EF9" w:rsidP="00EC08A5">
      <w:pPr>
        <w:rPr>
          <w:lang w:val="nl-BE"/>
        </w:rPr>
      </w:pPr>
    </w:p>
    <w:p w14:paraId="589F30B2" w14:textId="77777777" w:rsidR="00D45EF9" w:rsidRDefault="00D45EF9" w:rsidP="00EC08A5">
      <w:pPr>
        <w:rPr>
          <w:lang w:val="nl-BE"/>
        </w:rPr>
      </w:pPr>
    </w:p>
    <w:p w14:paraId="431435CB" w14:textId="77777777" w:rsidR="00D45EF9" w:rsidRDefault="00D45EF9" w:rsidP="00EC08A5">
      <w:pPr>
        <w:rPr>
          <w:lang w:val="nl-BE"/>
        </w:rPr>
      </w:pPr>
    </w:p>
    <w:p w14:paraId="0C87E959" w14:textId="7DCF879F" w:rsidR="001750DF" w:rsidRPr="005B14DB" w:rsidRDefault="001750DF" w:rsidP="00EC08A5">
      <w:pPr>
        <w:rPr>
          <w:i/>
          <w:iCs/>
          <w:color w:val="000000" w:themeColor="text1"/>
          <w:sz w:val="17"/>
          <w:szCs w:val="18"/>
          <w:lang w:val="nl-BE"/>
        </w:rPr>
      </w:pPr>
    </w:p>
    <w:p w14:paraId="550FA5D1" w14:textId="76263077" w:rsidR="00FC38E3" w:rsidRPr="001750DF" w:rsidRDefault="00076495" w:rsidP="00B4263D">
      <w:r>
        <mc:AlternateContent>
          <mc:Choice Requires="wpg">
            <w:drawing>
              <wp:anchor distT="0" distB="0" distL="114300" distR="114300" simplePos="0" relativeHeight="251658241" behindDoc="0" locked="0" layoutInCell="1" allowOverlap="1" wp14:anchorId="110371F2" wp14:editId="4C3717DF">
                <wp:simplePos x="0" y="0"/>
                <wp:positionH relativeFrom="column">
                  <wp:posOffset>-900430</wp:posOffset>
                </wp:positionH>
                <wp:positionV relativeFrom="paragraph">
                  <wp:posOffset>-900430</wp:posOffset>
                </wp:positionV>
                <wp:extent cx="7560000" cy="10692000"/>
                <wp:effectExtent l="0" t="0" r="3175" b="0"/>
                <wp:wrapNone/>
                <wp:docPr id="2030978899" name="Backcover"/>
                <wp:cNvGraphicFramePr/>
                <a:graphic xmlns:a="http://schemas.openxmlformats.org/drawingml/2006/main">
                  <a:graphicData uri="http://schemas.microsoft.com/office/word/2010/wordprocessingGroup">
                    <wpg:wgp>
                      <wpg:cNvGrpSpPr/>
                      <wpg:grpSpPr>
                        <a:xfrm>
                          <a:off x="0" y="0"/>
                          <a:ext cx="7560000" cy="10692000"/>
                          <a:chOff x="0" y="0"/>
                          <a:chExt cx="7560000" cy="10692000"/>
                        </a:xfrm>
                      </wpg:grpSpPr>
                      <wps:wsp>
                        <wps:cNvPr id="1832660999" name="Achtergrondvlak (wit)"/>
                        <wps:cNvSpPr>
                          <a:spLocks noChangeAspect="1"/>
                        </wps:cNvSpPr>
                        <wps:spPr>
                          <a:xfrm>
                            <a:off x="0" y="0"/>
                            <a:ext cx="7560000" cy="10692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5252585" name="Patroon - zigzag"/>
                        <wpg:cNvGrpSpPr/>
                        <wpg:grpSpPr>
                          <a:xfrm flipH="1">
                            <a:off x="361950" y="361950"/>
                            <a:ext cx="3807698" cy="9974540"/>
                            <a:chOff x="0" y="0"/>
                            <a:chExt cx="3807698" cy="9974540"/>
                          </a:xfrm>
                        </wpg:grpSpPr>
                        <wps:wsp>
                          <wps:cNvPr id="477060877" name="Vrije vorm: vorm 477060877"/>
                          <wps:cNvSpPr/>
                          <wps:spPr>
                            <a:xfrm>
                              <a:off x="3129472" y="7593074"/>
                              <a:ext cx="241960" cy="2204764"/>
                            </a:xfrm>
                            <a:custGeom>
                              <a:avLst/>
                              <a:gdLst>
                                <a:gd name="connsiteX0" fmla="*/ 92641 w 241960"/>
                                <a:gd name="connsiteY0" fmla="*/ 1293947 h 2204764"/>
                                <a:gd name="connsiteX1" fmla="*/ 241960 w 241960"/>
                                <a:gd name="connsiteY1" fmla="*/ 736785 h 2204764"/>
                                <a:gd name="connsiteX2" fmla="*/ 92641 w 241960"/>
                                <a:gd name="connsiteY2" fmla="*/ 179623 h 2204764"/>
                                <a:gd name="connsiteX3" fmla="*/ 125428 w 241960"/>
                                <a:gd name="connsiteY3" fmla="*/ 57419 h 2204764"/>
                                <a:gd name="connsiteX4" fmla="*/ 48163 w 241960"/>
                                <a:gd name="connsiteY4" fmla="*/ 0 h 2204764"/>
                                <a:gd name="connsiteX5" fmla="*/ 0 w 241960"/>
                                <a:gd name="connsiteY5" fmla="*/ 179623 h 2204764"/>
                                <a:gd name="connsiteX6" fmla="*/ 149319 w 241960"/>
                                <a:gd name="connsiteY6" fmla="*/ 736785 h 2204764"/>
                                <a:gd name="connsiteX7" fmla="*/ 0 w 241960"/>
                                <a:gd name="connsiteY7" fmla="*/ 1293947 h 2204764"/>
                                <a:gd name="connsiteX8" fmla="*/ 149319 w 241960"/>
                                <a:gd name="connsiteY8" fmla="*/ 1851109 h 2204764"/>
                                <a:gd name="connsiteX9" fmla="*/ 63540 w 241960"/>
                                <a:gd name="connsiteY9" fmla="*/ 2171102 h 2204764"/>
                                <a:gd name="connsiteX10" fmla="*/ 147159 w 241960"/>
                                <a:gd name="connsiteY10" fmla="*/ 2204765 h 2204764"/>
                                <a:gd name="connsiteX11" fmla="*/ 241960 w 241960"/>
                                <a:gd name="connsiteY11" fmla="*/ 1850981 h 2204764"/>
                                <a:gd name="connsiteX12" fmla="*/ 92641 w 241960"/>
                                <a:gd name="connsiteY12" fmla="*/ 1293947 h 2204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764">
                                  <a:moveTo>
                                    <a:pt x="92641" y="1293947"/>
                                  </a:moveTo>
                                  <a:lnTo>
                                    <a:pt x="241960" y="736785"/>
                                  </a:lnTo>
                                  <a:lnTo>
                                    <a:pt x="92641" y="179623"/>
                                  </a:lnTo>
                                  <a:lnTo>
                                    <a:pt x="125428" y="57419"/>
                                  </a:lnTo>
                                  <a:cubicBezTo>
                                    <a:pt x="99377" y="38618"/>
                                    <a:pt x="73579" y="19436"/>
                                    <a:pt x="48163" y="0"/>
                                  </a:cubicBezTo>
                                  <a:lnTo>
                                    <a:pt x="0" y="179623"/>
                                  </a:lnTo>
                                  <a:lnTo>
                                    <a:pt x="149319" y="736785"/>
                                  </a:lnTo>
                                  <a:lnTo>
                                    <a:pt x="0" y="1293947"/>
                                  </a:lnTo>
                                  <a:lnTo>
                                    <a:pt x="149319" y="1851109"/>
                                  </a:lnTo>
                                  <a:lnTo>
                                    <a:pt x="63540" y="2171102"/>
                                  </a:lnTo>
                                  <a:cubicBezTo>
                                    <a:pt x="91244" y="2182534"/>
                                    <a:pt x="119201" y="2193713"/>
                                    <a:pt x="147159" y="2204765"/>
                                  </a:cubicBezTo>
                                  <a:lnTo>
                                    <a:pt x="241960" y="1850981"/>
                                  </a:lnTo>
                                  <a:lnTo>
                                    <a:pt x="92641" y="12939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0362821" name="Vrije vorm: vorm 1430362821"/>
                          <wps:cNvSpPr/>
                          <wps:spPr>
                            <a:xfrm>
                              <a:off x="1289099" y="1346918"/>
                              <a:ext cx="290250" cy="7280195"/>
                            </a:xfrm>
                            <a:custGeom>
                              <a:avLst/>
                              <a:gdLst>
                                <a:gd name="connsiteX0" fmla="*/ 140932 w 290250"/>
                                <a:gd name="connsiteY0" fmla="*/ 6425906 h 7280195"/>
                                <a:gd name="connsiteX1" fmla="*/ 290251 w 290250"/>
                                <a:gd name="connsiteY1" fmla="*/ 5868745 h 7280195"/>
                                <a:gd name="connsiteX2" fmla="*/ 140932 w 290250"/>
                                <a:gd name="connsiteY2" fmla="*/ 5311583 h 7280195"/>
                                <a:gd name="connsiteX3" fmla="*/ 290251 w 290250"/>
                                <a:gd name="connsiteY3" fmla="*/ 4754421 h 7280195"/>
                                <a:gd name="connsiteX4" fmla="*/ 140932 w 290250"/>
                                <a:gd name="connsiteY4" fmla="*/ 4197260 h 7280195"/>
                                <a:gd name="connsiteX5" fmla="*/ 290251 w 290250"/>
                                <a:gd name="connsiteY5" fmla="*/ 3640098 h 7280195"/>
                                <a:gd name="connsiteX6" fmla="*/ 140932 w 290250"/>
                                <a:gd name="connsiteY6" fmla="*/ 3082936 h 7280195"/>
                                <a:gd name="connsiteX7" fmla="*/ 290251 w 290250"/>
                                <a:gd name="connsiteY7" fmla="*/ 2525774 h 7280195"/>
                                <a:gd name="connsiteX8" fmla="*/ 140932 w 290250"/>
                                <a:gd name="connsiteY8" fmla="*/ 1968613 h 7280195"/>
                                <a:gd name="connsiteX9" fmla="*/ 290251 w 290250"/>
                                <a:gd name="connsiteY9" fmla="*/ 1411451 h 7280195"/>
                                <a:gd name="connsiteX10" fmla="*/ 140932 w 290250"/>
                                <a:gd name="connsiteY10" fmla="*/ 854289 h 7280195"/>
                                <a:gd name="connsiteX11" fmla="*/ 290251 w 290250"/>
                                <a:gd name="connsiteY11" fmla="*/ 297127 h 7280195"/>
                                <a:gd name="connsiteX12" fmla="*/ 210572 w 290250"/>
                                <a:gd name="connsiteY12" fmla="*/ 0 h 7280195"/>
                                <a:gd name="connsiteX13" fmla="*/ 100393 w 290250"/>
                                <a:gd name="connsiteY13" fmla="*/ 114710 h 7280195"/>
                                <a:gd name="connsiteX14" fmla="*/ 149319 w 290250"/>
                                <a:gd name="connsiteY14" fmla="*/ 297127 h 7280195"/>
                                <a:gd name="connsiteX15" fmla="*/ 0 w 290250"/>
                                <a:gd name="connsiteY15" fmla="*/ 854289 h 7280195"/>
                                <a:gd name="connsiteX16" fmla="*/ 149319 w 290250"/>
                                <a:gd name="connsiteY16" fmla="*/ 1411451 h 7280195"/>
                                <a:gd name="connsiteX17" fmla="*/ 0 w 290250"/>
                                <a:gd name="connsiteY17" fmla="*/ 1968613 h 7280195"/>
                                <a:gd name="connsiteX18" fmla="*/ 149319 w 290250"/>
                                <a:gd name="connsiteY18" fmla="*/ 2525774 h 7280195"/>
                                <a:gd name="connsiteX19" fmla="*/ 0 w 290250"/>
                                <a:gd name="connsiteY19" fmla="*/ 3082936 h 7280195"/>
                                <a:gd name="connsiteX20" fmla="*/ 149319 w 290250"/>
                                <a:gd name="connsiteY20" fmla="*/ 3640098 h 7280195"/>
                                <a:gd name="connsiteX21" fmla="*/ 0 w 290250"/>
                                <a:gd name="connsiteY21" fmla="*/ 4197260 h 7280195"/>
                                <a:gd name="connsiteX22" fmla="*/ 149319 w 290250"/>
                                <a:gd name="connsiteY22" fmla="*/ 4754421 h 7280195"/>
                                <a:gd name="connsiteX23" fmla="*/ 0 w 290250"/>
                                <a:gd name="connsiteY23" fmla="*/ 5311583 h 7280195"/>
                                <a:gd name="connsiteX24" fmla="*/ 149319 w 290250"/>
                                <a:gd name="connsiteY24" fmla="*/ 5868745 h 7280195"/>
                                <a:gd name="connsiteX25" fmla="*/ 0 w 290250"/>
                                <a:gd name="connsiteY25" fmla="*/ 6425906 h 7280195"/>
                                <a:gd name="connsiteX26" fmla="*/ 149319 w 290250"/>
                                <a:gd name="connsiteY26" fmla="*/ 6983068 h 7280195"/>
                                <a:gd name="connsiteX27" fmla="*/ 100393 w 290250"/>
                                <a:gd name="connsiteY27" fmla="*/ 7165485 h 7280195"/>
                                <a:gd name="connsiteX28" fmla="*/ 210572 w 290250"/>
                                <a:gd name="connsiteY28" fmla="*/ 7280195 h 7280195"/>
                                <a:gd name="connsiteX29" fmla="*/ 290251 w 290250"/>
                                <a:gd name="connsiteY29" fmla="*/ 6983068 h 7280195"/>
                                <a:gd name="connsiteX30" fmla="*/ 140932 w 290250"/>
                                <a:gd name="connsiteY30" fmla="*/ 6425906 h 72801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90250" h="7280195">
                                  <a:moveTo>
                                    <a:pt x="140932" y="6425906"/>
                                  </a:moveTo>
                                  <a:lnTo>
                                    <a:pt x="290251" y="5868745"/>
                                  </a:lnTo>
                                  <a:lnTo>
                                    <a:pt x="140932" y="5311583"/>
                                  </a:lnTo>
                                  <a:lnTo>
                                    <a:pt x="290251" y="4754421"/>
                                  </a:lnTo>
                                  <a:lnTo>
                                    <a:pt x="140932" y="4197260"/>
                                  </a:lnTo>
                                  <a:lnTo>
                                    <a:pt x="290251" y="3640098"/>
                                  </a:lnTo>
                                  <a:lnTo>
                                    <a:pt x="140932" y="3082936"/>
                                  </a:lnTo>
                                  <a:lnTo>
                                    <a:pt x="290251" y="2525774"/>
                                  </a:lnTo>
                                  <a:lnTo>
                                    <a:pt x="140932" y="1968613"/>
                                  </a:lnTo>
                                  <a:lnTo>
                                    <a:pt x="290251" y="1411451"/>
                                  </a:lnTo>
                                  <a:lnTo>
                                    <a:pt x="140932" y="854289"/>
                                  </a:lnTo>
                                  <a:lnTo>
                                    <a:pt x="290251" y="297127"/>
                                  </a:lnTo>
                                  <a:lnTo>
                                    <a:pt x="210572" y="0"/>
                                  </a:lnTo>
                                  <a:cubicBezTo>
                                    <a:pt x="173210" y="37601"/>
                                    <a:pt x="136611" y="75965"/>
                                    <a:pt x="100393" y="114710"/>
                                  </a:cubicBezTo>
                                  <a:lnTo>
                                    <a:pt x="149319" y="297127"/>
                                  </a:lnTo>
                                  <a:lnTo>
                                    <a:pt x="0" y="854289"/>
                                  </a:lnTo>
                                  <a:lnTo>
                                    <a:pt x="149319" y="1411451"/>
                                  </a:lnTo>
                                  <a:lnTo>
                                    <a:pt x="0" y="1968613"/>
                                  </a:lnTo>
                                  <a:lnTo>
                                    <a:pt x="149319" y="2525774"/>
                                  </a:lnTo>
                                  <a:lnTo>
                                    <a:pt x="0" y="3082936"/>
                                  </a:lnTo>
                                  <a:lnTo>
                                    <a:pt x="149319" y="3640098"/>
                                  </a:lnTo>
                                  <a:lnTo>
                                    <a:pt x="0" y="4197260"/>
                                  </a:lnTo>
                                  <a:lnTo>
                                    <a:pt x="149319" y="4754421"/>
                                  </a:lnTo>
                                  <a:lnTo>
                                    <a:pt x="0" y="5311583"/>
                                  </a:lnTo>
                                  <a:lnTo>
                                    <a:pt x="149319" y="5868745"/>
                                  </a:lnTo>
                                  <a:lnTo>
                                    <a:pt x="0" y="6425906"/>
                                  </a:lnTo>
                                  <a:lnTo>
                                    <a:pt x="149319" y="6983068"/>
                                  </a:lnTo>
                                  <a:lnTo>
                                    <a:pt x="100393" y="7165485"/>
                                  </a:lnTo>
                                  <a:cubicBezTo>
                                    <a:pt x="136611" y="7204231"/>
                                    <a:pt x="173210" y="7242467"/>
                                    <a:pt x="210572" y="7280195"/>
                                  </a:cubicBezTo>
                                  <a:lnTo>
                                    <a:pt x="290251" y="6983068"/>
                                  </a:lnTo>
                                  <a:lnTo>
                                    <a:pt x="140932" y="642590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88510699" name="Vrije vorm: vorm 688510699"/>
                          <wps:cNvSpPr/>
                          <wps:spPr>
                            <a:xfrm>
                              <a:off x="2209158" y="6492216"/>
                              <a:ext cx="266232" cy="2897850"/>
                            </a:xfrm>
                            <a:custGeom>
                              <a:avLst/>
                              <a:gdLst>
                                <a:gd name="connsiteX0" fmla="*/ 266233 w 266232"/>
                                <a:gd name="connsiteY0" fmla="*/ 1837770 h 2897850"/>
                                <a:gd name="connsiteX1" fmla="*/ 116914 w 266232"/>
                                <a:gd name="connsiteY1" fmla="*/ 1280608 h 2897850"/>
                                <a:gd name="connsiteX2" fmla="*/ 266233 w 266232"/>
                                <a:gd name="connsiteY2" fmla="*/ 723447 h 2897850"/>
                                <a:gd name="connsiteX3" fmla="*/ 116914 w 266232"/>
                                <a:gd name="connsiteY3" fmla="*/ 166284 h 2897850"/>
                                <a:gd name="connsiteX4" fmla="*/ 123141 w 266232"/>
                                <a:gd name="connsiteY4" fmla="*/ 142911 h 2897850"/>
                                <a:gd name="connsiteX5" fmla="*/ 44605 w 266232"/>
                                <a:gd name="connsiteY5" fmla="*/ 0 h 2897850"/>
                                <a:gd name="connsiteX6" fmla="*/ 0 w 266232"/>
                                <a:gd name="connsiteY6" fmla="*/ 166284 h 2897850"/>
                                <a:gd name="connsiteX7" fmla="*/ 149319 w 266232"/>
                                <a:gd name="connsiteY7" fmla="*/ 723447 h 2897850"/>
                                <a:gd name="connsiteX8" fmla="*/ 0 w 266232"/>
                                <a:gd name="connsiteY8" fmla="*/ 1280608 h 2897850"/>
                                <a:gd name="connsiteX9" fmla="*/ 149319 w 266232"/>
                                <a:gd name="connsiteY9" fmla="*/ 1837770 h 2897850"/>
                                <a:gd name="connsiteX10" fmla="*/ 0 w 266232"/>
                                <a:gd name="connsiteY10" fmla="*/ 2394931 h 2897850"/>
                                <a:gd name="connsiteX11" fmla="*/ 110560 w 266232"/>
                                <a:gd name="connsiteY11" fmla="*/ 2807531 h 2897850"/>
                                <a:gd name="connsiteX12" fmla="*/ 251618 w 266232"/>
                                <a:gd name="connsiteY12" fmla="*/ 2897851 h 2897850"/>
                                <a:gd name="connsiteX13" fmla="*/ 116787 w 266232"/>
                                <a:gd name="connsiteY13" fmla="*/ 2394805 h 2897850"/>
                                <a:gd name="connsiteX14" fmla="*/ 266233 w 266232"/>
                                <a:gd name="connsiteY14" fmla="*/ 1837770 h 289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850">
                                  <a:moveTo>
                                    <a:pt x="266233" y="1837770"/>
                                  </a:moveTo>
                                  <a:lnTo>
                                    <a:pt x="116914" y="1280608"/>
                                  </a:lnTo>
                                  <a:lnTo>
                                    <a:pt x="266233" y="723447"/>
                                  </a:lnTo>
                                  <a:lnTo>
                                    <a:pt x="116914" y="166284"/>
                                  </a:lnTo>
                                  <a:lnTo>
                                    <a:pt x="123141" y="142911"/>
                                  </a:lnTo>
                                  <a:cubicBezTo>
                                    <a:pt x="95818" y="96036"/>
                                    <a:pt x="69640" y="48272"/>
                                    <a:pt x="44605" y="0"/>
                                  </a:cubicBezTo>
                                  <a:lnTo>
                                    <a:pt x="0" y="166284"/>
                                  </a:lnTo>
                                  <a:lnTo>
                                    <a:pt x="149319" y="723447"/>
                                  </a:lnTo>
                                  <a:lnTo>
                                    <a:pt x="0" y="1280608"/>
                                  </a:lnTo>
                                  <a:lnTo>
                                    <a:pt x="149319" y="1837770"/>
                                  </a:lnTo>
                                  <a:lnTo>
                                    <a:pt x="0" y="2394931"/>
                                  </a:lnTo>
                                  <a:lnTo>
                                    <a:pt x="110560" y="2807531"/>
                                  </a:lnTo>
                                  <a:cubicBezTo>
                                    <a:pt x="157071" y="2838273"/>
                                    <a:pt x="203963" y="2868633"/>
                                    <a:pt x="251618" y="2897851"/>
                                  </a:cubicBezTo>
                                  <a:lnTo>
                                    <a:pt x="116787" y="2394805"/>
                                  </a:lnTo>
                                  <a:lnTo>
                                    <a:pt x="266233" y="183777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7066902" name="Vrije vorm: vorm 1417066902"/>
                          <wps:cNvSpPr/>
                          <wps:spPr>
                            <a:xfrm>
                              <a:off x="1979271" y="6172350"/>
                              <a:ext cx="272205" cy="3037585"/>
                            </a:xfrm>
                            <a:custGeom>
                              <a:avLst/>
                              <a:gdLst>
                                <a:gd name="connsiteX0" fmla="*/ 272205 w 272205"/>
                                <a:gd name="connsiteY0" fmla="*/ 2157636 h 3037585"/>
                                <a:gd name="connsiteX1" fmla="*/ 122886 w 272205"/>
                                <a:gd name="connsiteY1" fmla="*/ 1600474 h 3037585"/>
                                <a:gd name="connsiteX2" fmla="*/ 272205 w 272205"/>
                                <a:gd name="connsiteY2" fmla="*/ 1043313 h 3037585"/>
                                <a:gd name="connsiteX3" fmla="*/ 122886 w 272205"/>
                                <a:gd name="connsiteY3" fmla="*/ 486150 h 3037585"/>
                                <a:gd name="connsiteX4" fmla="*/ 205488 w 272205"/>
                                <a:gd name="connsiteY4" fmla="*/ 177845 h 3037585"/>
                                <a:gd name="connsiteX5" fmla="*/ 130257 w 272205"/>
                                <a:gd name="connsiteY5" fmla="*/ 0 h 3037585"/>
                                <a:gd name="connsiteX6" fmla="*/ 0 w 272205"/>
                                <a:gd name="connsiteY6" fmla="*/ 486024 h 3037585"/>
                                <a:gd name="connsiteX7" fmla="*/ 149319 w 272205"/>
                                <a:gd name="connsiteY7" fmla="*/ 1043185 h 3037585"/>
                                <a:gd name="connsiteX8" fmla="*/ 0 w 272205"/>
                                <a:gd name="connsiteY8" fmla="*/ 1600347 h 3037585"/>
                                <a:gd name="connsiteX9" fmla="*/ 149319 w 272205"/>
                                <a:gd name="connsiteY9" fmla="*/ 2157509 h 3037585"/>
                                <a:gd name="connsiteX10" fmla="*/ 0 w 272205"/>
                                <a:gd name="connsiteY10" fmla="*/ 2714671 h 3037585"/>
                                <a:gd name="connsiteX11" fmla="*/ 56551 w 272205"/>
                                <a:gd name="connsiteY11" fmla="*/ 2925416 h 3037585"/>
                                <a:gd name="connsiteX12" fmla="*/ 209428 w 272205"/>
                                <a:gd name="connsiteY12" fmla="*/ 3037586 h 3037585"/>
                                <a:gd name="connsiteX13" fmla="*/ 122886 w 272205"/>
                                <a:gd name="connsiteY13" fmla="*/ 2714544 h 3037585"/>
                                <a:gd name="connsiteX14" fmla="*/ 272205 w 272205"/>
                                <a:gd name="connsiteY14" fmla="*/ 2157636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205" h="3037585">
                                  <a:moveTo>
                                    <a:pt x="272205" y="2157636"/>
                                  </a:moveTo>
                                  <a:lnTo>
                                    <a:pt x="122886" y="1600474"/>
                                  </a:lnTo>
                                  <a:lnTo>
                                    <a:pt x="272205" y="1043313"/>
                                  </a:lnTo>
                                  <a:lnTo>
                                    <a:pt x="122886" y="486150"/>
                                  </a:lnTo>
                                  <a:lnTo>
                                    <a:pt x="205488" y="177845"/>
                                  </a:lnTo>
                                  <a:cubicBezTo>
                                    <a:pt x="178802" y="119410"/>
                                    <a:pt x="153640" y="60213"/>
                                    <a:pt x="130257" y="0"/>
                                  </a:cubicBezTo>
                                  <a:lnTo>
                                    <a:pt x="0" y="486024"/>
                                  </a:lnTo>
                                  <a:lnTo>
                                    <a:pt x="149319" y="1043185"/>
                                  </a:lnTo>
                                  <a:lnTo>
                                    <a:pt x="0" y="1600347"/>
                                  </a:lnTo>
                                  <a:lnTo>
                                    <a:pt x="149319" y="2157509"/>
                                  </a:lnTo>
                                  <a:lnTo>
                                    <a:pt x="0" y="2714671"/>
                                  </a:lnTo>
                                  <a:lnTo>
                                    <a:pt x="56551" y="2925416"/>
                                  </a:lnTo>
                                  <a:cubicBezTo>
                                    <a:pt x="106747" y="2963780"/>
                                    <a:pt x="157833" y="3001128"/>
                                    <a:pt x="209428" y="3037586"/>
                                  </a:cubicBezTo>
                                  <a:lnTo>
                                    <a:pt x="122886" y="2714544"/>
                                  </a:lnTo>
                                  <a:lnTo>
                                    <a:pt x="272205" y="215763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1400545" name="Vrije vorm: vorm 1201400545"/>
                          <wps:cNvSpPr/>
                          <wps:spPr>
                            <a:xfrm>
                              <a:off x="1058957" y="1532258"/>
                              <a:ext cx="296350" cy="6910532"/>
                            </a:xfrm>
                            <a:custGeom>
                              <a:avLst/>
                              <a:gdLst>
                                <a:gd name="connsiteX0" fmla="*/ 147032 w 296350"/>
                                <a:gd name="connsiteY0" fmla="*/ 6240567 h 6910532"/>
                                <a:gd name="connsiteX1" fmla="*/ 296351 w 296350"/>
                                <a:gd name="connsiteY1" fmla="*/ 5683405 h 6910532"/>
                                <a:gd name="connsiteX2" fmla="*/ 147032 w 296350"/>
                                <a:gd name="connsiteY2" fmla="*/ 5126370 h 6910532"/>
                                <a:gd name="connsiteX3" fmla="*/ 296351 w 296350"/>
                                <a:gd name="connsiteY3" fmla="*/ 4569209 h 6910532"/>
                                <a:gd name="connsiteX4" fmla="*/ 147032 w 296350"/>
                                <a:gd name="connsiteY4" fmla="*/ 4012047 h 6910532"/>
                                <a:gd name="connsiteX5" fmla="*/ 296351 w 296350"/>
                                <a:gd name="connsiteY5" fmla="*/ 3454885 h 6910532"/>
                                <a:gd name="connsiteX6" fmla="*/ 147032 w 296350"/>
                                <a:gd name="connsiteY6" fmla="*/ 2897850 h 6910532"/>
                                <a:gd name="connsiteX7" fmla="*/ 296351 w 296350"/>
                                <a:gd name="connsiteY7" fmla="*/ 2340689 h 6910532"/>
                                <a:gd name="connsiteX8" fmla="*/ 147032 w 296350"/>
                                <a:gd name="connsiteY8" fmla="*/ 1783654 h 6910532"/>
                                <a:gd name="connsiteX9" fmla="*/ 296351 w 296350"/>
                                <a:gd name="connsiteY9" fmla="*/ 1226492 h 6910532"/>
                                <a:gd name="connsiteX10" fmla="*/ 147032 w 296350"/>
                                <a:gd name="connsiteY10" fmla="*/ 669458 h 6910532"/>
                                <a:gd name="connsiteX11" fmla="*/ 296351 w 296350"/>
                                <a:gd name="connsiteY11" fmla="*/ 112296 h 6910532"/>
                                <a:gd name="connsiteX12" fmla="*/ 266233 w 296350"/>
                                <a:gd name="connsiteY12" fmla="*/ 0 h 6910532"/>
                                <a:gd name="connsiteX13" fmla="*/ 140678 w 296350"/>
                                <a:gd name="connsiteY13" fmla="*/ 144689 h 6910532"/>
                                <a:gd name="connsiteX14" fmla="*/ 0 w 296350"/>
                                <a:gd name="connsiteY14" fmla="*/ 669458 h 6910532"/>
                                <a:gd name="connsiteX15" fmla="*/ 149319 w 296350"/>
                                <a:gd name="connsiteY15" fmla="*/ 1226619 h 6910532"/>
                                <a:gd name="connsiteX16" fmla="*/ 0 w 296350"/>
                                <a:gd name="connsiteY16" fmla="*/ 1783781 h 6910532"/>
                                <a:gd name="connsiteX17" fmla="*/ 149319 w 296350"/>
                                <a:gd name="connsiteY17" fmla="*/ 2340943 h 6910532"/>
                                <a:gd name="connsiteX18" fmla="*/ 0 w 296350"/>
                                <a:gd name="connsiteY18" fmla="*/ 2898105 h 6910532"/>
                                <a:gd name="connsiteX19" fmla="*/ 149319 w 296350"/>
                                <a:gd name="connsiteY19" fmla="*/ 3455266 h 6910532"/>
                                <a:gd name="connsiteX20" fmla="*/ 0 w 296350"/>
                                <a:gd name="connsiteY20" fmla="*/ 4012428 h 6910532"/>
                                <a:gd name="connsiteX21" fmla="*/ 149319 w 296350"/>
                                <a:gd name="connsiteY21" fmla="*/ 4569590 h 6910532"/>
                                <a:gd name="connsiteX22" fmla="*/ 0 w 296350"/>
                                <a:gd name="connsiteY22" fmla="*/ 5126752 h 6910532"/>
                                <a:gd name="connsiteX23" fmla="*/ 149319 w 296350"/>
                                <a:gd name="connsiteY23" fmla="*/ 5683913 h 6910532"/>
                                <a:gd name="connsiteX24" fmla="*/ 0 w 296350"/>
                                <a:gd name="connsiteY24" fmla="*/ 6241075 h 6910532"/>
                                <a:gd name="connsiteX25" fmla="*/ 140678 w 296350"/>
                                <a:gd name="connsiteY25" fmla="*/ 6765843 h 6910532"/>
                                <a:gd name="connsiteX26" fmla="*/ 266233 w 296350"/>
                                <a:gd name="connsiteY26" fmla="*/ 6910533 h 6910532"/>
                                <a:gd name="connsiteX27" fmla="*/ 296351 w 296350"/>
                                <a:gd name="connsiteY27" fmla="*/ 6798237 h 6910532"/>
                                <a:gd name="connsiteX28" fmla="*/ 147032 w 296350"/>
                                <a:gd name="connsiteY28" fmla="*/ 6240567 h 6910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296350" h="6910532">
                                  <a:moveTo>
                                    <a:pt x="147032" y="6240567"/>
                                  </a:moveTo>
                                  <a:lnTo>
                                    <a:pt x="296351" y="5683405"/>
                                  </a:lnTo>
                                  <a:lnTo>
                                    <a:pt x="147032" y="5126370"/>
                                  </a:lnTo>
                                  <a:lnTo>
                                    <a:pt x="296351" y="4569209"/>
                                  </a:lnTo>
                                  <a:lnTo>
                                    <a:pt x="147032" y="4012047"/>
                                  </a:lnTo>
                                  <a:lnTo>
                                    <a:pt x="296351" y="3454885"/>
                                  </a:lnTo>
                                  <a:lnTo>
                                    <a:pt x="147032" y="2897850"/>
                                  </a:lnTo>
                                  <a:lnTo>
                                    <a:pt x="296351" y="2340689"/>
                                  </a:lnTo>
                                  <a:lnTo>
                                    <a:pt x="147032" y="1783654"/>
                                  </a:lnTo>
                                  <a:lnTo>
                                    <a:pt x="296351" y="1226492"/>
                                  </a:lnTo>
                                  <a:lnTo>
                                    <a:pt x="147032" y="669458"/>
                                  </a:lnTo>
                                  <a:lnTo>
                                    <a:pt x="296351" y="112296"/>
                                  </a:lnTo>
                                  <a:lnTo>
                                    <a:pt x="266233" y="0"/>
                                  </a:lnTo>
                                  <a:cubicBezTo>
                                    <a:pt x="223534" y="47383"/>
                                    <a:pt x="181724" y="95655"/>
                                    <a:pt x="140678" y="144689"/>
                                  </a:cubicBezTo>
                                  <a:lnTo>
                                    <a:pt x="0" y="669458"/>
                                  </a:lnTo>
                                  <a:lnTo>
                                    <a:pt x="149319" y="1226619"/>
                                  </a:lnTo>
                                  <a:lnTo>
                                    <a:pt x="0" y="1783781"/>
                                  </a:lnTo>
                                  <a:lnTo>
                                    <a:pt x="149319" y="2340943"/>
                                  </a:lnTo>
                                  <a:lnTo>
                                    <a:pt x="0" y="2898105"/>
                                  </a:lnTo>
                                  <a:lnTo>
                                    <a:pt x="149319" y="3455266"/>
                                  </a:lnTo>
                                  <a:lnTo>
                                    <a:pt x="0" y="4012428"/>
                                  </a:lnTo>
                                  <a:lnTo>
                                    <a:pt x="149319" y="4569590"/>
                                  </a:lnTo>
                                  <a:lnTo>
                                    <a:pt x="0" y="5126752"/>
                                  </a:lnTo>
                                  <a:lnTo>
                                    <a:pt x="149319" y="5683913"/>
                                  </a:lnTo>
                                  <a:lnTo>
                                    <a:pt x="0" y="6241075"/>
                                  </a:lnTo>
                                  <a:lnTo>
                                    <a:pt x="140678" y="6765843"/>
                                  </a:lnTo>
                                  <a:cubicBezTo>
                                    <a:pt x="181597" y="6814878"/>
                                    <a:pt x="223534" y="6863023"/>
                                    <a:pt x="266233" y="6910533"/>
                                  </a:cubicBezTo>
                                  <a:lnTo>
                                    <a:pt x="296351" y="6798237"/>
                                  </a:lnTo>
                                  <a:lnTo>
                                    <a:pt x="147032" y="624056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4932087" name="Vrije vorm: vorm 1244932087"/>
                          <wps:cNvSpPr/>
                          <wps:spPr>
                            <a:xfrm>
                              <a:off x="3589628" y="7877244"/>
                              <a:ext cx="218069" cy="2062489"/>
                            </a:xfrm>
                            <a:custGeom>
                              <a:avLst/>
                              <a:gdLst>
                                <a:gd name="connsiteX0" fmla="*/ 218069 w 218069"/>
                                <a:gd name="connsiteY0" fmla="*/ 1522731 h 2062489"/>
                                <a:gd name="connsiteX1" fmla="*/ 80569 w 218069"/>
                                <a:gd name="connsiteY1" fmla="*/ 1009777 h 2062489"/>
                                <a:gd name="connsiteX2" fmla="*/ 218069 w 218069"/>
                                <a:gd name="connsiteY2" fmla="*/ 496822 h 2062489"/>
                                <a:gd name="connsiteX3" fmla="*/ 218069 w 218069"/>
                                <a:gd name="connsiteY3" fmla="*/ 408408 h 2062489"/>
                                <a:gd name="connsiteX4" fmla="*/ 121616 w 218069"/>
                                <a:gd name="connsiteY4" fmla="*/ 48526 h 2062489"/>
                                <a:gd name="connsiteX5" fmla="*/ 27958 w 218069"/>
                                <a:gd name="connsiteY5" fmla="*/ 0 h 2062489"/>
                                <a:gd name="connsiteX6" fmla="*/ 149319 w 218069"/>
                                <a:gd name="connsiteY6" fmla="*/ 452615 h 2062489"/>
                                <a:gd name="connsiteX7" fmla="*/ 0 w 218069"/>
                                <a:gd name="connsiteY7" fmla="*/ 1009777 h 2062489"/>
                                <a:gd name="connsiteX8" fmla="*/ 149319 w 218069"/>
                                <a:gd name="connsiteY8" fmla="*/ 1566938 h 2062489"/>
                                <a:gd name="connsiteX9" fmla="*/ 22620 w 218069"/>
                                <a:gd name="connsiteY9" fmla="*/ 2039623 h 2062489"/>
                                <a:gd name="connsiteX10" fmla="*/ 97089 w 218069"/>
                                <a:gd name="connsiteY10" fmla="*/ 2062490 h 2062489"/>
                                <a:gd name="connsiteX11" fmla="*/ 218069 w 218069"/>
                                <a:gd name="connsiteY11" fmla="*/ 1611145 h 2062489"/>
                                <a:gd name="connsiteX12" fmla="*/ 218069 w 218069"/>
                                <a:gd name="connsiteY12" fmla="*/ 1522731 h 20624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069" h="2062489">
                                  <a:moveTo>
                                    <a:pt x="218069" y="1522731"/>
                                  </a:moveTo>
                                  <a:lnTo>
                                    <a:pt x="80569" y="1009777"/>
                                  </a:lnTo>
                                  <a:lnTo>
                                    <a:pt x="218069" y="496822"/>
                                  </a:lnTo>
                                  <a:lnTo>
                                    <a:pt x="218069" y="408408"/>
                                  </a:lnTo>
                                  <a:lnTo>
                                    <a:pt x="121616" y="48526"/>
                                  </a:lnTo>
                                  <a:cubicBezTo>
                                    <a:pt x="90100" y="32902"/>
                                    <a:pt x="58965" y="16641"/>
                                    <a:pt x="27958" y="0"/>
                                  </a:cubicBezTo>
                                  <a:lnTo>
                                    <a:pt x="149319" y="452615"/>
                                  </a:lnTo>
                                  <a:lnTo>
                                    <a:pt x="0" y="1009777"/>
                                  </a:lnTo>
                                  <a:lnTo>
                                    <a:pt x="149319" y="1566938"/>
                                  </a:lnTo>
                                  <a:lnTo>
                                    <a:pt x="22620" y="2039623"/>
                                  </a:lnTo>
                                  <a:cubicBezTo>
                                    <a:pt x="47401" y="2047373"/>
                                    <a:pt x="72181" y="2054995"/>
                                    <a:pt x="97089" y="2062490"/>
                                  </a:cubicBezTo>
                                  <a:lnTo>
                                    <a:pt x="218069" y="1611145"/>
                                  </a:lnTo>
                                  <a:lnTo>
                                    <a:pt x="218069" y="152273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317938" name="Vrije vorm: vorm 137317938"/>
                          <wps:cNvSpPr/>
                          <wps:spPr>
                            <a:xfrm>
                              <a:off x="1519241" y="1175933"/>
                              <a:ext cx="284150" cy="7622165"/>
                            </a:xfrm>
                            <a:custGeom>
                              <a:avLst/>
                              <a:gdLst>
                                <a:gd name="connsiteX0" fmla="*/ 134832 w 284150"/>
                                <a:gd name="connsiteY0" fmla="*/ 6596891 h 7622165"/>
                                <a:gd name="connsiteX1" fmla="*/ 284151 w 284150"/>
                                <a:gd name="connsiteY1" fmla="*/ 6039730 h 7622165"/>
                                <a:gd name="connsiteX2" fmla="*/ 134832 w 284150"/>
                                <a:gd name="connsiteY2" fmla="*/ 5482567 h 7622165"/>
                                <a:gd name="connsiteX3" fmla="*/ 284151 w 284150"/>
                                <a:gd name="connsiteY3" fmla="*/ 4925406 h 7622165"/>
                                <a:gd name="connsiteX4" fmla="*/ 134832 w 284150"/>
                                <a:gd name="connsiteY4" fmla="*/ 4368244 h 7622165"/>
                                <a:gd name="connsiteX5" fmla="*/ 284151 w 284150"/>
                                <a:gd name="connsiteY5" fmla="*/ 3811082 h 7622165"/>
                                <a:gd name="connsiteX6" fmla="*/ 134832 w 284150"/>
                                <a:gd name="connsiteY6" fmla="*/ 3253921 h 7622165"/>
                                <a:gd name="connsiteX7" fmla="*/ 284151 w 284150"/>
                                <a:gd name="connsiteY7" fmla="*/ 2696759 h 7622165"/>
                                <a:gd name="connsiteX8" fmla="*/ 134832 w 284150"/>
                                <a:gd name="connsiteY8" fmla="*/ 2139598 h 7622165"/>
                                <a:gd name="connsiteX9" fmla="*/ 284151 w 284150"/>
                                <a:gd name="connsiteY9" fmla="*/ 1582436 h 7622165"/>
                                <a:gd name="connsiteX10" fmla="*/ 134832 w 284150"/>
                                <a:gd name="connsiteY10" fmla="*/ 1025274 h 7622165"/>
                                <a:gd name="connsiteX11" fmla="*/ 284151 w 284150"/>
                                <a:gd name="connsiteY11" fmla="*/ 468112 h 7622165"/>
                                <a:gd name="connsiteX12" fmla="*/ 158723 w 284150"/>
                                <a:gd name="connsiteY12" fmla="*/ 0 h 7622165"/>
                                <a:gd name="connsiteX13" fmla="*/ 50959 w 284150"/>
                                <a:gd name="connsiteY13" fmla="*/ 101371 h 7622165"/>
                                <a:gd name="connsiteX14" fmla="*/ 149319 w 284150"/>
                                <a:gd name="connsiteY14" fmla="*/ 468112 h 7622165"/>
                                <a:gd name="connsiteX15" fmla="*/ 0 w 284150"/>
                                <a:gd name="connsiteY15" fmla="*/ 1025274 h 7622165"/>
                                <a:gd name="connsiteX16" fmla="*/ 149319 w 284150"/>
                                <a:gd name="connsiteY16" fmla="*/ 1582436 h 7622165"/>
                                <a:gd name="connsiteX17" fmla="*/ 0 w 284150"/>
                                <a:gd name="connsiteY17" fmla="*/ 2139598 h 7622165"/>
                                <a:gd name="connsiteX18" fmla="*/ 149319 w 284150"/>
                                <a:gd name="connsiteY18" fmla="*/ 2696759 h 7622165"/>
                                <a:gd name="connsiteX19" fmla="*/ 0 w 284150"/>
                                <a:gd name="connsiteY19" fmla="*/ 3253921 h 7622165"/>
                                <a:gd name="connsiteX20" fmla="*/ 149319 w 284150"/>
                                <a:gd name="connsiteY20" fmla="*/ 3811082 h 7622165"/>
                                <a:gd name="connsiteX21" fmla="*/ 0 w 284150"/>
                                <a:gd name="connsiteY21" fmla="*/ 4368244 h 7622165"/>
                                <a:gd name="connsiteX22" fmla="*/ 149319 w 284150"/>
                                <a:gd name="connsiteY22" fmla="*/ 4925406 h 7622165"/>
                                <a:gd name="connsiteX23" fmla="*/ 0 w 284150"/>
                                <a:gd name="connsiteY23" fmla="*/ 5482567 h 7622165"/>
                                <a:gd name="connsiteX24" fmla="*/ 149319 w 284150"/>
                                <a:gd name="connsiteY24" fmla="*/ 6039730 h 7622165"/>
                                <a:gd name="connsiteX25" fmla="*/ 0 w 284150"/>
                                <a:gd name="connsiteY25" fmla="*/ 6596891 h 7622165"/>
                                <a:gd name="connsiteX26" fmla="*/ 149319 w 284150"/>
                                <a:gd name="connsiteY26" fmla="*/ 7154053 h 7622165"/>
                                <a:gd name="connsiteX27" fmla="*/ 50959 w 284150"/>
                                <a:gd name="connsiteY27" fmla="*/ 7520794 h 7622165"/>
                                <a:gd name="connsiteX28" fmla="*/ 158723 w 284150"/>
                                <a:gd name="connsiteY28" fmla="*/ 7622165 h 7622165"/>
                                <a:gd name="connsiteX29" fmla="*/ 284151 w 284150"/>
                                <a:gd name="connsiteY29" fmla="*/ 7154053 h 7622165"/>
                                <a:gd name="connsiteX30" fmla="*/ 134832 w 284150"/>
                                <a:gd name="connsiteY30" fmla="*/ 6596891 h 7622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84150" h="7622165">
                                  <a:moveTo>
                                    <a:pt x="134832" y="6596891"/>
                                  </a:moveTo>
                                  <a:lnTo>
                                    <a:pt x="284151" y="6039730"/>
                                  </a:lnTo>
                                  <a:lnTo>
                                    <a:pt x="134832" y="5482567"/>
                                  </a:lnTo>
                                  <a:lnTo>
                                    <a:pt x="284151" y="4925406"/>
                                  </a:lnTo>
                                  <a:lnTo>
                                    <a:pt x="134832" y="4368244"/>
                                  </a:lnTo>
                                  <a:lnTo>
                                    <a:pt x="284151" y="3811082"/>
                                  </a:lnTo>
                                  <a:lnTo>
                                    <a:pt x="134832" y="3253921"/>
                                  </a:lnTo>
                                  <a:lnTo>
                                    <a:pt x="284151" y="2696759"/>
                                  </a:lnTo>
                                  <a:lnTo>
                                    <a:pt x="134832" y="2139598"/>
                                  </a:lnTo>
                                  <a:lnTo>
                                    <a:pt x="284151" y="1582436"/>
                                  </a:lnTo>
                                  <a:lnTo>
                                    <a:pt x="134832" y="1025274"/>
                                  </a:lnTo>
                                  <a:lnTo>
                                    <a:pt x="284151" y="468112"/>
                                  </a:lnTo>
                                  <a:lnTo>
                                    <a:pt x="158723" y="0"/>
                                  </a:lnTo>
                                  <a:cubicBezTo>
                                    <a:pt x="122378" y="33282"/>
                                    <a:pt x="86414" y="66946"/>
                                    <a:pt x="50959" y="101371"/>
                                  </a:cubicBezTo>
                                  <a:lnTo>
                                    <a:pt x="149319" y="468112"/>
                                  </a:lnTo>
                                  <a:lnTo>
                                    <a:pt x="0" y="1025274"/>
                                  </a:lnTo>
                                  <a:lnTo>
                                    <a:pt x="149319" y="1582436"/>
                                  </a:lnTo>
                                  <a:lnTo>
                                    <a:pt x="0" y="2139598"/>
                                  </a:lnTo>
                                  <a:lnTo>
                                    <a:pt x="149319" y="2696759"/>
                                  </a:lnTo>
                                  <a:lnTo>
                                    <a:pt x="0" y="3253921"/>
                                  </a:lnTo>
                                  <a:lnTo>
                                    <a:pt x="149319" y="3811082"/>
                                  </a:lnTo>
                                  <a:lnTo>
                                    <a:pt x="0" y="4368244"/>
                                  </a:lnTo>
                                  <a:lnTo>
                                    <a:pt x="149319" y="4925406"/>
                                  </a:lnTo>
                                  <a:lnTo>
                                    <a:pt x="0" y="5482567"/>
                                  </a:lnTo>
                                  <a:lnTo>
                                    <a:pt x="149319" y="6039730"/>
                                  </a:lnTo>
                                  <a:lnTo>
                                    <a:pt x="0" y="6596891"/>
                                  </a:lnTo>
                                  <a:lnTo>
                                    <a:pt x="149319" y="7154053"/>
                                  </a:lnTo>
                                  <a:lnTo>
                                    <a:pt x="50959" y="7520794"/>
                                  </a:lnTo>
                                  <a:cubicBezTo>
                                    <a:pt x="86287" y="7555092"/>
                                    <a:pt x="122378" y="7588756"/>
                                    <a:pt x="158723" y="7622165"/>
                                  </a:cubicBezTo>
                                  <a:lnTo>
                                    <a:pt x="284151" y="7154053"/>
                                  </a:lnTo>
                                  <a:lnTo>
                                    <a:pt x="134832" y="659689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5370433" name="Vrije vorm: vorm 975370433"/>
                          <wps:cNvSpPr/>
                          <wps:spPr>
                            <a:xfrm>
                              <a:off x="2439300" y="6898972"/>
                              <a:ext cx="260132" cy="2618506"/>
                            </a:xfrm>
                            <a:custGeom>
                              <a:avLst/>
                              <a:gdLst>
                                <a:gd name="connsiteX0" fmla="*/ 110814 w 260132"/>
                                <a:gd name="connsiteY0" fmla="*/ 1988048 h 2618506"/>
                                <a:gd name="connsiteX1" fmla="*/ 260133 w 260132"/>
                                <a:gd name="connsiteY1" fmla="*/ 1430886 h 2618506"/>
                                <a:gd name="connsiteX2" fmla="*/ 110814 w 260132"/>
                                <a:gd name="connsiteY2" fmla="*/ 873725 h 2618506"/>
                                <a:gd name="connsiteX3" fmla="*/ 260133 w 260132"/>
                                <a:gd name="connsiteY3" fmla="*/ 316563 h 2618506"/>
                                <a:gd name="connsiteX4" fmla="*/ 232811 w 260132"/>
                                <a:gd name="connsiteY4" fmla="*/ 214811 h 2618506"/>
                                <a:gd name="connsiteX5" fmla="*/ 64430 w 260132"/>
                                <a:gd name="connsiteY5" fmla="*/ 0 h 2618506"/>
                                <a:gd name="connsiteX6" fmla="*/ 149319 w 260132"/>
                                <a:gd name="connsiteY6" fmla="*/ 316563 h 2618506"/>
                                <a:gd name="connsiteX7" fmla="*/ 0 w 260132"/>
                                <a:gd name="connsiteY7" fmla="*/ 873725 h 2618506"/>
                                <a:gd name="connsiteX8" fmla="*/ 149319 w 260132"/>
                                <a:gd name="connsiteY8" fmla="*/ 1430886 h 2618506"/>
                                <a:gd name="connsiteX9" fmla="*/ 0 w 260132"/>
                                <a:gd name="connsiteY9" fmla="*/ 1988048 h 2618506"/>
                                <a:gd name="connsiteX10" fmla="*/ 149319 w 260132"/>
                                <a:gd name="connsiteY10" fmla="*/ 2545210 h 2618506"/>
                                <a:gd name="connsiteX11" fmla="*/ 144236 w 260132"/>
                                <a:gd name="connsiteY11" fmla="*/ 2564138 h 2618506"/>
                                <a:gd name="connsiteX12" fmla="*/ 240435 w 260132"/>
                                <a:gd name="connsiteY12" fmla="*/ 2618507 h 2618506"/>
                                <a:gd name="connsiteX13" fmla="*/ 260006 w 260132"/>
                                <a:gd name="connsiteY13" fmla="*/ 2545337 h 2618506"/>
                                <a:gd name="connsiteX14" fmla="*/ 110814 w 260132"/>
                                <a:gd name="connsiteY14" fmla="*/ 1988048 h 26185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506">
                                  <a:moveTo>
                                    <a:pt x="110814" y="1988048"/>
                                  </a:moveTo>
                                  <a:lnTo>
                                    <a:pt x="260133" y="1430886"/>
                                  </a:lnTo>
                                  <a:lnTo>
                                    <a:pt x="110814" y="873725"/>
                                  </a:lnTo>
                                  <a:lnTo>
                                    <a:pt x="260133" y="316563"/>
                                  </a:lnTo>
                                  <a:lnTo>
                                    <a:pt x="232811" y="214811"/>
                                  </a:lnTo>
                                  <a:cubicBezTo>
                                    <a:pt x="173846" y="145705"/>
                                    <a:pt x="117676" y="73932"/>
                                    <a:pt x="64430" y="0"/>
                                  </a:cubicBezTo>
                                  <a:lnTo>
                                    <a:pt x="149319" y="316563"/>
                                  </a:lnTo>
                                  <a:lnTo>
                                    <a:pt x="0" y="873725"/>
                                  </a:lnTo>
                                  <a:lnTo>
                                    <a:pt x="149319" y="1430886"/>
                                  </a:lnTo>
                                  <a:lnTo>
                                    <a:pt x="0" y="1988048"/>
                                  </a:lnTo>
                                  <a:lnTo>
                                    <a:pt x="149319" y="2545210"/>
                                  </a:lnTo>
                                  <a:lnTo>
                                    <a:pt x="144236" y="2564138"/>
                                  </a:lnTo>
                                  <a:cubicBezTo>
                                    <a:pt x="176133" y="2582557"/>
                                    <a:pt x="208157" y="2600723"/>
                                    <a:pt x="240435" y="2618507"/>
                                  </a:cubicBezTo>
                                  <a:lnTo>
                                    <a:pt x="260006" y="2545337"/>
                                  </a:lnTo>
                                  <a:lnTo>
                                    <a:pt x="110814" y="198804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7199685" name="Vrije vorm: vorm 1077199685"/>
                          <wps:cNvSpPr/>
                          <wps:spPr>
                            <a:xfrm>
                              <a:off x="1749383" y="5022966"/>
                              <a:ext cx="278050" cy="3973302"/>
                            </a:xfrm>
                            <a:custGeom>
                              <a:avLst/>
                              <a:gdLst>
                                <a:gd name="connsiteX0" fmla="*/ 278051 w 278050"/>
                                <a:gd name="connsiteY0" fmla="*/ 3307020 h 3973302"/>
                                <a:gd name="connsiteX1" fmla="*/ 128732 w 278050"/>
                                <a:gd name="connsiteY1" fmla="*/ 2749859 h 3973302"/>
                                <a:gd name="connsiteX2" fmla="*/ 278051 w 278050"/>
                                <a:gd name="connsiteY2" fmla="*/ 2192697 h 3973302"/>
                                <a:gd name="connsiteX3" fmla="*/ 128732 w 278050"/>
                                <a:gd name="connsiteY3" fmla="*/ 1635535 h 3973302"/>
                                <a:gd name="connsiteX4" fmla="*/ 278051 w 278050"/>
                                <a:gd name="connsiteY4" fmla="*/ 1078373 h 3973302"/>
                                <a:gd name="connsiteX5" fmla="*/ 128732 w 278050"/>
                                <a:gd name="connsiteY5" fmla="*/ 521212 h 3973302"/>
                                <a:gd name="connsiteX6" fmla="*/ 165839 w 278050"/>
                                <a:gd name="connsiteY6" fmla="*/ 382874 h 3973302"/>
                                <a:gd name="connsiteX7" fmla="*/ 139661 w 278050"/>
                                <a:gd name="connsiteY7" fmla="*/ 0 h 3973302"/>
                                <a:gd name="connsiteX8" fmla="*/ 0 w 278050"/>
                                <a:gd name="connsiteY8" fmla="*/ 521212 h 3973302"/>
                                <a:gd name="connsiteX9" fmla="*/ 149319 w 278050"/>
                                <a:gd name="connsiteY9" fmla="*/ 1078373 h 3973302"/>
                                <a:gd name="connsiteX10" fmla="*/ 0 w 278050"/>
                                <a:gd name="connsiteY10" fmla="*/ 1635535 h 3973302"/>
                                <a:gd name="connsiteX11" fmla="*/ 149319 w 278050"/>
                                <a:gd name="connsiteY11" fmla="*/ 2192697 h 3973302"/>
                                <a:gd name="connsiteX12" fmla="*/ 0 w 278050"/>
                                <a:gd name="connsiteY12" fmla="*/ 2749859 h 3973302"/>
                                <a:gd name="connsiteX13" fmla="*/ 149319 w 278050"/>
                                <a:gd name="connsiteY13" fmla="*/ 3307020 h 3973302"/>
                                <a:gd name="connsiteX14" fmla="*/ 5337 w 278050"/>
                                <a:gd name="connsiteY14" fmla="*/ 3843984 h 3973302"/>
                                <a:gd name="connsiteX15" fmla="*/ 158088 w 278050"/>
                                <a:gd name="connsiteY15" fmla="*/ 3973302 h 3973302"/>
                                <a:gd name="connsiteX16" fmla="*/ 128859 w 278050"/>
                                <a:gd name="connsiteY16" fmla="*/ 3864055 h 3973302"/>
                                <a:gd name="connsiteX17" fmla="*/ 278051 w 278050"/>
                                <a:gd name="connsiteY17" fmla="*/ 3307020 h 39733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0" h="3973302">
                                  <a:moveTo>
                                    <a:pt x="278051" y="3307020"/>
                                  </a:moveTo>
                                  <a:lnTo>
                                    <a:pt x="128732" y="2749859"/>
                                  </a:lnTo>
                                  <a:lnTo>
                                    <a:pt x="278051" y="2192697"/>
                                  </a:lnTo>
                                  <a:lnTo>
                                    <a:pt x="128732" y="1635535"/>
                                  </a:lnTo>
                                  <a:lnTo>
                                    <a:pt x="278051" y="1078373"/>
                                  </a:lnTo>
                                  <a:lnTo>
                                    <a:pt x="128732" y="521212"/>
                                  </a:lnTo>
                                  <a:lnTo>
                                    <a:pt x="165839" y="382874"/>
                                  </a:lnTo>
                                  <a:cubicBezTo>
                                    <a:pt x="149827" y="257367"/>
                                    <a:pt x="140932" y="129572"/>
                                    <a:pt x="139661" y="0"/>
                                  </a:cubicBezTo>
                                  <a:lnTo>
                                    <a:pt x="0" y="521212"/>
                                  </a:lnTo>
                                  <a:lnTo>
                                    <a:pt x="149319" y="1078373"/>
                                  </a:lnTo>
                                  <a:lnTo>
                                    <a:pt x="0" y="1635535"/>
                                  </a:lnTo>
                                  <a:lnTo>
                                    <a:pt x="149319" y="2192697"/>
                                  </a:lnTo>
                                  <a:lnTo>
                                    <a:pt x="0" y="2749859"/>
                                  </a:lnTo>
                                  <a:lnTo>
                                    <a:pt x="149319" y="3307020"/>
                                  </a:lnTo>
                                  <a:lnTo>
                                    <a:pt x="5337" y="3843984"/>
                                  </a:lnTo>
                                  <a:cubicBezTo>
                                    <a:pt x="55407" y="3888064"/>
                                    <a:pt x="106366" y="3931255"/>
                                    <a:pt x="158088" y="3973302"/>
                                  </a:cubicBezTo>
                                  <a:lnTo>
                                    <a:pt x="128859" y="3864055"/>
                                  </a:lnTo>
                                  <a:lnTo>
                                    <a:pt x="278051" y="330702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56649713" name="Vrije vorm: vorm 656649713"/>
                          <wps:cNvSpPr/>
                          <wps:spPr>
                            <a:xfrm>
                              <a:off x="2899330" y="7437587"/>
                              <a:ext cx="248060" cy="2276029"/>
                            </a:xfrm>
                            <a:custGeom>
                              <a:avLst/>
                              <a:gdLst>
                                <a:gd name="connsiteX0" fmla="*/ 98741 w 248060"/>
                                <a:gd name="connsiteY0" fmla="*/ 1449434 h 2276029"/>
                                <a:gd name="connsiteX1" fmla="*/ 248060 w 248060"/>
                                <a:gd name="connsiteY1" fmla="*/ 892272 h 2276029"/>
                                <a:gd name="connsiteX2" fmla="*/ 98741 w 248060"/>
                                <a:gd name="connsiteY2" fmla="*/ 335110 h 2276029"/>
                                <a:gd name="connsiteX3" fmla="*/ 170033 w 248060"/>
                                <a:gd name="connsiteY3" fmla="*/ 69105 h 2276029"/>
                                <a:gd name="connsiteX4" fmla="*/ 89846 w 248060"/>
                                <a:gd name="connsiteY4" fmla="*/ 0 h 2276029"/>
                                <a:gd name="connsiteX5" fmla="*/ 0 w 248060"/>
                                <a:gd name="connsiteY5" fmla="*/ 335110 h 2276029"/>
                                <a:gd name="connsiteX6" fmla="*/ 149319 w 248060"/>
                                <a:gd name="connsiteY6" fmla="*/ 892272 h 2276029"/>
                                <a:gd name="connsiteX7" fmla="*/ 0 w 248060"/>
                                <a:gd name="connsiteY7" fmla="*/ 1449434 h 2276029"/>
                                <a:gd name="connsiteX8" fmla="*/ 149319 w 248060"/>
                                <a:gd name="connsiteY8" fmla="*/ 2006595 h 2276029"/>
                                <a:gd name="connsiteX9" fmla="*/ 87812 w 248060"/>
                                <a:gd name="connsiteY9" fmla="*/ 2236015 h 2276029"/>
                                <a:gd name="connsiteX10" fmla="*/ 175752 w 248060"/>
                                <a:gd name="connsiteY10" fmla="*/ 2276030 h 2276029"/>
                                <a:gd name="connsiteX11" fmla="*/ 247933 w 248060"/>
                                <a:gd name="connsiteY11" fmla="*/ 2006595 h 2276029"/>
                                <a:gd name="connsiteX12" fmla="*/ 98741 w 248060"/>
                                <a:gd name="connsiteY12" fmla="*/ 1449434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98741" y="1449434"/>
                                  </a:moveTo>
                                  <a:lnTo>
                                    <a:pt x="248060" y="892272"/>
                                  </a:lnTo>
                                  <a:lnTo>
                                    <a:pt x="98741" y="335110"/>
                                  </a:lnTo>
                                  <a:lnTo>
                                    <a:pt x="170033" y="69105"/>
                                  </a:lnTo>
                                  <a:cubicBezTo>
                                    <a:pt x="142965" y="46494"/>
                                    <a:pt x="116151" y="23501"/>
                                    <a:pt x="89846" y="0"/>
                                  </a:cubicBezTo>
                                  <a:lnTo>
                                    <a:pt x="0" y="335110"/>
                                  </a:lnTo>
                                  <a:lnTo>
                                    <a:pt x="149319" y="892272"/>
                                  </a:lnTo>
                                  <a:lnTo>
                                    <a:pt x="0" y="1449434"/>
                                  </a:lnTo>
                                  <a:lnTo>
                                    <a:pt x="149319" y="2006595"/>
                                  </a:lnTo>
                                  <a:lnTo>
                                    <a:pt x="87812" y="2236015"/>
                                  </a:lnTo>
                                  <a:cubicBezTo>
                                    <a:pt x="117041" y="2249607"/>
                                    <a:pt x="146269" y="2262946"/>
                                    <a:pt x="175752" y="2276030"/>
                                  </a:cubicBezTo>
                                  <a:lnTo>
                                    <a:pt x="247933" y="2006595"/>
                                  </a:lnTo>
                                  <a:lnTo>
                                    <a:pt x="98741" y="144943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65371599" name="Vrije vorm: vorm 865371599"/>
                          <wps:cNvSpPr/>
                          <wps:spPr>
                            <a:xfrm>
                              <a:off x="2669315" y="7261775"/>
                              <a:ext cx="254160" cy="2358345"/>
                            </a:xfrm>
                            <a:custGeom>
                              <a:avLst/>
                              <a:gdLst>
                                <a:gd name="connsiteX0" fmla="*/ 104841 w 254160"/>
                                <a:gd name="connsiteY0" fmla="*/ 1625246 h 2358345"/>
                                <a:gd name="connsiteX1" fmla="*/ 254160 w 254160"/>
                                <a:gd name="connsiteY1" fmla="*/ 1068083 h 2358345"/>
                                <a:gd name="connsiteX2" fmla="*/ 104841 w 254160"/>
                                <a:gd name="connsiteY2" fmla="*/ 510922 h 2358345"/>
                                <a:gd name="connsiteX3" fmla="*/ 219594 w 254160"/>
                                <a:gd name="connsiteY3" fmla="*/ 82697 h 2358345"/>
                                <a:gd name="connsiteX4" fmla="*/ 136992 w 254160"/>
                                <a:gd name="connsiteY4" fmla="*/ 0 h 2358345"/>
                                <a:gd name="connsiteX5" fmla="*/ 0 w 254160"/>
                                <a:gd name="connsiteY5" fmla="*/ 510922 h 2358345"/>
                                <a:gd name="connsiteX6" fmla="*/ 149319 w 254160"/>
                                <a:gd name="connsiteY6" fmla="*/ 1068083 h 2358345"/>
                                <a:gd name="connsiteX7" fmla="*/ 0 w 254160"/>
                                <a:gd name="connsiteY7" fmla="*/ 1625246 h 2358345"/>
                                <a:gd name="connsiteX8" fmla="*/ 149319 w 254160"/>
                                <a:gd name="connsiteY8" fmla="*/ 2182407 h 2358345"/>
                                <a:gd name="connsiteX9" fmla="*/ 114753 w 254160"/>
                                <a:gd name="connsiteY9" fmla="*/ 2311471 h 2358345"/>
                                <a:gd name="connsiteX10" fmla="*/ 206886 w 254160"/>
                                <a:gd name="connsiteY10" fmla="*/ 2358346 h 2358345"/>
                                <a:gd name="connsiteX11" fmla="*/ 254033 w 254160"/>
                                <a:gd name="connsiteY11" fmla="*/ 2182407 h 2358345"/>
                                <a:gd name="connsiteX12" fmla="*/ 104841 w 254160"/>
                                <a:gd name="connsiteY12" fmla="*/ 1625246 h 23583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5">
                                  <a:moveTo>
                                    <a:pt x="104841" y="1625246"/>
                                  </a:moveTo>
                                  <a:lnTo>
                                    <a:pt x="254160" y="1068083"/>
                                  </a:lnTo>
                                  <a:lnTo>
                                    <a:pt x="104841" y="510922"/>
                                  </a:lnTo>
                                  <a:lnTo>
                                    <a:pt x="219594" y="82697"/>
                                  </a:lnTo>
                                  <a:cubicBezTo>
                                    <a:pt x="191637" y="55640"/>
                                    <a:pt x="164060" y="28074"/>
                                    <a:pt x="136992" y="0"/>
                                  </a:cubicBezTo>
                                  <a:lnTo>
                                    <a:pt x="0" y="510922"/>
                                  </a:lnTo>
                                  <a:lnTo>
                                    <a:pt x="149319" y="1068083"/>
                                  </a:lnTo>
                                  <a:lnTo>
                                    <a:pt x="0" y="1625246"/>
                                  </a:lnTo>
                                  <a:lnTo>
                                    <a:pt x="149319" y="2182407"/>
                                  </a:lnTo>
                                  <a:lnTo>
                                    <a:pt x="114753" y="2311471"/>
                                  </a:lnTo>
                                  <a:cubicBezTo>
                                    <a:pt x="145252" y="2327350"/>
                                    <a:pt x="176006" y="2342976"/>
                                    <a:pt x="206886" y="2358346"/>
                                  </a:cubicBezTo>
                                  <a:lnTo>
                                    <a:pt x="254033" y="2182407"/>
                                  </a:lnTo>
                                  <a:lnTo>
                                    <a:pt x="104841" y="162524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82965804" name="Vrije vorm: vorm 1882965804"/>
                          <wps:cNvSpPr/>
                          <wps:spPr>
                            <a:xfrm>
                              <a:off x="3359486" y="7730269"/>
                              <a:ext cx="235987" cy="2143153"/>
                            </a:xfrm>
                            <a:custGeom>
                              <a:avLst/>
                              <a:gdLst>
                                <a:gd name="connsiteX0" fmla="*/ 86669 w 235987"/>
                                <a:gd name="connsiteY0" fmla="*/ 1156752 h 2143153"/>
                                <a:gd name="connsiteX1" fmla="*/ 235988 w 235987"/>
                                <a:gd name="connsiteY1" fmla="*/ 599590 h 2143153"/>
                                <a:gd name="connsiteX2" fmla="*/ 88448 w 235987"/>
                                <a:gd name="connsiteY2" fmla="*/ 49161 h 2143153"/>
                                <a:gd name="connsiteX3" fmla="*/ 11438 w 235987"/>
                                <a:gd name="connsiteY3" fmla="*/ 0 h 2143153"/>
                                <a:gd name="connsiteX4" fmla="*/ 0 w 235987"/>
                                <a:gd name="connsiteY4" fmla="*/ 42555 h 2143153"/>
                                <a:gd name="connsiteX5" fmla="*/ 149319 w 235987"/>
                                <a:gd name="connsiteY5" fmla="*/ 599717 h 2143153"/>
                                <a:gd name="connsiteX6" fmla="*/ 0 w 235987"/>
                                <a:gd name="connsiteY6" fmla="*/ 1156878 h 2143153"/>
                                <a:gd name="connsiteX7" fmla="*/ 149319 w 235987"/>
                                <a:gd name="connsiteY7" fmla="*/ 1714041 h 2143153"/>
                                <a:gd name="connsiteX8" fmla="*/ 41809 w 235987"/>
                                <a:gd name="connsiteY8" fmla="*/ 2115207 h 2143153"/>
                                <a:gd name="connsiteX9" fmla="*/ 120980 w 235987"/>
                                <a:gd name="connsiteY9" fmla="*/ 2143154 h 2143153"/>
                                <a:gd name="connsiteX10" fmla="*/ 235988 w 235987"/>
                                <a:gd name="connsiteY10" fmla="*/ 1714041 h 2143153"/>
                                <a:gd name="connsiteX11" fmla="*/ 86669 w 235987"/>
                                <a:gd name="connsiteY11" fmla="*/ 1156752 h 2143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3">
                                  <a:moveTo>
                                    <a:pt x="86669" y="1156752"/>
                                  </a:moveTo>
                                  <a:lnTo>
                                    <a:pt x="235988" y="599590"/>
                                  </a:lnTo>
                                  <a:lnTo>
                                    <a:pt x="88448" y="49161"/>
                                  </a:lnTo>
                                  <a:cubicBezTo>
                                    <a:pt x="62524" y="33155"/>
                                    <a:pt x="36854" y="16641"/>
                                    <a:pt x="11438" y="0"/>
                                  </a:cubicBezTo>
                                  <a:lnTo>
                                    <a:pt x="0" y="42555"/>
                                  </a:lnTo>
                                  <a:lnTo>
                                    <a:pt x="149319" y="599717"/>
                                  </a:lnTo>
                                  <a:lnTo>
                                    <a:pt x="0" y="1156878"/>
                                  </a:lnTo>
                                  <a:lnTo>
                                    <a:pt x="149319" y="1714041"/>
                                  </a:lnTo>
                                  <a:lnTo>
                                    <a:pt x="41809" y="2115207"/>
                                  </a:lnTo>
                                  <a:cubicBezTo>
                                    <a:pt x="68115" y="2124734"/>
                                    <a:pt x="94548" y="2134008"/>
                                    <a:pt x="120980" y="2143154"/>
                                  </a:cubicBezTo>
                                  <a:lnTo>
                                    <a:pt x="235988" y="1714041"/>
                                  </a:lnTo>
                                  <a:lnTo>
                                    <a:pt x="86669" y="115675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45208798" name="Vrije vorm: vorm 2145208798"/>
                          <wps:cNvSpPr/>
                          <wps:spPr>
                            <a:xfrm>
                              <a:off x="4066" y="3648862"/>
                              <a:ext cx="231285" cy="2676815"/>
                            </a:xfrm>
                            <a:custGeom>
                              <a:avLst/>
                              <a:gdLst>
                                <a:gd name="connsiteX0" fmla="*/ 81967 w 231285"/>
                                <a:gd name="connsiteY0" fmla="*/ 1895443 h 2676815"/>
                                <a:gd name="connsiteX1" fmla="*/ 231286 w 231285"/>
                                <a:gd name="connsiteY1" fmla="*/ 1338281 h 2676815"/>
                                <a:gd name="connsiteX2" fmla="*/ 81967 w 231285"/>
                                <a:gd name="connsiteY2" fmla="*/ 781246 h 2676815"/>
                                <a:gd name="connsiteX3" fmla="*/ 231286 w 231285"/>
                                <a:gd name="connsiteY3" fmla="*/ 224084 h 2676815"/>
                                <a:gd name="connsiteX4" fmla="*/ 171177 w 231285"/>
                                <a:gd name="connsiteY4" fmla="*/ 0 h 2676815"/>
                                <a:gd name="connsiteX5" fmla="*/ 0 w 231285"/>
                                <a:gd name="connsiteY5" fmla="*/ 1136173 h 2676815"/>
                                <a:gd name="connsiteX6" fmla="*/ 54136 w 231285"/>
                                <a:gd name="connsiteY6" fmla="*/ 1338408 h 2676815"/>
                                <a:gd name="connsiteX7" fmla="*/ 0 w 231285"/>
                                <a:gd name="connsiteY7" fmla="*/ 1540642 h 2676815"/>
                                <a:gd name="connsiteX8" fmla="*/ 171177 w 231285"/>
                                <a:gd name="connsiteY8" fmla="*/ 2676815 h 2676815"/>
                                <a:gd name="connsiteX9" fmla="*/ 231286 w 231285"/>
                                <a:gd name="connsiteY9" fmla="*/ 2452731 h 2676815"/>
                                <a:gd name="connsiteX10" fmla="*/ 81967 w 231285"/>
                                <a:gd name="connsiteY10" fmla="*/ 1895443 h 2676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1285" h="2676815">
                                  <a:moveTo>
                                    <a:pt x="81967" y="1895443"/>
                                  </a:moveTo>
                                  <a:lnTo>
                                    <a:pt x="231286" y="1338281"/>
                                  </a:lnTo>
                                  <a:lnTo>
                                    <a:pt x="81967" y="781246"/>
                                  </a:lnTo>
                                  <a:lnTo>
                                    <a:pt x="231286" y="224084"/>
                                  </a:lnTo>
                                  <a:lnTo>
                                    <a:pt x="171177" y="0"/>
                                  </a:lnTo>
                                  <a:cubicBezTo>
                                    <a:pt x="73706" y="364454"/>
                                    <a:pt x="14995" y="744788"/>
                                    <a:pt x="0" y="1136173"/>
                                  </a:cubicBezTo>
                                  <a:lnTo>
                                    <a:pt x="54136" y="1338408"/>
                                  </a:lnTo>
                                  <a:lnTo>
                                    <a:pt x="0" y="1540642"/>
                                  </a:lnTo>
                                  <a:cubicBezTo>
                                    <a:pt x="15123" y="1932155"/>
                                    <a:pt x="73706" y="2312361"/>
                                    <a:pt x="171177" y="2676815"/>
                                  </a:cubicBezTo>
                                  <a:lnTo>
                                    <a:pt x="231286" y="2452731"/>
                                  </a:lnTo>
                                  <a:lnTo>
                                    <a:pt x="81967" y="1895443"/>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74802586" name="Vrije vorm: vorm 874802586"/>
                          <wps:cNvSpPr/>
                          <wps:spPr>
                            <a:xfrm>
                              <a:off x="2899457" y="260796"/>
                              <a:ext cx="248060" cy="2276029"/>
                            </a:xfrm>
                            <a:custGeom>
                              <a:avLst/>
                              <a:gdLst>
                                <a:gd name="connsiteX0" fmla="*/ 0 w 248060"/>
                                <a:gd name="connsiteY0" fmla="*/ 826596 h 2276029"/>
                                <a:gd name="connsiteX1" fmla="*/ 149319 w 248060"/>
                                <a:gd name="connsiteY1" fmla="*/ 1383758 h 2276029"/>
                                <a:gd name="connsiteX2" fmla="*/ 0 w 248060"/>
                                <a:gd name="connsiteY2" fmla="*/ 1940920 h 2276029"/>
                                <a:gd name="connsiteX3" fmla="*/ 89845 w 248060"/>
                                <a:gd name="connsiteY3" fmla="*/ 2276030 h 2276029"/>
                                <a:gd name="connsiteX4" fmla="*/ 170033 w 248060"/>
                                <a:gd name="connsiteY4" fmla="*/ 2206924 h 2276029"/>
                                <a:gd name="connsiteX5" fmla="*/ 98741 w 248060"/>
                                <a:gd name="connsiteY5" fmla="*/ 1940920 h 2276029"/>
                                <a:gd name="connsiteX6" fmla="*/ 248060 w 248060"/>
                                <a:gd name="connsiteY6" fmla="*/ 1383758 h 2276029"/>
                                <a:gd name="connsiteX7" fmla="*/ 98614 w 248060"/>
                                <a:gd name="connsiteY7" fmla="*/ 826596 h 2276029"/>
                                <a:gd name="connsiteX8" fmla="*/ 247933 w 248060"/>
                                <a:gd name="connsiteY8" fmla="*/ 269435 h 2276029"/>
                                <a:gd name="connsiteX9" fmla="*/ 175752 w 248060"/>
                                <a:gd name="connsiteY9" fmla="*/ 0 h 2276029"/>
                                <a:gd name="connsiteX10" fmla="*/ 87812 w 248060"/>
                                <a:gd name="connsiteY10" fmla="*/ 40015 h 2276029"/>
                                <a:gd name="connsiteX11" fmla="*/ 149319 w 248060"/>
                                <a:gd name="connsiteY11" fmla="*/ 269435 h 2276029"/>
                                <a:gd name="connsiteX12" fmla="*/ 0 w 248060"/>
                                <a:gd name="connsiteY12" fmla="*/ 826596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0" y="826596"/>
                                  </a:moveTo>
                                  <a:lnTo>
                                    <a:pt x="149319" y="1383758"/>
                                  </a:lnTo>
                                  <a:lnTo>
                                    <a:pt x="0" y="1940920"/>
                                  </a:lnTo>
                                  <a:lnTo>
                                    <a:pt x="89845" y="2276030"/>
                                  </a:lnTo>
                                  <a:cubicBezTo>
                                    <a:pt x="116151" y="2252529"/>
                                    <a:pt x="142965" y="2229536"/>
                                    <a:pt x="170033" y="2206924"/>
                                  </a:cubicBezTo>
                                  <a:lnTo>
                                    <a:pt x="98741" y="1940920"/>
                                  </a:lnTo>
                                  <a:lnTo>
                                    <a:pt x="248060" y="1383758"/>
                                  </a:lnTo>
                                  <a:lnTo>
                                    <a:pt x="98614" y="826596"/>
                                  </a:lnTo>
                                  <a:lnTo>
                                    <a:pt x="247933" y="269435"/>
                                  </a:lnTo>
                                  <a:lnTo>
                                    <a:pt x="175752" y="0"/>
                                  </a:lnTo>
                                  <a:cubicBezTo>
                                    <a:pt x="146269" y="13084"/>
                                    <a:pt x="116914" y="26423"/>
                                    <a:pt x="87812" y="40015"/>
                                  </a:cubicBezTo>
                                  <a:lnTo>
                                    <a:pt x="149319" y="269435"/>
                                  </a:lnTo>
                                  <a:lnTo>
                                    <a:pt x="0" y="82659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5573456" name="Vrije vorm: vorm 1375573456"/>
                          <wps:cNvSpPr/>
                          <wps:spPr>
                            <a:xfrm>
                              <a:off x="2669315" y="354291"/>
                              <a:ext cx="254160" cy="2358346"/>
                            </a:xfrm>
                            <a:custGeom>
                              <a:avLst/>
                              <a:gdLst>
                                <a:gd name="connsiteX0" fmla="*/ 0 w 254160"/>
                                <a:gd name="connsiteY0" fmla="*/ 733101 h 2358346"/>
                                <a:gd name="connsiteX1" fmla="*/ 149319 w 254160"/>
                                <a:gd name="connsiteY1" fmla="*/ 1290263 h 2358346"/>
                                <a:gd name="connsiteX2" fmla="*/ 0 w 254160"/>
                                <a:gd name="connsiteY2" fmla="*/ 1847424 h 2358346"/>
                                <a:gd name="connsiteX3" fmla="*/ 136992 w 254160"/>
                                <a:gd name="connsiteY3" fmla="*/ 2358346 h 2358346"/>
                                <a:gd name="connsiteX4" fmla="*/ 219594 w 254160"/>
                                <a:gd name="connsiteY4" fmla="*/ 2275649 h 2358346"/>
                                <a:gd name="connsiteX5" fmla="*/ 104841 w 254160"/>
                                <a:gd name="connsiteY5" fmla="*/ 1847424 h 2358346"/>
                                <a:gd name="connsiteX6" fmla="*/ 254160 w 254160"/>
                                <a:gd name="connsiteY6" fmla="*/ 1290263 h 2358346"/>
                                <a:gd name="connsiteX7" fmla="*/ 104841 w 254160"/>
                                <a:gd name="connsiteY7" fmla="*/ 733101 h 2358346"/>
                                <a:gd name="connsiteX8" fmla="*/ 254160 w 254160"/>
                                <a:gd name="connsiteY8" fmla="*/ 175939 h 2358346"/>
                                <a:gd name="connsiteX9" fmla="*/ 207013 w 254160"/>
                                <a:gd name="connsiteY9" fmla="*/ 0 h 2358346"/>
                                <a:gd name="connsiteX10" fmla="*/ 114880 w 254160"/>
                                <a:gd name="connsiteY10" fmla="*/ 46875 h 2358346"/>
                                <a:gd name="connsiteX11" fmla="*/ 149446 w 254160"/>
                                <a:gd name="connsiteY11" fmla="*/ 175939 h 2358346"/>
                                <a:gd name="connsiteX12" fmla="*/ 0 w 254160"/>
                                <a:gd name="connsiteY12" fmla="*/ 733101 h 23583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6">
                                  <a:moveTo>
                                    <a:pt x="0" y="733101"/>
                                  </a:moveTo>
                                  <a:lnTo>
                                    <a:pt x="149319" y="1290263"/>
                                  </a:lnTo>
                                  <a:lnTo>
                                    <a:pt x="0" y="1847424"/>
                                  </a:lnTo>
                                  <a:lnTo>
                                    <a:pt x="136992" y="2358346"/>
                                  </a:lnTo>
                                  <a:cubicBezTo>
                                    <a:pt x="164060" y="2330272"/>
                                    <a:pt x="191509" y="2302706"/>
                                    <a:pt x="219594" y="2275649"/>
                                  </a:cubicBezTo>
                                  <a:lnTo>
                                    <a:pt x="104841" y="1847424"/>
                                  </a:lnTo>
                                  <a:lnTo>
                                    <a:pt x="254160" y="1290263"/>
                                  </a:lnTo>
                                  <a:lnTo>
                                    <a:pt x="104841" y="733101"/>
                                  </a:lnTo>
                                  <a:lnTo>
                                    <a:pt x="254160" y="175939"/>
                                  </a:lnTo>
                                  <a:lnTo>
                                    <a:pt x="207013" y="0"/>
                                  </a:lnTo>
                                  <a:cubicBezTo>
                                    <a:pt x="176133" y="15371"/>
                                    <a:pt x="145380" y="30996"/>
                                    <a:pt x="114880" y="46875"/>
                                  </a:cubicBezTo>
                                  <a:lnTo>
                                    <a:pt x="149446" y="175939"/>
                                  </a:lnTo>
                                  <a:lnTo>
                                    <a:pt x="0" y="73310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7769714" name="Vrije vorm: vorm 977769714"/>
                          <wps:cNvSpPr/>
                          <wps:spPr>
                            <a:xfrm>
                              <a:off x="2439300" y="457060"/>
                              <a:ext cx="260132" cy="2618380"/>
                            </a:xfrm>
                            <a:custGeom>
                              <a:avLst/>
                              <a:gdLst>
                                <a:gd name="connsiteX0" fmla="*/ 0 w 260132"/>
                                <a:gd name="connsiteY0" fmla="*/ 630332 h 2618380"/>
                                <a:gd name="connsiteX1" fmla="*/ 149319 w 260132"/>
                                <a:gd name="connsiteY1" fmla="*/ 1187494 h 2618380"/>
                                <a:gd name="connsiteX2" fmla="*/ 0 w 260132"/>
                                <a:gd name="connsiteY2" fmla="*/ 1744656 h 2618380"/>
                                <a:gd name="connsiteX3" fmla="*/ 149319 w 260132"/>
                                <a:gd name="connsiteY3" fmla="*/ 2301817 h 2618380"/>
                                <a:gd name="connsiteX4" fmla="*/ 64430 w 260132"/>
                                <a:gd name="connsiteY4" fmla="*/ 2618381 h 2618380"/>
                                <a:gd name="connsiteX5" fmla="*/ 232811 w 260132"/>
                                <a:gd name="connsiteY5" fmla="*/ 2403570 h 2618380"/>
                                <a:gd name="connsiteX6" fmla="*/ 260133 w 260132"/>
                                <a:gd name="connsiteY6" fmla="*/ 2301817 h 2618380"/>
                                <a:gd name="connsiteX7" fmla="*/ 110814 w 260132"/>
                                <a:gd name="connsiteY7" fmla="*/ 1744656 h 2618380"/>
                                <a:gd name="connsiteX8" fmla="*/ 260133 w 260132"/>
                                <a:gd name="connsiteY8" fmla="*/ 1187494 h 2618380"/>
                                <a:gd name="connsiteX9" fmla="*/ 110814 w 260132"/>
                                <a:gd name="connsiteY9" fmla="*/ 630332 h 2618380"/>
                                <a:gd name="connsiteX10" fmla="*/ 260133 w 260132"/>
                                <a:gd name="connsiteY10" fmla="*/ 73170 h 2618380"/>
                                <a:gd name="connsiteX11" fmla="*/ 240563 w 260132"/>
                                <a:gd name="connsiteY11" fmla="*/ 0 h 2618380"/>
                                <a:gd name="connsiteX12" fmla="*/ 144363 w 260132"/>
                                <a:gd name="connsiteY12" fmla="*/ 54370 h 2618380"/>
                                <a:gd name="connsiteX13" fmla="*/ 149446 w 260132"/>
                                <a:gd name="connsiteY13" fmla="*/ 73297 h 2618380"/>
                                <a:gd name="connsiteX14" fmla="*/ 0 w 260132"/>
                                <a:gd name="connsiteY14" fmla="*/ 630332 h 26183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380">
                                  <a:moveTo>
                                    <a:pt x="0" y="630332"/>
                                  </a:moveTo>
                                  <a:lnTo>
                                    <a:pt x="149319" y="1187494"/>
                                  </a:lnTo>
                                  <a:lnTo>
                                    <a:pt x="0" y="1744656"/>
                                  </a:lnTo>
                                  <a:lnTo>
                                    <a:pt x="149319" y="2301817"/>
                                  </a:lnTo>
                                  <a:lnTo>
                                    <a:pt x="64430" y="2618381"/>
                                  </a:lnTo>
                                  <a:cubicBezTo>
                                    <a:pt x="117676" y="2544448"/>
                                    <a:pt x="173718" y="2472802"/>
                                    <a:pt x="232811" y="2403570"/>
                                  </a:cubicBezTo>
                                  <a:lnTo>
                                    <a:pt x="260133" y="2301817"/>
                                  </a:lnTo>
                                  <a:lnTo>
                                    <a:pt x="110814" y="1744656"/>
                                  </a:lnTo>
                                  <a:lnTo>
                                    <a:pt x="260133" y="1187494"/>
                                  </a:lnTo>
                                  <a:lnTo>
                                    <a:pt x="110814" y="630332"/>
                                  </a:lnTo>
                                  <a:lnTo>
                                    <a:pt x="260133" y="73170"/>
                                  </a:lnTo>
                                  <a:lnTo>
                                    <a:pt x="240563" y="0"/>
                                  </a:lnTo>
                                  <a:cubicBezTo>
                                    <a:pt x="208284" y="17784"/>
                                    <a:pt x="176260" y="35823"/>
                                    <a:pt x="144363" y="54370"/>
                                  </a:cubicBezTo>
                                  <a:lnTo>
                                    <a:pt x="149446" y="73297"/>
                                  </a:lnTo>
                                  <a:lnTo>
                                    <a:pt x="0" y="63033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93936397" name="Vrije vorm: vorm 1893936397"/>
                          <wps:cNvSpPr/>
                          <wps:spPr>
                            <a:xfrm>
                              <a:off x="3129472" y="176447"/>
                              <a:ext cx="241960" cy="2204891"/>
                            </a:xfrm>
                            <a:custGeom>
                              <a:avLst/>
                              <a:gdLst>
                                <a:gd name="connsiteX0" fmla="*/ 0 w 241960"/>
                                <a:gd name="connsiteY0" fmla="*/ 910945 h 2204891"/>
                                <a:gd name="connsiteX1" fmla="*/ 149319 w 241960"/>
                                <a:gd name="connsiteY1" fmla="*/ 1468107 h 2204891"/>
                                <a:gd name="connsiteX2" fmla="*/ 0 w 241960"/>
                                <a:gd name="connsiteY2" fmla="*/ 2025269 h 2204891"/>
                                <a:gd name="connsiteX3" fmla="*/ 48163 w 241960"/>
                                <a:gd name="connsiteY3" fmla="*/ 2204892 h 2204891"/>
                                <a:gd name="connsiteX4" fmla="*/ 125428 w 241960"/>
                                <a:gd name="connsiteY4" fmla="*/ 2147474 h 2204891"/>
                                <a:gd name="connsiteX5" fmla="*/ 92641 w 241960"/>
                                <a:gd name="connsiteY5" fmla="*/ 2025269 h 2204891"/>
                                <a:gd name="connsiteX6" fmla="*/ 241960 w 241960"/>
                                <a:gd name="connsiteY6" fmla="*/ 1468107 h 2204891"/>
                                <a:gd name="connsiteX7" fmla="*/ 92641 w 241960"/>
                                <a:gd name="connsiteY7" fmla="*/ 910945 h 2204891"/>
                                <a:gd name="connsiteX8" fmla="*/ 241960 w 241960"/>
                                <a:gd name="connsiteY8" fmla="*/ 353784 h 2204891"/>
                                <a:gd name="connsiteX9" fmla="*/ 147159 w 241960"/>
                                <a:gd name="connsiteY9" fmla="*/ 0 h 2204891"/>
                                <a:gd name="connsiteX10" fmla="*/ 63540 w 241960"/>
                                <a:gd name="connsiteY10" fmla="*/ 33663 h 2204891"/>
                                <a:gd name="connsiteX11" fmla="*/ 149319 w 241960"/>
                                <a:gd name="connsiteY11" fmla="*/ 353657 h 2204891"/>
                                <a:gd name="connsiteX12" fmla="*/ 0 w 241960"/>
                                <a:gd name="connsiteY12" fmla="*/ 910945 h 22048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891">
                                  <a:moveTo>
                                    <a:pt x="0" y="910945"/>
                                  </a:moveTo>
                                  <a:lnTo>
                                    <a:pt x="149319" y="1468107"/>
                                  </a:lnTo>
                                  <a:lnTo>
                                    <a:pt x="0" y="2025269"/>
                                  </a:lnTo>
                                  <a:lnTo>
                                    <a:pt x="48163" y="2204892"/>
                                  </a:lnTo>
                                  <a:cubicBezTo>
                                    <a:pt x="73706" y="2185456"/>
                                    <a:pt x="99377" y="2166147"/>
                                    <a:pt x="125428" y="2147474"/>
                                  </a:cubicBezTo>
                                  <a:lnTo>
                                    <a:pt x="92641" y="2025269"/>
                                  </a:lnTo>
                                  <a:lnTo>
                                    <a:pt x="241960" y="1468107"/>
                                  </a:lnTo>
                                  <a:lnTo>
                                    <a:pt x="92641" y="910945"/>
                                  </a:lnTo>
                                  <a:lnTo>
                                    <a:pt x="241960" y="353784"/>
                                  </a:lnTo>
                                  <a:lnTo>
                                    <a:pt x="147159" y="0"/>
                                  </a:lnTo>
                                  <a:cubicBezTo>
                                    <a:pt x="119201" y="11052"/>
                                    <a:pt x="91244" y="22231"/>
                                    <a:pt x="63540" y="33663"/>
                                  </a:cubicBezTo>
                                  <a:lnTo>
                                    <a:pt x="149319" y="353657"/>
                                  </a:lnTo>
                                  <a:lnTo>
                                    <a:pt x="0" y="91094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04523412" name="Vrije vorm: vorm 1904523412"/>
                          <wps:cNvSpPr/>
                          <wps:spPr>
                            <a:xfrm>
                              <a:off x="3589501" y="34806"/>
                              <a:ext cx="218196" cy="2062361"/>
                            </a:xfrm>
                            <a:custGeom>
                              <a:avLst/>
                              <a:gdLst>
                                <a:gd name="connsiteX0" fmla="*/ 0 w 218196"/>
                                <a:gd name="connsiteY0" fmla="*/ 1052586 h 2062361"/>
                                <a:gd name="connsiteX1" fmla="*/ 149319 w 218196"/>
                                <a:gd name="connsiteY1" fmla="*/ 1609748 h 2062361"/>
                                <a:gd name="connsiteX2" fmla="*/ 27958 w 218196"/>
                                <a:gd name="connsiteY2" fmla="*/ 2062362 h 2062361"/>
                                <a:gd name="connsiteX3" fmla="*/ 121616 w 218196"/>
                                <a:gd name="connsiteY3" fmla="*/ 2013836 h 2062361"/>
                                <a:gd name="connsiteX4" fmla="*/ 218069 w 218196"/>
                                <a:gd name="connsiteY4" fmla="*/ 1653955 h 2062361"/>
                                <a:gd name="connsiteX5" fmla="*/ 218069 w 218196"/>
                                <a:gd name="connsiteY5" fmla="*/ 1565541 h 2062361"/>
                                <a:gd name="connsiteX6" fmla="*/ 80696 w 218196"/>
                                <a:gd name="connsiteY6" fmla="*/ 1052586 h 2062361"/>
                                <a:gd name="connsiteX7" fmla="*/ 218197 w 218196"/>
                                <a:gd name="connsiteY7" fmla="*/ 539631 h 2062361"/>
                                <a:gd name="connsiteX8" fmla="*/ 218197 w 218196"/>
                                <a:gd name="connsiteY8" fmla="*/ 451217 h 2062361"/>
                                <a:gd name="connsiteX9" fmla="*/ 97089 w 218196"/>
                                <a:gd name="connsiteY9" fmla="*/ 0 h 2062361"/>
                                <a:gd name="connsiteX10" fmla="*/ 22620 w 218196"/>
                                <a:gd name="connsiteY10" fmla="*/ 22866 h 2062361"/>
                                <a:gd name="connsiteX11" fmla="*/ 149319 w 218196"/>
                                <a:gd name="connsiteY11" fmla="*/ 495551 h 2062361"/>
                                <a:gd name="connsiteX12" fmla="*/ 0 w 218196"/>
                                <a:gd name="connsiteY12" fmla="*/ 1052586 h 20623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196" h="2062361">
                                  <a:moveTo>
                                    <a:pt x="0" y="1052586"/>
                                  </a:moveTo>
                                  <a:lnTo>
                                    <a:pt x="149319" y="1609748"/>
                                  </a:lnTo>
                                  <a:lnTo>
                                    <a:pt x="27958" y="2062362"/>
                                  </a:lnTo>
                                  <a:cubicBezTo>
                                    <a:pt x="58838" y="2045721"/>
                                    <a:pt x="90100" y="2029461"/>
                                    <a:pt x="121616" y="2013836"/>
                                  </a:cubicBezTo>
                                  <a:lnTo>
                                    <a:pt x="218069" y="1653955"/>
                                  </a:lnTo>
                                  <a:lnTo>
                                    <a:pt x="218069" y="1565541"/>
                                  </a:lnTo>
                                  <a:lnTo>
                                    <a:pt x="80696" y="1052586"/>
                                  </a:lnTo>
                                  <a:lnTo>
                                    <a:pt x="218197" y="539631"/>
                                  </a:lnTo>
                                  <a:lnTo>
                                    <a:pt x="218197" y="451217"/>
                                  </a:lnTo>
                                  <a:lnTo>
                                    <a:pt x="97089" y="0"/>
                                  </a:lnTo>
                                  <a:cubicBezTo>
                                    <a:pt x="72182" y="7495"/>
                                    <a:pt x="47274" y="14990"/>
                                    <a:pt x="22620" y="22866"/>
                                  </a:cubicBezTo>
                                  <a:lnTo>
                                    <a:pt x="149319" y="495551"/>
                                  </a:lnTo>
                                  <a:lnTo>
                                    <a:pt x="0" y="10525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40790468" name="Vrije vorm: vorm 2040790468"/>
                          <wps:cNvSpPr/>
                          <wps:spPr>
                            <a:xfrm>
                              <a:off x="829069" y="1819477"/>
                              <a:ext cx="302323" cy="6335078"/>
                            </a:xfrm>
                            <a:custGeom>
                              <a:avLst/>
                              <a:gdLst>
                                <a:gd name="connsiteX0" fmla="*/ 302323 w 302323"/>
                                <a:gd name="connsiteY0" fmla="*/ 5396186 h 6335078"/>
                                <a:gd name="connsiteX1" fmla="*/ 153004 w 302323"/>
                                <a:gd name="connsiteY1" fmla="*/ 4839024 h 6335078"/>
                                <a:gd name="connsiteX2" fmla="*/ 302323 w 302323"/>
                                <a:gd name="connsiteY2" fmla="*/ 4281863 h 6335078"/>
                                <a:gd name="connsiteX3" fmla="*/ 153004 w 302323"/>
                                <a:gd name="connsiteY3" fmla="*/ 3724701 h 6335078"/>
                                <a:gd name="connsiteX4" fmla="*/ 302323 w 302323"/>
                                <a:gd name="connsiteY4" fmla="*/ 3167539 h 6335078"/>
                                <a:gd name="connsiteX5" fmla="*/ 153004 w 302323"/>
                                <a:gd name="connsiteY5" fmla="*/ 2610378 h 6335078"/>
                                <a:gd name="connsiteX6" fmla="*/ 302323 w 302323"/>
                                <a:gd name="connsiteY6" fmla="*/ 2053216 h 6335078"/>
                                <a:gd name="connsiteX7" fmla="*/ 153004 w 302323"/>
                                <a:gd name="connsiteY7" fmla="*/ 1496054 h 6335078"/>
                                <a:gd name="connsiteX8" fmla="*/ 302323 w 302323"/>
                                <a:gd name="connsiteY8" fmla="*/ 938892 h 6335078"/>
                                <a:gd name="connsiteX9" fmla="*/ 153004 w 302323"/>
                                <a:gd name="connsiteY9" fmla="*/ 381731 h 6335078"/>
                                <a:gd name="connsiteX10" fmla="*/ 255304 w 302323"/>
                                <a:gd name="connsiteY10" fmla="*/ 0 h 6335078"/>
                                <a:gd name="connsiteX11" fmla="*/ 10294 w 302323"/>
                                <a:gd name="connsiteY11" fmla="*/ 343240 h 6335078"/>
                                <a:gd name="connsiteX12" fmla="*/ 0 w 302323"/>
                                <a:gd name="connsiteY12" fmla="*/ 381731 h 6335078"/>
                                <a:gd name="connsiteX13" fmla="*/ 149319 w 302323"/>
                                <a:gd name="connsiteY13" fmla="*/ 938892 h 6335078"/>
                                <a:gd name="connsiteX14" fmla="*/ 0 w 302323"/>
                                <a:gd name="connsiteY14" fmla="*/ 1496054 h 6335078"/>
                                <a:gd name="connsiteX15" fmla="*/ 149319 w 302323"/>
                                <a:gd name="connsiteY15" fmla="*/ 2053216 h 6335078"/>
                                <a:gd name="connsiteX16" fmla="*/ 0 w 302323"/>
                                <a:gd name="connsiteY16" fmla="*/ 2610378 h 6335078"/>
                                <a:gd name="connsiteX17" fmla="*/ 149319 w 302323"/>
                                <a:gd name="connsiteY17" fmla="*/ 3167539 h 6335078"/>
                                <a:gd name="connsiteX18" fmla="*/ 0 w 302323"/>
                                <a:gd name="connsiteY18" fmla="*/ 3724701 h 6335078"/>
                                <a:gd name="connsiteX19" fmla="*/ 149319 w 302323"/>
                                <a:gd name="connsiteY19" fmla="*/ 4281863 h 6335078"/>
                                <a:gd name="connsiteX20" fmla="*/ 0 w 302323"/>
                                <a:gd name="connsiteY20" fmla="*/ 4839024 h 6335078"/>
                                <a:gd name="connsiteX21" fmla="*/ 149319 w 302323"/>
                                <a:gd name="connsiteY21" fmla="*/ 5396186 h 6335078"/>
                                <a:gd name="connsiteX22" fmla="*/ 0 w 302323"/>
                                <a:gd name="connsiteY22" fmla="*/ 5953348 h 6335078"/>
                                <a:gd name="connsiteX23" fmla="*/ 10294 w 302323"/>
                                <a:gd name="connsiteY23" fmla="*/ 5991838 h 6335078"/>
                                <a:gd name="connsiteX24" fmla="*/ 255304 w 302323"/>
                                <a:gd name="connsiteY24" fmla="*/ 6335078 h 6335078"/>
                                <a:gd name="connsiteX25" fmla="*/ 153004 w 302323"/>
                                <a:gd name="connsiteY25" fmla="*/ 5953348 h 6335078"/>
                                <a:gd name="connsiteX26" fmla="*/ 302323 w 302323"/>
                                <a:gd name="connsiteY26" fmla="*/ 5396186 h 63350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302323" h="6335078">
                                  <a:moveTo>
                                    <a:pt x="302323" y="5396186"/>
                                  </a:moveTo>
                                  <a:lnTo>
                                    <a:pt x="153004" y="4839024"/>
                                  </a:lnTo>
                                  <a:lnTo>
                                    <a:pt x="302323" y="4281863"/>
                                  </a:lnTo>
                                  <a:lnTo>
                                    <a:pt x="153004" y="3724701"/>
                                  </a:lnTo>
                                  <a:lnTo>
                                    <a:pt x="302323" y="3167539"/>
                                  </a:lnTo>
                                  <a:lnTo>
                                    <a:pt x="153004" y="2610378"/>
                                  </a:lnTo>
                                  <a:lnTo>
                                    <a:pt x="302323" y="2053216"/>
                                  </a:lnTo>
                                  <a:lnTo>
                                    <a:pt x="153004" y="1496054"/>
                                  </a:lnTo>
                                  <a:lnTo>
                                    <a:pt x="302323" y="938892"/>
                                  </a:lnTo>
                                  <a:lnTo>
                                    <a:pt x="153004" y="381731"/>
                                  </a:lnTo>
                                  <a:lnTo>
                                    <a:pt x="255304" y="0"/>
                                  </a:lnTo>
                                  <a:cubicBezTo>
                                    <a:pt x="169144" y="110899"/>
                                    <a:pt x="87431" y="225355"/>
                                    <a:pt x="10294" y="343240"/>
                                  </a:cubicBezTo>
                                  <a:lnTo>
                                    <a:pt x="0" y="381731"/>
                                  </a:lnTo>
                                  <a:lnTo>
                                    <a:pt x="149319" y="938892"/>
                                  </a:lnTo>
                                  <a:lnTo>
                                    <a:pt x="0" y="1496054"/>
                                  </a:lnTo>
                                  <a:lnTo>
                                    <a:pt x="149319" y="2053216"/>
                                  </a:lnTo>
                                  <a:lnTo>
                                    <a:pt x="0" y="2610378"/>
                                  </a:lnTo>
                                  <a:lnTo>
                                    <a:pt x="149319" y="3167539"/>
                                  </a:lnTo>
                                  <a:lnTo>
                                    <a:pt x="0" y="3724701"/>
                                  </a:lnTo>
                                  <a:lnTo>
                                    <a:pt x="149319" y="4281863"/>
                                  </a:lnTo>
                                  <a:lnTo>
                                    <a:pt x="0" y="4839024"/>
                                  </a:lnTo>
                                  <a:lnTo>
                                    <a:pt x="149319" y="5396186"/>
                                  </a:lnTo>
                                  <a:lnTo>
                                    <a:pt x="0" y="5953348"/>
                                  </a:lnTo>
                                  <a:lnTo>
                                    <a:pt x="10294" y="5991838"/>
                                  </a:lnTo>
                                  <a:cubicBezTo>
                                    <a:pt x="87304" y="6109724"/>
                                    <a:pt x="169144" y="6224180"/>
                                    <a:pt x="255304" y="6335078"/>
                                  </a:cubicBezTo>
                                  <a:lnTo>
                                    <a:pt x="153004" y="5953348"/>
                                  </a:lnTo>
                                  <a:lnTo>
                                    <a:pt x="302323" y="53961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75245864" name="Vrije vorm: vorm 2075245864"/>
                          <wps:cNvSpPr/>
                          <wps:spPr>
                            <a:xfrm>
                              <a:off x="2209285" y="584346"/>
                              <a:ext cx="266232" cy="2897977"/>
                            </a:xfrm>
                            <a:custGeom>
                              <a:avLst/>
                              <a:gdLst>
                                <a:gd name="connsiteX0" fmla="*/ 149319 w 266232"/>
                                <a:gd name="connsiteY0" fmla="*/ 1060208 h 2897977"/>
                                <a:gd name="connsiteX1" fmla="*/ 0 w 266232"/>
                                <a:gd name="connsiteY1" fmla="*/ 1617370 h 2897977"/>
                                <a:gd name="connsiteX2" fmla="*/ 149319 w 266232"/>
                                <a:gd name="connsiteY2" fmla="*/ 2174531 h 2897977"/>
                                <a:gd name="connsiteX3" fmla="*/ 0 w 266232"/>
                                <a:gd name="connsiteY3" fmla="*/ 2731693 h 2897977"/>
                                <a:gd name="connsiteX4" fmla="*/ 44605 w 266232"/>
                                <a:gd name="connsiteY4" fmla="*/ 2897978 h 2897977"/>
                                <a:gd name="connsiteX5" fmla="*/ 123140 w 266232"/>
                                <a:gd name="connsiteY5" fmla="*/ 2755067 h 2897977"/>
                                <a:gd name="connsiteX6" fmla="*/ 116914 w 266232"/>
                                <a:gd name="connsiteY6" fmla="*/ 2731693 h 2897977"/>
                                <a:gd name="connsiteX7" fmla="*/ 266233 w 266232"/>
                                <a:gd name="connsiteY7" fmla="*/ 2174531 h 2897977"/>
                                <a:gd name="connsiteX8" fmla="*/ 116914 w 266232"/>
                                <a:gd name="connsiteY8" fmla="*/ 1617370 h 2897977"/>
                                <a:gd name="connsiteX9" fmla="*/ 266233 w 266232"/>
                                <a:gd name="connsiteY9" fmla="*/ 1060208 h 2897977"/>
                                <a:gd name="connsiteX10" fmla="*/ 116786 w 266232"/>
                                <a:gd name="connsiteY10" fmla="*/ 503046 h 2897977"/>
                                <a:gd name="connsiteX11" fmla="*/ 251618 w 266232"/>
                                <a:gd name="connsiteY11" fmla="*/ 0 h 2897977"/>
                                <a:gd name="connsiteX12" fmla="*/ 110560 w 266232"/>
                                <a:gd name="connsiteY12" fmla="*/ 90320 h 2897977"/>
                                <a:gd name="connsiteX13" fmla="*/ 0 w 266232"/>
                                <a:gd name="connsiteY13" fmla="*/ 502919 h 2897977"/>
                                <a:gd name="connsiteX14" fmla="*/ 149319 w 266232"/>
                                <a:gd name="connsiteY14" fmla="*/ 1060208 h 28979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977">
                                  <a:moveTo>
                                    <a:pt x="149319" y="1060208"/>
                                  </a:moveTo>
                                  <a:lnTo>
                                    <a:pt x="0" y="1617370"/>
                                  </a:lnTo>
                                  <a:lnTo>
                                    <a:pt x="149319" y="2174531"/>
                                  </a:lnTo>
                                  <a:lnTo>
                                    <a:pt x="0" y="2731693"/>
                                  </a:lnTo>
                                  <a:lnTo>
                                    <a:pt x="44605" y="2897978"/>
                                  </a:lnTo>
                                  <a:cubicBezTo>
                                    <a:pt x="69640" y="2849579"/>
                                    <a:pt x="95818" y="2801942"/>
                                    <a:pt x="123140" y="2755067"/>
                                  </a:cubicBezTo>
                                  <a:lnTo>
                                    <a:pt x="116914" y="2731693"/>
                                  </a:lnTo>
                                  <a:lnTo>
                                    <a:pt x="266233" y="2174531"/>
                                  </a:lnTo>
                                  <a:lnTo>
                                    <a:pt x="116914" y="1617370"/>
                                  </a:lnTo>
                                  <a:lnTo>
                                    <a:pt x="266233" y="1060208"/>
                                  </a:lnTo>
                                  <a:lnTo>
                                    <a:pt x="116786" y="503046"/>
                                  </a:lnTo>
                                  <a:lnTo>
                                    <a:pt x="251618" y="0"/>
                                  </a:lnTo>
                                  <a:cubicBezTo>
                                    <a:pt x="204090" y="29344"/>
                                    <a:pt x="157071" y="59578"/>
                                    <a:pt x="110560" y="90320"/>
                                  </a:cubicBezTo>
                                  <a:lnTo>
                                    <a:pt x="0" y="502919"/>
                                  </a:lnTo>
                                  <a:lnTo>
                                    <a:pt x="149319" y="106020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0711702" name="Vrije vorm: vorm 320711702"/>
                          <wps:cNvSpPr/>
                          <wps:spPr>
                            <a:xfrm>
                              <a:off x="3359486" y="101117"/>
                              <a:ext cx="235987" cy="2143154"/>
                            </a:xfrm>
                            <a:custGeom>
                              <a:avLst/>
                              <a:gdLst>
                                <a:gd name="connsiteX0" fmla="*/ 0 w 235987"/>
                                <a:gd name="connsiteY0" fmla="*/ 986275 h 2143154"/>
                                <a:gd name="connsiteX1" fmla="*/ 149319 w 235987"/>
                                <a:gd name="connsiteY1" fmla="*/ 1543437 h 2143154"/>
                                <a:gd name="connsiteX2" fmla="*/ 0 w 235987"/>
                                <a:gd name="connsiteY2" fmla="*/ 2100599 h 2143154"/>
                                <a:gd name="connsiteX3" fmla="*/ 11438 w 235987"/>
                                <a:gd name="connsiteY3" fmla="*/ 2143154 h 2143154"/>
                                <a:gd name="connsiteX4" fmla="*/ 88448 w 235987"/>
                                <a:gd name="connsiteY4" fmla="*/ 2093866 h 2143154"/>
                                <a:gd name="connsiteX5" fmla="*/ 235988 w 235987"/>
                                <a:gd name="connsiteY5" fmla="*/ 1543437 h 2143154"/>
                                <a:gd name="connsiteX6" fmla="*/ 86669 w 235987"/>
                                <a:gd name="connsiteY6" fmla="*/ 986275 h 2143154"/>
                                <a:gd name="connsiteX7" fmla="*/ 235988 w 235987"/>
                                <a:gd name="connsiteY7" fmla="*/ 429114 h 2143154"/>
                                <a:gd name="connsiteX8" fmla="*/ 120980 w 235987"/>
                                <a:gd name="connsiteY8" fmla="*/ 0 h 2143154"/>
                                <a:gd name="connsiteX9" fmla="*/ 41809 w 235987"/>
                                <a:gd name="connsiteY9" fmla="*/ 27947 h 2143154"/>
                                <a:gd name="connsiteX10" fmla="*/ 149319 w 235987"/>
                                <a:gd name="connsiteY10" fmla="*/ 429114 h 2143154"/>
                                <a:gd name="connsiteX11" fmla="*/ 0 w 235987"/>
                                <a:gd name="connsiteY11" fmla="*/ 986275 h 2143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4">
                                  <a:moveTo>
                                    <a:pt x="0" y="986275"/>
                                  </a:moveTo>
                                  <a:lnTo>
                                    <a:pt x="149319" y="1543437"/>
                                  </a:lnTo>
                                  <a:lnTo>
                                    <a:pt x="0" y="2100599"/>
                                  </a:lnTo>
                                  <a:lnTo>
                                    <a:pt x="11438" y="2143154"/>
                                  </a:lnTo>
                                  <a:cubicBezTo>
                                    <a:pt x="36854" y="2126386"/>
                                    <a:pt x="62524" y="2109999"/>
                                    <a:pt x="88448" y="2093866"/>
                                  </a:cubicBezTo>
                                  <a:lnTo>
                                    <a:pt x="235988" y="1543437"/>
                                  </a:lnTo>
                                  <a:lnTo>
                                    <a:pt x="86669" y="986275"/>
                                  </a:lnTo>
                                  <a:lnTo>
                                    <a:pt x="235988" y="429114"/>
                                  </a:lnTo>
                                  <a:lnTo>
                                    <a:pt x="120980" y="0"/>
                                  </a:lnTo>
                                  <a:cubicBezTo>
                                    <a:pt x="94548" y="9146"/>
                                    <a:pt x="68115" y="18293"/>
                                    <a:pt x="41809" y="27947"/>
                                  </a:cubicBezTo>
                                  <a:lnTo>
                                    <a:pt x="149319" y="429114"/>
                                  </a:lnTo>
                                  <a:lnTo>
                                    <a:pt x="0" y="98627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6424224" name="Vrije vorm: vorm 326424224"/>
                          <wps:cNvSpPr/>
                          <wps:spPr>
                            <a:xfrm>
                              <a:off x="369040" y="2528060"/>
                              <a:ext cx="314268" cy="4918164"/>
                            </a:xfrm>
                            <a:custGeom>
                              <a:avLst/>
                              <a:gdLst>
                                <a:gd name="connsiteX0" fmla="*/ 164950 w 314268"/>
                                <a:gd name="connsiteY0" fmla="*/ 4130568 h 4918164"/>
                                <a:gd name="connsiteX1" fmla="*/ 314269 w 314268"/>
                                <a:gd name="connsiteY1" fmla="*/ 3573406 h 4918164"/>
                                <a:gd name="connsiteX2" fmla="*/ 164950 w 314268"/>
                                <a:gd name="connsiteY2" fmla="*/ 3016245 h 4918164"/>
                                <a:gd name="connsiteX3" fmla="*/ 314269 w 314268"/>
                                <a:gd name="connsiteY3" fmla="*/ 2459083 h 4918164"/>
                                <a:gd name="connsiteX4" fmla="*/ 164950 w 314268"/>
                                <a:gd name="connsiteY4" fmla="*/ 1901921 h 4918164"/>
                                <a:gd name="connsiteX5" fmla="*/ 314269 w 314268"/>
                                <a:gd name="connsiteY5" fmla="*/ 1344759 h 4918164"/>
                                <a:gd name="connsiteX6" fmla="*/ 164950 w 314268"/>
                                <a:gd name="connsiteY6" fmla="*/ 787598 h 4918164"/>
                                <a:gd name="connsiteX7" fmla="*/ 314269 w 314268"/>
                                <a:gd name="connsiteY7" fmla="*/ 230436 h 4918164"/>
                                <a:gd name="connsiteX8" fmla="*/ 252508 w 314268"/>
                                <a:gd name="connsiteY8" fmla="*/ 0 h 4918164"/>
                                <a:gd name="connsiteX9" fmla="*/ 144236 w 314268"/>
                                <a:gd name="connsiteY9" fmla="*/ 211635 h 4918164"/>
                                <a:gd name="connsiteX10" fmla="*/ 149319 w 314268"/>
                                <a:gd name="connsiteY10" fmla="*/ 230436 h 4918164"/>
                                <a:gd name="connsiteX11" fmla="*/ 0 w 314268"/>
                                <a:gd name="connsiteY11" fmla="*/ 787598 h 4918164"/>
                                <a:gd name="connsiteX12" fmla="*/ 149319 w 314268"/>
                                <a:gd name="connsiteY12" fmla="*/ 1344759 h 4918164"/>
                                <a:gd name="connsiteX13" fmla="*/ 0 w 314268"/>
                                <a:gd name="connsiteY13" fmla="*/ 1901921 h 4918164"/>
                                <a:gd name="connsiteX14" fmla="*/ 149319 w 314268"/>
                                <a:gd name="connsiteY14" fmla="*/ 2459083 h 4918164"/>
                                <a:gd name="connsiteX15" fmla="*/ 0 w 314268"/>
                                <a:gd name="connsiteY15" fmla="*/ 3016245 h 4918164"/>
                                <a:gd name="connsiteX16" fmla="*/ 149319 w 314268"/>
                                <a:gd name="connsiteY16" fmla="*/ 3573406 h 4918164"/>
                                <a:gd name="connsiteX17" fmla="*/ 0 w 314268"/>
                                <a:gd name="connsiteY17" fmla="*/ 4130568 h 4918164"/>
                                <a:gd name="connsiteX18" fmla="*/ 149319 w 314268"/>
                                <a:gd name="connsiteY18" fmla="*/ 4687730 h 4918164"/>
                                <a:gd name="connsiteX19" fmla="*/ 144236 w 314268"/>
                                <a:gd name="connsiteY19" fmla="*/ 4706530 h 4918164"/>
                                <a:gd name="connsiteX20" fmla="*/ 252508 w 314268"/>
                                <a:gd name="connsiteY20" fmla="*/ 4918165 h 4918164"/>
                                <a:gd name="connsiteX21" fmla="*/ 314269 w 314268"/>
                                <a:gd name="connsiteY21" fmla="*/ 4687730 h 4918164"/>
                                <a:gd name="connsiteX22" fmla="*/ 164950 w 314268"/>
                                <a:gd name="connsiteY22" fmla="*/ 4130568 h 4918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14268" h="4918164">
                                  <a:moveTo>
                                    <a:pt x="164950" y="4130568"/>
                                  </a:moveTo>
                                  <a:lnTo>
                                    <a:pt x="314269" y="3573406"/>
                                  </a:lnTo>
                                  <a:lnTo>
                                    <a:pt x="164950" y="3016245"/>
                                  </a:lnTo>
                                  <a:lnTo>
                                    <a:pt x="314269" y="2459083"/>
                                  </a:lnTo>
                                  <a:lnTo>
                                    <a:pt x="164950" y="1901921"/>
                                  </a:lnTo>
                                  <a:lnTo>
                                    <a:pt x="314269" y="1344759"/>
                                  </a:lnTo>
                                  <a:lnTo>
                                    <a:pt x="164950" y="787598"/>
                                  </a:lnTo>
                                  <a:lnTo>
                                    <a:pt x="314269" y="230436"/>
                                  </a:lnTo>
                                  <a:lnTo>
                                    <a:pt x="252508" y="0"/>
                                  </a:lnTo>
                                  <a:cubicBezTo>
                                    <a:pt x="214765" y="69614"/>
                                    <a:pt x="178802" y="140243"/>
                                    <a:pt x="144236" y="211635"/>
                                  </a:cubicBezTo>
                                  <a:lnTo>
                                    <a:pt x="149319" y="230436"/>
                                  </a:lnTo>
                                  <a:lnTo>
                                    <a:pt x="0" y="787598"/>
                                  </a:lnTo>
                                  <a:lnTo>
                                    <a:pt x="149319" y="1344759"/>
                                  </a:lnTo>
                                  <a:lnTo>
                                    <a:pt x="0" y="1901921"/>
                                  </a:lnTo>
                                  <a:lnTo>
                                    <a:pt x="149319" y="2459083"/>
                                  </a:lnTo>
                                  <a:lnTo>
                                    <a:pt x="0" y="3016245"/>
                                  </a:lnTo>
                                  <a:lnTo>
                                    <a:pt x="149319" y="3573406"/>
                                  </a:lnTo>
                                  <a:lnTo>
                                    <a:pt x="0" y="4130568"/>
                                  </a:lnTo>
                                  <a:lnTo>
                                    <a:pt x="149319" y="4687730"/>
                                  </a:lnTo>
                                  <a:lnTo>
                                    <a:pt x="144236" y="4706530"/>
                                  </a:lnTo>
                                  <a:cubicBezTo>
                                    <a:pt x="178802" y="4777922"/>
                                    <a:pt x="214765" y="4848552"/>
                                    <a:pt x="252508" y="4918165"/>
                                  </a:cubicBezTo>
                                  <a:lnTo>
                                    <a:pt x="314269" y="4687730"/>
                                  </a:lnTo>
                                  <a:lnTo>
                                    <a:pt x="164950" y="413056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74457984" name="Vrije vorm: vorm 2074457984"/>
                          <wps:cNvSpPr/>
                          <wps:spPr>
                            <a:xfrm>
                              <a:off x="1979143" y="764350"/>
                              <a:ext cx="272332" cy="3037585"/>
                            </a:xfrm>
                            <a:custGeom>
                              <a:avLst/>
                              <a:gdLst>
                                <a:gd name="connsiteX0" fmla="*/ 149446 w 272332"/>
                                <a:gd name="connsiteY0" fmla="*/ 880204 h 3037585"/>
                                <a:gd name="connsiteX1" fmla="*/ 127 w 272332"/>
                                <a:gd name="connsiteY1" fmla="*/ 1437366 h 3037585"/>
                                <a:gd name="connsiteX2" fmla="*/ 149446 w 272332"/>
                                <a:gd name="connsiteY2" fmla="*/ 1994527 h 3037585"/>
                                <a:gd name="connsiteX3" fmla="*/ 127 w 272332"/>
                                <a:gd name="connsiteY3" fmla="*/ 2551689 h 3037585"/>
                                <a:gd name="connsiteX4" fmla="*/ 130384 w 272332"/>
                                <a:gd name="connsiteY4" fmla="*/ 3037586 h 3037585"/>
                                <a:gd name="connsiteX5" fmla="*/ 205615 w 272332"/>
                                <a:gd name="connsiteY5" fmla="*/ 2859741 h 3037585"/>
                                <a:gd name="connsiteX6" fmla="*/ 123013 w 272332"/>
                                <a:gd name="connsiteY6" fmla="*/ 2551435 h 3037585"/>
                                <a:gd name="connsiteX7" fmla="*/ 272332 w 272332"/>
                                <a:gd name="connsiteY7" fmla="*/ 1994273 h 3037585"/>
                                <a:gd name="connsiteX8" fmla="*/ 123013 w 272332"/>
                                <a:gd name="connsiteY8" fmla="*/ 1437111 h 3037585"/>
                                <a:gd name="connsiteX9" fmla="*/ 272332 w 272332"/>
                                <a:gd name="connsiteY9" fmla="*/ 879950 h 3037585"/>
                                <a:gd name="connsiteX10" fmla="*/ 122886 w 272332"/>
                                <a:gd name="connsiteY10" fmla="*/ 323042 h 3037585"/>
                                <a:gd name="connsiteX11" fmla="*/ 209428 w 272332"/>
                                <a:gd name="connsiteY11" fmla="*/ 0 h 3037585"/>
                                <a:gd name="connsiteX12" fmla="*/ 56551 w 272332"/>
                                <a:gd name="connsiteY12" fmla="*/ 112169 h 3037585"/>
                                <a:gd name="connsiteX13" fmla="*/ 0 w 272332"/>
                                <a:gd name="connsiteY13" fmla="*/ 322915 h 3037585"/>
                                <a:gd name="connsiteX14" fmla="*/ 149446 w 272332"/>
                                <a:gd name="connsiteY14" fmla="*/ 880204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332" h="3037585">
                                  <a:moveTo>
                                    <a:pt x="149446" y="880204"/>
                                  </a:moveTo>
                                  <a:lnTo>
                                    <a:pt x="127" y="1437366"/>
                                  </a:lnTo>
                                  <a:lnTo>
                                    <a:pt x="149446" y="1994527"/>
                                  </a:lnTo>
                                  <a:lnTo>
                                    <a:pt x="127" y="2551689"/>
                                  </a:lnTo>
                                  <a:lnTo>
                                    <a:pt x="130384" y="3037586"/>
                                  </a:lnTo>
                                  <a:cubicBezTo>
                                    <a:pt x="153767" y="2977372"/>
                                    <a:pt x="178801" y="2918176"/>
                                    <a:pt x="205615" y="2859741"/>
                                  </a:cubicBezTo>
                                  <a:lnTo>
                                    <a:pt x="123013" y="2551435"/>
                                  </a:lnTo>
                                  <a:lnTo>
                                    <a:pt x="272332" y="1994273"/>
                                  </a:lnTo>
                                  <a:lnTo>
                                    <a:pt x="123013" y="1437111"/>
                                  </a:lnTo>
                                  <a:lnTo>
                                    <a:pt x="272332" y="879950"/>
                                  </a:lnTo>
                                  <a:lnTo>
                                    <a:pt x="122886" y="323042"/>
                                  </a:lnTo>
                                  <a:lnTo>
                                    <a:pt x="209428" y="0"/>
                                  </a:lnTo>
                                  <a:cubicBezTo>
                                    <a:pt x="157833" y="36458"/>
                                    <a:pt x="106747" y="73806"/>
                                    <a:pt x="56551" y="112169"/>
                                  </a:cubicBezTo>
                                  <a:lnTo>
                                    <a:pt x="0" y="322915"/>
                                  </a:lnTo>
                                  <a:lnTo>
                                    <a:pt x="149446" y="88020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8834529" name="Vrije vorm: vorm 218834529"/>
                          <wps:cNvSpPr/>
                          <wps:spPr>
                            <a:xfrm>
                              <a:off x="0" y="4946493"/>
                              <a:ext cx="11310" cy="81554"/>
                            </a:xfrm>
                            <a:custGeom>
                              <a:avLst/>
                              <a:gdLst>
                                <a:gd name="connsiteX0" fmla="*/ 381 w 11310"/>
                                <a:gd name="connsiteY0" fmla="*/ 0 h 81554"/>
                                <a:gd name="connsiteX1" fmla="*/ 0 w 11310"/>
                                <a:gd name="connsiteY1" fmla="*/ 40777 h 81554"/>
                                <a:gd name="connsiteX2" fmla="*/ 381 w 11310"/>
                                <a:gd name="connsiteY2" fmla="*/ 81554 h 81554"/>
                                <a:gd name="connsiteX3" fmla="*/ 11310 w 11310"/>
                                <a:gd name="connsiteY3" fmla="*/ 40777 h 81554"/>
                                <a:gd name="connsiteX4" fmla="*/ 381 w 11310"/>
                                <a:gd name="connsiteY4" fmla="*/ 0 h 815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10" h="81554">
                                  <a:moveTo>
                                    <a:pt x="381" y="0"/>
                                  </a:moveTo>
                                  <a:cubicBezTo>
                                    <a:pt x="381" y="13592"/>
                                    <a:pt x="0" y="27185"/>
                                    <a:pt x="0" y="40777"/>
                                  </a:cubicBezTo>
                                  <a:cubicBezTo>
                                    <a:pt x="0" y="54370"/>
                                    <a:pt x="381" y="67962"/>
                                    <a:pt x="381" y="81554"/>
                                  </a:cubicBezTo>
                                  <a:lnTo>
                                    <a:pt x="11310" y="40777"/>
                                  </a:lnTo>
                                  <a:lnTo>
                                    <a:pt x="381" y="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3214209" name="Vrije vorm: vorm 93214209"/>
                          <wps:cNvSpPr/>
                          <wps:spPr>
                            <a:xfrm>
                              <a:off x="599055" y="2264469"/>
                              <a:ext cx="308296" cy="5445855"/>
                            </a:xfrm>
                            <a:custGeom>
                              <a:avLst/>
                              <a:gdLst>
                                <a:gd name="connsiteX0" fmla="*/ 158977 w 308296"/>
                                <a:gd name="connsiteY0" fmla="*/ 4394159 h 5445855"/>
                                <a:gd name="connsiteX1" fmla="*/ 308296 w 308296"/>
                                <a:gd name="connsiteY1" fmla="*/ 3836997 h 5445855"/>
                                <a:gd name="connsiteX2" fmla="*/ 158977 w 308296"/>
                                <a:gd name="connsiteY2" fmla="*/ 3279836 h 5445855"/>
                                <a:gd name="connsiteX3" fmla="*/ 308296 w 308296"/>
                                <a:gd name="connsiteY3" fmla="*/ 2722801 h 5445855"/>
                                <a:gd name="connsiteX4" fmla="*/ 158977 w 308296"/>
                                <a:gd name="connsiteY4" fmla="*/ 2165639 h 5445855"/>
                                <a:gd name="connsiteX5" fmla="*/ 308296 w 308296"/>
                                <a:gd name="connsiteY5" fmla="*/ 1608477 h 5445855"/>
                                <a:gd name="connsiteX6" fmla="*/ 158977 w 308296"/>
                                <a:gd name="connsiteY6" fmla="*/ 1051316 h 5445855"/>
                                <a:gd name="connsiteX7" fmla="*/ 308296 w 308296"/>
                                <a:gd name="connsiteY7" fmla="*/ 494154 h 5445855"/>
                                <a:gd name="connsiteX8" fmla="*/ 175879 w 308296"/>
                                <a:gd name="connsiteY8" fmla="*/ 0 h 5445855"/>
                                <a:gd name="connsiteX9" fmla="*/ 66336 w 308296"/>
                                <a:gd name="connsiteY9" fmla="*/ 184831 h 5445855"/>
                                <a:gd name="connsiteX10" fmla="*/ 149319 w 308296"/>
                                <a:gd name="connsiteY10" fmla="*/ 494281 h 5445855"/>
                                <a:gd name="connsiteX11" fmla="*/ 0 w 308296"/>
                                <a:gd name="connsiteY11" fmla="*/ 1051443 h 5445855"/>
                                <a:gd name="connsiteX12" fmla="*/ 149319 w 308296"/>
                                <a:gd name="connsiteY12" fmla="*/ 1608605 h 5445855"/>
                                <a:gd name="connsiteX13" fmla="*/ 0 w 308296"/>
                                <a:gd name="connsiteY13" fmla="*/ 2165766 h 5445855"/>
                                <a:gd name="connsiteX14" fmla="*/ 149319 w 308296"/>
                                <a:gd name="connsiteY14" fmla="*/ 2722928 h 5445855"/>
                                <a:gd name="connsiteX15" fmla="*/ 0 w 308296"/>
                                <a:gd name="connsiteY15" fmla="*/ 3280090 h 5445855"/>
                                <a:gd name="connsiteX16" fmla="*/ 149319 w 308296"/>
                                <a:gd name="connsiteY16" fmla="*/ 3837251 h 5445855"/>
                                <a:gd name="connsiteX17" fmla="*/ 0 w 308296"/>
                                <a:gd name="connsiteY17" fmla="*/ 4394413 h 5445855"/>
                                <a:gd name="connsiteX18" fmla="*/ 149319 w 308296"/>
                                <a:gd name="connsiteY18" fmla="*/ 4951575 h 5445855"/>
                                <a:gd name="connsiteX19" fmla="*/ 66336 w 308296"/>
                                <a:gd name="connsiteY19" fmla="*/ 5261024 h 5445855"/>
                                <a:gd name="connsiteX20" fmla="*/ 175879 w 308296"/>
                                <a:gd name="connsiteY20" fmla="*/ 5445856 h 5445855"/>
                                <a:gd name="connsiteX21" fmla="*/ 308296 w 308296"/>
                                <a:gd name="connsiteY21" fmla="*/ 4951702 h 5445855"/>
                                <a:gd name="connsiteX22" fmla="*/ 158977 w 308296"/>
                                <a:gd name="connsiteY22" fmla="*/ 4394159 h 5445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08296" h="5445855">
                                  <a:moveTo>
                                    <a:pt x="158977" y="4394159"/>
                                  </a:moveTo>
                                  <a:lnTo>
                                    <a:pt x="308296" y="3836997"/>
                                  </a:lnTo>
                                  <a:lnTo>
                                    <a:pt x="158977" y="3279836"/>
                                  </a:lnTo>
                                  <a:lnTo>
                                    <a:pt x="308296" y="2722801"/>
                                  </a:lnTo>
                                  <a:lnTo>
                                    <a:pt x="158977" y="2165639"/>
                                  </a:lnTo>
                                  <a:lnTo>
                                    <a:pt x="308296" y="1608477"/>
                                  </a:lnTo>
                                  <a:lnTo>
                                    <a:pt x="158977" y="1051316"/>
                                  </a:lnTo>
                                  <a:lnTo>
                                    <a:pt x="308296" y="494154"/>
                                  </a:lnTo>
                                  <a:lnTo>
                                    <a:pt x="175879" y="0"/>
                                  </a:lnTo>
                                  <a:cubicBezTo>
                                    <a:pt x="138136" y="60721"/>
                                    <a:pt x="101664" y="122332"/>
                                    <a:pt x="66336" y="184831"/>
                                  </a:cubicBezTo>
                                  <a:lnTo>
                                    <a:pt x="149319" y="494281"/>
                                  </a:lnTo>
                                  <a:lnTo>
                                    <a:pt x="0" y="1051443"/>
                                  </a:lnTo>
                                  <a:lnTo>
                                    <a:pt x="149319" y="1608605"/>
                                  </a:lnTo>
                                  <a:lnTo>
                                    <a:pt x="0" y="2165766"/>
                                  </a:lnTo>
                                  <a:lnTo>
                                    <a:pt x="149319" y="2722928"/>
                                  </a:lnTo>
                                  <a:lnTo>
                                    <a:pt x="0" y="3280090"/>
                                  </a:lnTo>
                                  <a:lnTo>
                                    <a:pt x="149319" y="3837251"/>
                                  </a:lnTo>
                                  <a:lnTo>
                                    <a:pt x="0" y="4394413"/>
                                  </a:lnTo>
                                  <a:lnTo>
                                    <a:pt x="149319" y="4951575"/>
                                  </a:lnTo>
                                  <a:lnTo>
                                    <a:pt x="66336" y="5261024"/>
                                  </a:lnTo>
                                  <a:cubicBezTo>
                                    <a:pt x="101537" y="5323397"/>
                                    <a:pt x="138136" y="5385007"/>
                                    <a:pt x="175879" y="5445856"/>
                                  </a:cubicBezTo>
                                  <a:lnTo>
                                    <a:pt x="308296" y="4951702"/>
                                  </a:lnTo>
                                  <a:lnTo>
                                    <a:pt x="158977" y="4394159"/>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5006782" name="Vrije vorm: vorm 1415006782"/>
                          <wps:cNvSpPr/>
                          <wps:spPr>
                            <a:xfrm>
                              <a:off x="139025" y="3010019"/>
                              <a:ext cx="320368" cy="3954501"/>
                            </a:xfrm>
                            <a:custGeom>
                              <a:avLst/>
                              <a:gdLst>
                                <a:gd name="connsiteX0" fmla="*/ 320369 w 320368"/>
                                <a:gd name="connsiteY0" fmla="*/ 3091447 h 3954501"/>
                                <a:gd name="connsiteX1" fmla="*/ 171050 w 320368"/>
                                <a:gd name="connsiteY1" fmla="*/ 2534286 h 3954501"/>
                                <a:gd name="connsiteX2" fmla="*/ 320369 w 320368"/>
                                <a:gd name="connsiteY2" fmla="*/ 1977124 h 3954501"/>
                                <a:gd name="connsiteX3" fmla="*/ 171050 w 320368"/>
                                <a:gd name="connsiteY3" fmla="*/ 1420089 h 3954501"/>
                                <a:gd name="connsiteX4" fmla="*/ 320369 w 320368"/>
                                <a:gd name="connsiteY4" fmla="*/ 862927 h 3954501"/>
                                <a:gd name="connsiteX5" fmla="*/ 171050 w 320368"/>
                                <a:gd name="connsiteY5" fmla="*/ 305893 h 3954501"/>
                                <a:gd name="connsiteX6" fmla="*/ 253016 w 320368"/>
                                <a:gd name="connsiteY6" fmla="*/ 0 h 3954501"/>
                                <a:gd name="connsiteX7" fmla="*/ 63286 w 320368"/>
                                <a:gd name="connsiteY7" fmla="*/ 541918 h 3954501"/>
                                <a:gd name="connsiteX8" fmla="*/ 149319 w 320368"/>
                                <a:gd name="connsiteY8" fmla="*/ 862927 h 3954501"/>
                                <a:gd name="connsiteX9" fmla="*/ 0 w 320368"/>
                                <a:gd name="connsiteY9" fmla="*/ 1420089 h 3954501"/>
                                <a:gd name="connsiteX10" fmla="*/ 149319 w 320368"/>
                                <a:gd name="connsiteY10" fmla="*/ 1977251 h 3954501"/>
                                <a:gd name="connsiteX11" fmla="*/ 0 w 320368"/>
                                <a:gd name="connsiteY11" fmla="*/ 2534412 h 3954501"/>
                                <a:gd name="connsiteX12" fmla="*/ 149319 w 320368"/>
                                <a:gd name="connsiteY12" fmla="*/ 3091574 h 3954501"/>
                                <a:gd name="connsiteX13" fmla="*/ 63286 w 320368"/>
                                <a:gd name="connsiteY13" fmla="*/ 3412584 h 3954501"/>
                                <a:gd name="connsiteX14" fmla="*/ 253016 w 320368"/>
                                <a:gd name="connsiteY14" fmla="*/ 3954502 h 3954501"/>
                                <a:gd name="connsiteX15" fmla="*/ 171050 w 320368"/>
                                <a:gd name="connsiteY15" fmla="*/ 3648609 h 3954501"/>
                                <a:gd name="connsiteX16" fmla="*/ 320369 w 320368"/>
                                <a:gd name="connsiteY16" fmla="*/ 3091447 h 3954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20368" h="3954501">
                                  <a:moveTo>
                                    <a:pt x="320369" y="3091447"/>
                                  </a:moveTo>
                                  <a:lnTo>
                                    <a:pt x="171050" y="2534286"/>
                                  </a:lnTo>
                                  <a:lnTo>
                                    <a:pt x="320369" y="1977124"/>
                                  </a:lnTo>
                                  <a:lnTo>
                                    <a:pt x="171050" y="1420089"/>
                                  </a:lnTo>
                                  <a:lnTo>
                                    <a:pt x="320369" y="862927"/>
                                  </a:lnTo>
                                  <a:lnTo>
                                    <a:pt x="171050" y="305893"/>
                                  </a:lnTo>
                                  <a:lnTo>
                                    <a:pt x="253016" y="0"/>
                                  </a:lnTo>
                                  <a:cubicBezTo>
                                    <a:pt x="180072" y="175939"/>
                                    <a:pt x="116659" y="356833"/>
                                    <a:pt x="63286" y="541918"/>
                                  </a:cubicBezTo>
                                  <a:lnTo>
                                    <a:pt x="149319" y="862927"/>
                                  </a:lnTo>
                                  <a:lnTo>
                                    <a:pt x="0" y="1420089"/>
                                  </a:lnTo>
                                  <a:lnTo>
                                    <a:pt x="149319" y="1977251"/>
                                  </a:lnTo>
                                  <a:lnTo>
                                    <a:pt x="0" y="2534412"/>
                                  </a:lnTo>
                                  <a:lnTo>
                                    <a:pt x="149319" y="3091574"/>
                                  </a:lnTo>
                                  <a:lnTo>
                                    <a:pt x="63286" y="3412584"/>
                                  </a:lnTo>
                                  <a:cubicBezTo>
                                    <a:pt x="116659" y="3597669"/>
                                    <a:pt x="180072" y="3778563"/>
                                    <a:pt x="253016" y="3954502"/>
                                  </a:cubicBezTo>
                                  <a:lnTo>
                                    <a:pt x="171050" y="3648609"/>
                                  </a:lnTo>
                                  <a:lnTo>
                                    <a:pt x="320369" y="30914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3864436" name="Vrije vorm: vorm 1373864436"/>
                          <wps:cNvSpPr/>
                          <wps:spPr>
                            <a:xfrm>
                              <a:off x="1749256" y="978145"/>
                              <a:ext cx="278051" cy="3973429"/>
                            </a:xfrm>
                            <a:custGeom>
                              <a:avLst/>
                              <a:gdLst>
                                <a:gd name="connsiteX0" fmla="*/ 0 w 278051"/>
                                <a:gd name="connsiteY0" fmla="*/ 1223571 h 3973429"/>
                                <a:gd name="connsiteX1" fmla="*/ 149319 w 278051"/>
                                <a:gd name="connsiteY1" fmla="*/ 1780732 h 3973429"/>
                                <a:gd name="connsiteX2" fmla="*/ 0 w 278051"/>
                                <a:gd name="connsiteY2" fmla="*/ 2337894 h 3973429"/>
                                <a:gd name="connsiteX3" fmla="*/ 149319 w 278051"/>
                                <a:gd name="connsiteY3" fmla="*/ 2895056 h 3973429"/>
                                <a:gd name="connsiteX4" fmla="*/ 0 w 278051"/>
                                <a:gd name="connsiteY4" fmla="*/ 3452218 h 3973429"/>
                                <a:gd name="connsiteX5" fmla="*/ 139661 w 278051"/>
                                <a:gd name="connsiteY5" fmla="*/ 3973429 h 3973429"/>
                                <a:gd name="connsiteX6" fmla="*/ 165839 w 278051"/>
                                <a:gd name="connsiteY6" fmla="*/ 3590555 h 3973429"/>
                                <a:gd name="connsiteX7" fmla="*/ 128732 w 278051"/>
                                <a:gd name="connsiteY7" fmla="*/ 3452218 h 3973429"/>
                                <a:gd name="connsiteX8" fmla="*/ 278051 w 278051"/>
                                <a:gd name="connsiteY8" fmla="*/ 2895056 h 3973429"/>
                                <a:gd name="connsiteX9" fmla="*/ 128732 w 278051"/>
                                <a:gd name="connsiteY9" fmla="*/ 2337894 h 3973429"/>
                                <a:gd name="connsiteX10" fmla="*/ 278051 w 278051"/>
                                <a:gd name="connsiteY10" fmla="*/ 1780732 h 3973429"/>
                                <a:gd name="connsiteX11" fmla="*/ 128732 w 278051"/>
                                <a:gd name="connsiteY11" fmla="*/ 1223571 h 3973429"/>
                                <a:gd name="connsiteX12" fmla="*/ 278051 w 278051"/>
                                <a:gd name="connsiteY12" fmla="*/ 666409 h 3973429"/>
                                <a:gd name="connsiteX13" fmla="*/ 128859 w 278051"/>
                                <a:gd name="connsiteY13" fmla="*/ 109247 h 3973429"/>
                                <a:gd name="connsiteX14" fmla="*/ 158088 w 278051"/>
                                <a:gd name="connsiteY14" fmla="*/ 0 h 3973429"/>
                                <a:gd name="connsiteX15" fmla="*/ 5338 w 278051"/>
                                <a:gd name="connsiteY15" fmla="*/ 129318 h 3973429"/>
                                <a:gd name="connsiteX16" fmla="*/ 149319 w 278051"/>
                                <a:gd name="connsiteY16" fmla="*/ 666282 h 3973429"/>
                                <a:gd name="connsiteX17" fmla="*/ 0 w 278051"/>
                                <a:gd name="connsiteY17" fmla="*/ 1223571 h 39734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1" h="3973429">
                                  <a:moveTo>
                                    <a:pt x="0" y="1223571"/>
                                  </a:moveTo>
                                  <a:lnTo>
                                    <a:pt x="149319" y="1780732"/>
                                  </a:lnTo>
                                  <a:lnTo>
                                    <a:pt x="0" y="2337894"/>
                                  </a:lnTo>
                                  <a:lnTo>
                                    <a:pt x="149319" y="2895056"/>
                                  </a:lnTo>
                                  <a:lnTo>
                                    <a:pt x="0" y="3452218"/>
                                  </a:lnTo>
                                  <a:lnTo>
                                    <a:pt x="139661" y="3973429"/>
                                  </a:lnTo>
                                  <a:cubicBezTo>
                                    <a:pt x="141059" y="3843857"/>
                                    <a:pt x="149827" y="3716063"/>
                                    <a:pt x="165839" y="3590555"/>
                                  </a:cubicBezTo>
                                  <a:lnTo>
                                    <a:pt x="128732" y="3452218"/>
                                  </a:lnTo>
                                  <a:lnTo>
                                    <a:pt x="278051" y="2895056"/>
                                  </a:lnTo>
                                  <a:lnTo>
                                    <a:pt x="128732" y="2337894"/>
                                  </a:lnTo>
                                  <a:lnTo>
                                    <a:pt x="278051" y="1780732"/>
                                  </a:lnTo>
                                  <a:lnTo>
                                    <a:pt x="128732" y="1223571"/>
                                  </a:lnTo>
                                  <a:lnTo>
                                    <a:pt x="278051" y="666409"/>
                                  </a:lnTo>
                                  <a:lnTo>
                                    <a:pt x="128859" y="109247"/>
                                  </a:lnTo>
                                  <a:lnTo>
                                    <a:pt x="158088" y="0"/>
                                  </a:lnTo>
                                  <a:cubicBezTo>
                                    <a:pt x="106366" y="42175"/>
                                    <a:pt x="55407" y="85238"/>
                                    <a:pt x="5338" y="129318"/>
                                  </a:cubicBezTo>
                                  <a:lnTo>
                                    <a:pt x="149319" y="666282"/>
                                  </a:lnTo>
                                  <a:lnTo>
                                    <a:pt x="0" y="122357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0436430" name="Vrije vorm: vorm 1670436430"/>
                          <wps:cNvSpPr/>
                          <wps:spPr>
                            <a:xfrm>
                              <a:off x="1877988" y="5405967"/>
                              <a:ext cx="250601" cy="3692053"/>
                            </a:xfrm>
                            <a:custGeom>
                              <a:avLst/>
                              <a:gdLst>
                                <a:gd name="connsiteX0" fmla="*/ 250602 w 250601"/>
                                <a:gd name="connsiteY0" fmla="*/ 2924019 h 3692053"/>
                                <a:gd name="connsiteX1" fmla="*/ 101283 w 250601"/>
                                <a:gd name="connsiteY1" fmla="*/ 2366858 h 3692053"/>
                                <a:gd name="connsiteX2" fmla="*/ 250602 w 250601"/>
                                <a:gd name="connsiteY2" fmla="*/ 1809696 h 3692053"/>
                                <a:gd name="connsiteX3" fmla="*/ 101283 w 250601"/>
                                <a:gd name="connsiteY3" fmla="*/ 1252534 h 3692053"/>
                                <a:gd name="connsiteX4" fmla="*/ 231540 w 250601"/>
                                <a:gd name="connsiteY4" fmla="*/ 766510 h 3692053"/>
                                <a:gd name="connsiteX5" fmla="*/ 37107 w 250601"/>
                                <a:gd name="connsiteY5" fmla="*/ 0 h 3692053"/>
                                <a:gd name="connsiteX6" fmla="*/ 0 w 250601"/>
                                <a:gd name="connsiteY6" fmla="*/ 138338 h 3692053"/>
                                <a:gd name="connsiteX7" fmla="*/ 149319 w 250601"/>
                                <a:gd name="connsiteY7" fmla="*/ 695499 h 3692053"/>
                                <a:gd name="connsiteX8" fmla="*/ 0 w 250601"/>
                                <a:gd name="connsiteY8" fmla="*/ 1252661 h 3692053"/>
                                <a:gd name="connsiteX9" fmla="*/ 149319 w 250601"/>
                                <a:gd name="connsiteY9" fmla="*/ 1809823 h 3692053"/>
                                <a:gd name="connsiteX10" fmla="*/ 0 w 250601"/>
                                <a:gd name="connsiteY10" fmla="*/ 2366985 h 3692053"/>
                                <a:gd name="connsiteX11" fmla="*/ 149319 w 250601"/>
                                <a:gd name="connsiteY11" fmla="*/ 2924146 h 3692053"/>
                                <a:gd name="connsiteX12" fmla="*/ 0 w 250601"/>
                                <a:gd name="connsiteY12" fmla="*/ 3481308 h 3692053"/>
                                <a:gd name="connsiteX13" fmla="*/ 29228 w 250601"/>
                                <a:gd name="connsiteY13" fmla="*/ 3590556 h 3692053"/>
                                <a:gd name="connsiteX14" fmla="*/ 157579 w 250601"/>
                                <a:gd name="connsiteY14" fmla="*/ 3692054 h 3692053"/>
                                <a:gd name="connsiteX15" fmla="*/ 101029 w 250601"/>
                                <a:gd name="connsiteY15" fmla="*/ 3481308 h 3692053"/>
                                <a:gd name="connsiteX16" fmla="*/ 250602 w 250601"/>
                                <a:gd name="connsiteY16" fmla="*/ 2924019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250602" y="2924019"/>
                                  </a:moveTo>
                                  <a:lnTo>
                                    <a:pt x="101283" y="2366858"/>
                                  </a:lnTo>
                                  <a:lnTo>
                                    <a:pt x="250602" y="1809696"/>
                                  </a:lnTo>
                                  <a:lnTo>
                                    <a:pt x="101283" y="1252534"/>
                                  </a:lnTo>
                                  <a:lnTo>
                                    <a:pt x="231540" y="766510"/>
                                  </a:lnTo>
                                  <a:cubicBezTo>
                                    <a:pt x="137373" y="523752"/>
                                    <a:pt x="71165" y="266894"/>
                                    <a:pt x="37107" y="0"/>
                                  </a:cubicBezTo>
                                  <a:lnTo>
                                    <a:pt x="0" y="138338"/>
                                  </a:lnTo>
                                  <a:lnTo>
                                    <a:pt x="149319" y="695499"/>
                                  </a:lnTo>
                                  <a:lnTo>
                                    <a:pt x="0" y="1252661"/>
                                  </a:lnTo>
                                  <a:lnTo>
                                    <a:pt x="149319" y="1809823"/>
                                  </a:lnTo>
                                  <a:lnTo>
                                    <a:pt x="0" y="2366985"/>
                                  </a:lnTo>
                                  <a:lnTo>
                                    <a:pt x="149319" y="2924146"/>
                                  </a:lnTo>
                                  <a:lnTo>
                                    <a:pt x="0" y="3481308"/>
                                  </a:lnTo>
                                  <a:lnTo>
                                    <a:pt x="29228" y="3590556"/>
                                  </a:lnTo>
                                  <a:cubicBezTo>
                                    <a:pt x="71546" y="3624981"/>
                                    <a:pt x="114245" y="3659025"/>
                                    <a:pt x="157579" y="3692054"/>
                                  </a:cubicBezTo>
                                  <a:lnTo>
                                    <a:pt x="101029" y="3481308"/>
                                  </a:lnTo>
                                  <a:lnTo>
                                    <a:pt x="250602" y="292401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98918210" name="Vrije vorm: vorm 1698918210"/>
                          <wps:cNvSpPr/>
                          <wps:spPr>
                            <a:xfrm>
                              <a:off x="2102157" y="6350195"/>
                              <a:ext cx="256447" cy="2949679"/>
                            </a:xfrm>
                            <a:custGeom>
                              <a:avLst/>
                              <a:gdLst>
                                <a:gd name="connsiteX0" fmla="*/ 256448 w 256447"/>
                                <a:gd name="connsiteY0" fmla="*/ 1979791 h 2949679"/>
                                <a:gd name="connsiteX1" fmla="*/ 107129 w 256447"/>
                                <a:gd name="connsiteY1" fmla="*/ 1422630 h 2949679"/>
                                <a:gd name="connsiteX2" fmla="*/ 256448 w 256447"/>
                                <a:gd name="connsiteY2" fmla="*/ 865468 h 2949679"/>
                                <a:gd name="connsiteX3" fmla="*/ 107129 w 256447"/>
                                <a:gd name="connsiteY3" fmla="*/ 308306 h 2949679"/>
                                <a:gd name="connsiteX4" fmla="*/ 151734 w 256447"/>
                                <a:gd name="connsiteY4" fmla="*/ 142022 h 2949679"/>
                                <a:gd name="connsiteX5" fmla="*/ 82602 w 256447"/>
                                <a:gd name="connsiteY5" fmla="*/ 0 h 2949679"/>
                                <a:gd name="connsiteX6" fmla="*/ 0 w 256447"/>
                                <a:gd name="connsiteY6" fmla="*/ 308306 h 2949679"/>
                                <a:gd name="connsiteX7" fmla="*/ 149319 w 256447"/>
                                <a:gd name="connsiteY7" fmla="*/ 865468 h 2949679"/>
                                <a:gd name="connsiteX8" fmla="*/ 0 w 256447"/>
                                <a:gd name="connsiteY8" fmla="*/ 1422630 h 2949679"/>
                                <a:gd name="connsiteX9" fmla="*/ 149319 w 256447"/>
                                <a:gd name="connsiteY9" fmla="*/ 1979791 h 2949679"/>
                                <a:gd name="connsiteX10" fmla="*/ 0 w 256447"/>
                                <a:gd name="connsiteY10" fmla="*/ 2536953 h 2949679"/>
                                <a:gd name="connsiteX11" fmla="*/ 86541 w 256447"/>
                                <a:gd name="connsiteY11" fmla="*/ 2859995 h 2949679"/>
                                <a:gd name="connsiteX12" fmla="*/ 217815 w 256447"/>
                                <a:gd name="connsiteY12" fmla="*/ 2949680 h 2949679"/>
                                <a:gd name="connsiteX13" fmla="*/ 107256 w 256447"/>
                                <a:gd name="connsiteY13" fmla="*/ 2537080 h 2949679"/>
                                <a:gd name="connsiteX14" fmla="*/ 256448 w 256447"/>
                                <a:gd name="connsiteY14" fmla="*/ 1979791 h 29496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447" h="2949679">
                                  <a:moveTo>
                                    <a:pt x="256448" y="1979791"/>
                                  </a:moveTo>
                                  <a:lnTo>
                                    <a:pt x="107129" y="1422630"/>
                                  </a:lnTo>
                                  <a:lnTo>
                                    <a:pt x="256448" y="865468"/>
                                  </a:lnTo>
                                  <a:lnTo>
                                    <a:pt x="107129" y="308306"/>
                                  </a:lnTo>
                                  <a:lnTo>
                                    <a:pt x="151734" y="142022"/>
                                  </a:lnTo>
                                  <a:cubicBezTo>
                                    <a:pt x="127588" y="95401"/>
                                    <a:pt x="104587" y="48018"/>
                                    <a:pt x="82602" y="0"/>
                                  </a:cubicBezTo>
                                  <a:lnTo>
                                    <a:pt x="0" y="308306"/>
                                  </a:lnTo>
                                  <a:lnTo>
                                    <a:pt x="149319" y="865468"/>
                                  </a:lnTo>
                                  <a:lnTo>
                                    <a:pt x="0" y="1422630"/>
                                  </a:lnTo>
                                  <a:lnTo>
                                    <a:pt x="149319" y="1979791"/>
                                  </a:lnTo>
                                  <a:lnTo>
                                    <a:pt x="0" y="2536953"/>
                                  </a:lnTo>
                                  <a:lnTo>
                                    <a:pt x="86541" y="2859995"/>
                                  </a:lnTo>
                                  <a:cubicBezTo>
                                    <a:pt x="129749" y="2890610"/>
                                    <a:pt x="173591" y="2920335"/>
                                    <a:pt x="217815" y="2949680"/>
                                  </a:cubicBezTo>
                                  <a:lnTo>
                                    <a:pt x="107256" y="2537080"/>
                                  </a:lnTo>
                                  <a:lnTo>
                                    <a:pt x="256448" y="19797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05267997" name="Vrije vorm: vorm 2105267997"/>
                          <wps:cNvSpPr/>
                          <wps:spPr>
                            <a:xfrm>
                              <a:off x="982074" y="1676820"/>
                              <a:ext cx="226329" cy="6621153"/>
                            </a:xfrm>
                            <a:custGeom>
                              <a:avLst/>
                              <a:gdLst>
                                <a:gd name="connsiteX0" fmla="*/ 226329 w 226329"/>
                                <a:gd name="connsiteY0" fmla="*/ 5538843 h 6621153"/>
                                <a:gd name="connsiteX1" fmla="*/ 77010 w 226329"/>
                                <a:gd name="connsiteY1" fmla="*/ 4981681 h 6621153"/>
                                <a:gd name="connsiteX2" fmla="*/ 226329 w 226329"/>
                                <a:gd name="connsiteY2" fmla="*/ 4424519 h 6621153"/>
                                <a:gd name="connsiteX3" fmla="*/ 77010 w 226329"/>
                                <a:gd name="connsiteY3" fmla="*/ 3867358 h 6621153"/>
                                <a:gd name="connsiteX4" fmla="*/ 226329 w 226329"/>
                                <a:gd name="connsiteY4" fmla="*/ 3310196 h 6621153"/>
                                <a:gd name="connsiteX5" fmla="*/ 77010 w 226329"/>
                                <a:gd name="connsiteY5" fmla="*/ 2753034 h 6621153"/>
                                <a:gd name="connsiteX6" fmla="*/ 226329 w 226329"/>
                                <a:gd name="connsiteY6" fmla="*/ 2195872 h 6621153"/>
                                <a:gd name="connsiteX7" fmla="*/ 77010 w 226329"/>
                                <a:gd name="connsiteY7" fmla="*/ 1638711 h 6621153"/>
                                <a:gd name="connsiteX8" fmla="*/ 226329 w 226329"/>
                                <a:gd name="connsiteY8" fmla="*/ 1081549 h 6621153"/>
                                <a:gd name="connsiteX9" fmla="*/ 77010 w 226329"/>
                                <a:gd name="connsiteY9" fmla="*/ 524387 h 6621153"/>
                                <a:gd name="connsiteX10" fmla="*/ 217688 w 226329"/>
                                <a:gd name="connsiteY10" fmla="*/ 0 h 6621153"/>
                                <a:gd name="connsiteX11" fmla="*/ 102299 w 226329"/>
                                <a:gd name="connsiteY11" fmla="*/ 143038 h 6621153"/>
                                <a:gd name="connsiteX12" fmla="*/ 0 w 226329"/>
                                <a:gd name="connsiteY12" fmla="*/ 524769 h 6621153"/>
                                <a:gd name="connsiteX13" fmla="*/ 149319 w 226329"/>
                                <a:gd name="connsiteY13" fmla="*/ 1081930 h 6621153"/>
                                <a:gd name="connsiteX14" fmla="*/ 0 w 226329"/>
                                <a:gd name="connsiteY14" fmla="*/ 1639092 h 6621153"/>
                                <a:gd name="connsiteX15" fmla="*/ 149319 w 226329"/>
                                <a:gd name="connsiteY15" fmla="*/ 2196254 h 6621153"/>
                                <a:gd name="connsiteX16" fmla="*/ 0 w 226329"/>
                                <a:gd name="connsiteY16" fmla="*/ 2753415 h 6621153"/>
                                <a:gd name="connsiteX17" fmla="*/ 149319 w 226329"/>
                                <a:gd name="connsiteY17" fmla="*/ 3310577 h 6621153"/>
                                <a:gd name="connsiteX18" fmla="*/ 0 w 226329"/>
                                <a:gd name="connsiteY18" fmla="*/ 3867739 h 6621153"/>
                                <a:gd name="connsiteX19" fmla="*/ 149319 w 226329"/>
                                <a:gd name="connsiteY19" fmla="*/ 4424900 h 6621153"/>
                                <a:gd name="connsiteX20" fmla="*/ 0 w 226329"/>
                                <a:gd name="connsiteY20" fmla="*/ 4982062 h 6621153"/>
                                <a:gd name="connsiteX21" fmla="*/ 149319 w 226329"/>
                                <a:gd name="connsiteY21" fmla="*/ 5539224 h 6621153"/>
                                <a:gd name="connsiteX22" fmla="*/ 0 w 226329"/>
                                <a:gd name="connsiteY22" fmla="*/ 6096385 h 6621153"/>
                                <a:gd name="connsiteX23" fmla="*/ 102299 w 226329"/>
                                <a:gd name="connsiteY23" fmla="*/ 6478117 h 6621153"/>
                                <a:gd name="connsiteX24" fmla="*/ 217688 w 226329"/>
                                <a:gd name="connsiteY24" fmla="*/ 6621154 h 6621153"/>
                                <a:gd name="connsiteX25" fmla="*/ 77010 w 226329"/>
                                <a:gd name="connsiteY25" fmla="*/ 6096385 h 6621153"/>
                                <a:gd name="connsiteX26" fmla="*/ 226329 w 226329"/>
                                <a:gd name="connsiteY26" fmla="*/ 5538843 h 6621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26329" h="6621153">
                                  <a:moveTo>
                                    <a:pt x="226329" y="5538843"/>
                                  </a:moveTo>
                                  <a:lnTo>
                                    <a:pt x="77010" y="4981681"/>
                                  </a:lnTo>
                                  <a:lnTo>
                                    <a:pt x="226329" y="4424519"/>
                                  </a:lnTo>
                                  <a:lnTo>
                                    <a:pt x="77010" y="3867358"/>
                                  </a:lnTo>
                                  <a:lnTo>
                                    <a:pt x="226329" y="3310196"/>
                                  </a:lnTo>
                                  <a:lnTo>
                                    <a:pt x="77010" y="2753034"/>
                                  </a:lnTo>
                                  <a:lnTo>
                                    <a:pt x="226329" y="2195872"/>
                                  </a:lnTo>
                                  <a:lnTo>
                                    <a:pt x="77010" y="1638711"/>
                                  </a:lnTo>
                                  <a:lnTo>
                                    <a:pt x="226329" y="1081549"/>
                                  </a:lnTo>
                                  <a:lnTo>
                                    <a:pt x="77010" y="524387"/>
                                  </a:lnTo>
                                  <a:lnTo>
                                    <a:pt x="217688" y="0"/>
                                  </a:lnTo>
                                  <a:cubicBezTo>
                                    <a:pt x="178420" y="47002"/>
                                    <a:pt x="139915" y="94639"/>
                                    <a:pt x="102299" y="143038"/>
                                  </a:cubicBezTo>
                                  <a:lnTo>
                                    <a:pt x="0" y="524769"/>
                                  </a:lnTo>
                                  <a:lnTo>
                                    <a:pt x="149319" y="1081930"/>
                                  </a:lnTo>
                                  <a:lnTo>
                                    <a:pt x="0" y="1639092"/>
                                  </a:lnTo>
                                  <a:lnTo>
                                    <a:pt x="149319" y="2196254"/>
                                  </a:lnTo>
                                  <a:lnTo>
                                    <a:pt x="0" y="2753415"/>
                                  </a:lnTo>
                                  <a:lnTo>
                                    <a:pt x="149319" y="3310577"/>
                                  </a:lnTo>
                                  <a:lnTo>
                                    <a:pt x="0" y="3867739"/>
                                  </a:lnTo>
                                  <a:lnTo>
                                    <a:pt x="149319" y="4424900"/>
                                  </a:lnTo>
                                  <a:lnTo>
                                    <a:pt x="0" y="4982062"/>
                                  </a:lnTo>
                                  <a:lnTo>
                                    <a:pt x="149319" y="5539224"/>
                                  </a:lnTo>
                                  <a:lnTo>
                                    <a:pt x="0" y="6096385"/>
                                  </a:lnTo>
                                  <a:lnTo>
                                    <a:pt x="102299" y="6478117"/>
                                  </a:lnTo>
                                  <a:cubicBezTo>
                                    <a:pt x="139915" y="6526516"/>
                                    <a:pt x="178420" y="6574153"/>
                                    <a:pt x="217688" y="6621154"/>
                                  </a:cubicBezTo>
                                  <a:lnTo>
                                    <a:pt x="77010" y="6096385"/>
                                  </a:lnTo>
                                  <a:lnTo>
                                    <a:pt x="226329" y="553884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830009" name="Vrije vorm: vorm 8830009"/>
                          <wps:cNvSpPr/>
                          <wps:spPr>
                            <a:xfrm>
                              <a:off x="2326072" y="6635000"/>
                              <a:ext cx="262547" cy="2828110"/>
                            </a:xfrm>
                            <a:custGeom>
                              <a:avLst/>
                              <a:gdLst>
                                <a:gd name="connsiteX0" fmla="*/ 113228 w 262547"/>
                                <a:gd name="connsiteY0" fmla="*/ 2252021 h 2828110"/>
                                <a:gd name="connsiteX1" fmla="*/ 262547 w 262547"/>
                                <a:gd name="connsiteY1" fmla="*/ 1694859 h 2828110"/>
                                <a:gd name="connsiteX2" fmla="*/ 113228 w 262547"/>
                                <a:gd name="connsiteY2" fmla="*/ 1137697 h 2828110"/>
                                <a:gd name="connsiteX3" fmla="*/ 262547 w 262547"/>
                                <a:gd name="connsiteY3" fmla="*/ 580536 h 2828110"/>
                                <a:gd name="connsiteX4" fmla="*/ 177658 w 262547"/>
                                <a:gd name="connsiteY4" fmla="*/ 263973 h 2828110"/>
                                <a:gd name="connsiteX5" fmla="*/ 6227 w 262547"/>
                                <a:gd name="connsiteY5" fmla="*/ 0 h 2828110"/>
                                <a:gd name="connsiteX6" fmla="*/ 0 w 262547"/>
                                <a:gd name="connsiteY6" fmla="*/ 23374 h 2828110"/>
                                <a:gd name="connsiteX7" fmla="*/ 149319 w 262547"/>
                                <a:gd name="connsiteY7" fmla="*/ 580536 h 2828110"/>
                                <a:gd name="connsiteX8" fmla="*/ 0 w 262547"/>
                                <a:gd name="connsiteY8" fmla="*/ 1137697 h 2828110"/>
                                <a:gd name="connsiteX9" fmla="*/ 149319 w 262547"/>
                                <a:gd name="connsiteY9" fmla="*/ 1694859 h 2828110"/>
                                <a:gd name="connsiteX10" fmla="*/ 0 w 262547"/>
                                <a:gd name="connsiteY10" fmla="*/ 2252021 h 2828110"/>
                                <a:gd name="connsiteX11" fmla="*/ 134832 w 262547"/>
                                <a:gd name="connsiteY11" fmla="*/ 2755067 h 2828110"/>
                                <a:gd name="connsiteX12" fmla="*/ 257464 w 262547"/>
                                <a:gd name="connsiteY12" fmla="*/ 2828110 h 2828110"/>
                                <a:gd name="connsiteX13" fmla="*/ 262547 w 262547"/>
                                <a:gd name="connsiteY13" fmla="*/ 2809183 h 2828110"/>
                                <a:gd name="connsiteX14" fmla="*/ 113228 w 262547"/>
                                <a:gd name="connsiteY14" fmla="*/ 225202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13228" y="2252021"/>
                                  </a:moveTo>
                                  <a:lnTo>
                                    <a:pt x="262547" y="1694859"/>
                                  </a:lnTo>
                                  <a:lnTo>
                                    <a:pt x="113228" y="1137697"/>
                                  </a:lnTo>
                                  <a:lnTo>
                                    <a:pt x="262547" y="580536"/>
                                  </a:lnTo>
                                  <a:lnTo>
                                    <a:pt x="177658" y="263973"/>
                                  </a:lnTo>
                                  <a:cubicBezTo>
                                    <a:pt x="116533" y="178861"/>
                                    <a:pt x="59219" y="90828"/>
                                    <a:pt x="6227" y="0"/>
                                  </a:cubicBezTo>
                                  <a:lnTo>
                                    <a:pt x="0" y="23374"/>
                                  </a:lnTo>
                                  <a:lnTo>
                                    <a:pt x="149319" y="580536"/>
                                  </a:lnTo>
                                  <a:lnTo>
                                    <a:pt x="0" y="1137697"/>
                                  </a:lnTo>
                                  <a:lnTo>
                                    <a:pt x="149319" y="1694859"/>
                                  </a:lnTo>
                                  <a:lnTo>
                                    <a:pt x="0" y="2252021"/>
                                  </a:lnTo>
                                  <a:lnTo>
                                    <a:pt x="134832" y="2755067"/>
                                  </a:lnTo>
                                  <a:cubicBezTo>
                                    <a:pt x="175370" y="2779965"/>
                                    <a:pt x="216290" y="2804228"/>
                                    <a:pt x="257464" y="2828110"/>
                                  </a:cubicBezTo>
                                  <a:lnTo>
                                    <a:pt x="262547" y="2809183"/>
                                  </a:lnTo>
                                  <a:lnTo>
                                    <a:pt x="113228" y="225202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4507773" name="Vrije vorm: vorm 1504507773"/>
                          <wps:cNvSpPr/>
                          <wps:spPr>
                            <a:xfrm>
                              <a:off x="758032" y="2162717"/>
                              <a:ext cx="220356" cy="5648724"/>
                            </a:xfrm>
                            <a:custGeom>
                              <a:avLst/>
                              <a:gdLst>
                                <a:gd name="connsiteX0" fmla="*/ 220357 w 220356"/>
                                <a:gd name="connsiteY0" fmla="*/ 5052946 h 5648724"/>
                                <a:gd name="connsiteX1" fmla="*/ 71038 w 220356"/>
                                <a:gd name="connsiteY1" fmla="*/ 4495784 h 5648724"/>
                                <a:gd name="connsiteX2" fmla="*/ 220357 w 220356"/>
                                <a:gd name="connsiteY2" fmla="*/ 3938622 h 5648724"/>
                                <a:gd name="connsiteX3" fmla="*/ 71038 w 220356"/>
                                <a:gd name="connsiteY3" fmla="*/ 3381461 h 5648724"/>
                                <a:gd name="connsiteX4" fmla="*/ 220357 w 220356"/>
                                <a:gd name="connsiteY4" fmla="*/ 2824299 h 5648724"/>
                                <a:gd name="connsiteX5" fmla="*/ 71038 w 220356"/>
                                <a:gd name="connsiteY5" fmla="*/ 2267138 h 5648724"/>
                                <a:gd name="connsiteX6" fmla="*/ 220357 w 220356"/>
                                <a:gd name="connsiteY6" fmla="*/ 1709976 h 5648724"/>
                                <a:gd name="connsiteX7" fmla="*/ 71038 w 220356"/>
                                <a:gd name="connsiteY7" fmla="*/ 1152814 h 5648724"/>
                                <a:gd name="connsiteX8" fmla="*/ 220357 w 220356"/>
                                <a:gd name="connsiteY8" fmla="*/ 595652 h 5648724"/>
                                <a:gd name="connsiteX9" fmla="*/ 71038 w 220356"/>
                                <a:gd name="connsiteY9" fmla="*/ 38491 h 5648724"/>
                                <a:gd name="connsiteX10" fmla="*/ 81331 w 220356"/>
                                <a:gd name="connsiteY10" fmla="*/ 0 h 5648724"/>
                                <a:gd name="connsiteX11" fmla="*/ 16902 w 220356"/>
                                <a:gd name="connsiteY11" fmla="*/ 101371 h 5648724"/>
                                <a:gd name="connsiteX12" fmla="*/ 149319 w 220356"/>
                                <a:gd name="connsiteY12" fmla="*/ 595525 h 5648724"/>
                                <a:gd name="connsiteX13" fmla="*/ 0 w 220356"/>
                                <a:gd name="connsiteY13" fmla="*/ 1152687 h 5648724"/>
                                <a:gd name="connsiteX14" fmla="*/ 149319 w 220356"/>
                                <a:gd name="connsiteY14" fmla="*/ 1709849 h 5648724"/>
                                <a:gd name="connsiteX15" fmla="*/ 0 w 220356"/>
                                <a:gd name="connsiteY15" fmla="*/ 2267010 h 5648724"/>
                                <a:gd name="connsiteX16" fmla="*/ 149319 w 220356"/>
                                <a:gd name="connsiteY16" fmla="*/ 2824553 h 5648724"/>
                                <a:gd name="connsiteX17" fmla="*/ 0 w 220356"/>
                                <a:gd name="connsiteY17" fmla="*/ 3381715 h 5648724"/>
                                <a:gd name="connsiteX18" fmla="*/ 149319 w 220356"/>
                                <a:gd name="connsiteY18" fmla="*/ 3938877 h 5648724"/>
                                <a:gd name="connsiteX19" fmla="*/ 0 w 220356"/>
                                <a:gd name="connsiteY19" fmla="*/ 4496038 h 5648724"/>
                                <a:gd name="connsiteX20" fmla="*/ 149319 w 220356"/>
                                <a:gd name="connsiteY20" fmla="*/ 5053200 h 5648724"/>
                                <a:gd name="connsiteX21" fmla="*/ 16902 w 220356"/>
                                <a:gd name="connsiteY21" fmla="*/ 5547354 h 5648724"/>
                                <a:gd name="connsiteX22" fmla="*/ 81331 w 220356"/>
                                <a:gd name="connsiteY22" fmla="*/ 5648725 h 5648724"/>
                                <a:gd name="connsiteX23" fmla="*/ 71038 w 220356"/>
                                <a:gd name="connsiteY23" fmla="*/ 5610235 h 5648724"/>
                                <a:gd name="connsiteX24" fmla="*/ 220357 w 220356"/>
                                <a:gd name="connsiteY24" fmla="*/ 5052946 h 5648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20356" h="5648724">
                                  <a:moveTo>
                                    <a:pt x="220357" y="5052946"/>
                                  </a:moveTo>
                                  <a:lnTo>
                                    <a:pt x="71038" y="4495784"/>
                                  </a:lnTo>
                                  <a:lnTo>
                                    <a:pt x="220357" y="3938622"/>
                                  </a:lnTo>
                                  <a:lnTo>
                                    <a:pt x="71038" y="3381461"/>
                                  </a:lnTo>
                                  <a:lnTo>
                                    <a:pt x="220357" y="2824299"/>
                                  </a:lnTo>
                                  <a:lnTo>
                                    <a:pt x="71038" y="2267138"/>
                                  </a:lnTo>
                                  <a:lnTo>
                                    <a:pt x="220357" y="1709976"/>
                                  </a:lnTo>
                                  <a:lnTo>
                                    <a:pt x="71038" y="1152814"/>
                                  </a:lnTo>
                                  <a:lnTo>
                                    <a:pt x="220357" y="595652"/>
                                  </a:lnTo>
                                  <a:lnTo>
                                    <a:pt x="71038" y="38491"/>
                                  </a:lnTo>
                                  <a:lnTo>
                                    <a:pt x="81331" y="0"/>
                                  </a:lnTo>
                                  <a:cubicBezTo>
                                    <a:pt x="59473" y="33536"/>
                                    <a:pt x="37997" y="67327"/>
                                    <a:pt x="16902" y="101371"/>
                                  </a:cubicBezTo>
                                  <a:lnTo>
                                    <a:pt x="149319" y="595525"/>
                                  </a:lnTo>
                                  <a:lnTo>
                                    <a:pt x="0" y="1152687"/>
                                  </a:lnTo>
                                  <a:lnTo>
                                    <a:pt x="149319" y="1709849"/>
                                  </a:lnTo>
                                  <a:lnTo>
                                    <a:pt x="0" y="2267010"/>
                                  </a:lnTo>
                                  <a:lnTo>
                                    <a:pt x="149319" y="2824553"/>
                                  </a:lnTo>
                                  <a:lnTo>
                                    <a:pt x="0" y="3381715"/>
                                  </a:lnTo>
                                  <a:lnTo>
                                    <a:pt x="149319" y="3938877"/>
                                  </a:lnTo>
                                  <a:lnTo>
                                    <a:pt x="0" y="4496038"/>
                                  </a:lnTo>
                                  <a:lnTo>
                                    <a:pt x="149319" y="5053200"/>
                                  </a:lnTo>
                                  <a:lnTo>
                                    <a:pt x="16902" y="5547354"/>
                                  </a:lnTo>
                                  <a:cubicBezTo>
                                    <a:pt x="37997" y="5581398"/>
                                    <a:pt x="59473" y="5615316"/>
                                    <a:pt x="81331" y="5648725"/>
                                  </a:cubicBezTo>
                                  <a:lnTo>
                                    <a:pt x="71038" y="5610235"/>
                                  </a:lnTo>
                                  <a:lnTo>
                                    <a:pt x="220357" y="505294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0538760" name="Vrije vorm: vorm 50538760"/>
                          <wps:cNvSpPr/>
                          <wps:spPr>
                            <a:xfrm>
                              <a:off x="1654073" y="1107336"/>
                              <a:ext cx="244501" cy="7759867"/>
                            </a:xfrm>
                            <a:custGeom>
                              <a:avLst/>
                              <a:gdLst>
                                <a:gd name="connsiteX0" fmla="*/ 95183 w 244501"/>
                                <a:gd name="connsiteY0" fmla="*/ 6665488 h 7759867"/>
                                <a:gd name="connsiteX1" fmla="*/ 244502 w 244501"/>
                                <a:gd name="connsiteY1" fmla="*/ 6108327 h 7759867"/>
                                <a:gd name="connsiteX2" fmla="*/ 95183 w 244501"/>
                                <a:gd name="connsiteY2" fmla="*/ 5551165 h 7759867"/>
                                <a:gd name="connsiteX3" fmla="*/ 244502 w 244501"/>
                                <a:gd name="connsiteY3" fmla="*/ 4994003 h 7759867"/>
                                <a:gd name="connsiteX4" fmla="*/ 95183 w 244501"/>
                                <a:gd name="connsiteY4" fmla="*/ 4436842 h 7759867"/>
                                <a:gd name="connsiteX5" fmla="*/ 234844 w 244501"/>
                                <a:gd name="connsiteY5" fmla="*/ 3915630 h 7759867"/>
                                <a:gd name="connsiteX6" fmla="*/ 234463 w 244501"/>
                                <a:gd name="connsiteY6" fmla="*/ 3879807 h 7759867"/>
                                <a:gd name="connsiteX7" fmla="*/ 234844 w 244501"/>
                                <a:gd name="connsiteY7" fmla="*/ 3843984 h 7759867"/>
                                <a:gd name="connsiteX8" fmla="*/ 95183 w 244501"/>
                                <a:gd name="connsiteY8" fmla="*/ 3322772 h 7759867"/>
                                <a:gd name="connsiteX9" fmla="*/ 244502 w 244501"/>
                                <a:gd name="connsiteY9" fmla="*/ 2765611 h 7759867"/>
                                <a:gd name="connsiteX10" fmla="*/ 95183 w 244501"/>
                                <a:gd name="connsiteY10" fmla="*/ 2208449 h 7759867"/>
                                <a:gd name="connsiteX11" fmla="*/ 244502 w 244501"/>
                                <a:gd name="connsiteY11" fmla="*/ 1651287 h 7759867"/>
                                <a:gd name="connsiteX12" fmla="*/ 95183 w 244501"/>
                                <a:gd name="connsiteY12" fmla="*/ 1094125 h 7759867"/>
                                <a:gd name="connsiteX13" fmla="*/ 244502 w 244501"/>
                                <a:gd name="connsiteY13" fmla="*/ 536964 h 7759867"/>
                                <a:gd name="connsiteX14" fmla="*/ 100520 w 244501"/>
                                <a:gd name="connsiteY14" fmla="*/ 0 h 7759867"/>
                                <a:gd name="connsiteX15" fmla="*/ 23891 w 244501"/>
                                <a:gd name="connsiteY15" fmla="*/ 68851 h 7759867"/>
                                <a:gd name="connsiteX16" fmla="*/ 149319 w 244501"/>
                                <a:gd name="connsiteY16" fmla="*/ 536964 h 7759867"/>
                                <a:gd name="connsiteX17" fmla="*/ 0 w 244501"/>
                                <a:gd name="connsiteY17" fmla="*/ 1094125 h 7759867"/>
                                <a:gd name="connsiteX18" fmla="*/ 149319 w 244501"/>
                                <a:gd name="connsiteY18" fmla="*/ 1651287 h 7759867"/>
                                <a:gd name="connsiteX19" fmla="*/ 0 w 244501"/>
                                <a:gd name="connsiteY19" fmla="*/ 2208449 h 7759867"/>
                                <a:gd name="connsiteX20" fmla="*/ 149319 w 244501"/>
                                <a:gd name="connsiteY20" fmla="*/ 2765611 h 7759867"/>
                                <a:gd name="connsiteX21" fmla="*/ 0 w 244501"/>
                                <a:gd name="connsiteY21" fmla="*/ 3322772 h 7759867"/>
                                <a:gd name="connsiteX22" fmla="*/ 149319 w 244501"/>
                                <a:gd name="connsiteY22" fmla="*/ 3879934 h 7759867"/>
                                <a:gd name="connsiteX23" fmla="*/ 0 w 244501"/>
                                <a:gd name="connsiteY23" fmla="*/ 4437096 h 7759867"/>
                                <a:gd name="connsiteX24" fmla="*/ 149319 w 244501"/>
                                <a:gd name="connsiteY24" fmla="*/ 4994257 h 7759867"/>
                                <a:gd name="connsiteX25" fmla="*/ 0 w 244501"/>
                                <a:gd name="connsiteY25" fmla="*/ 5551419 h 7759867"/>
                                <a:gd name="connsiteX26" fmla="*/ 149319 w 244501"/>
                                <a:gd name="connsiteY26" fmla="*/ 6108580 h 7759867"/>
                                <a:gd name="connsiteX27" fmla="*/ 0 w 244501"/>
                                <a:gd name="connsiteY27" fmla="*/ 6665743 h 7759867"/>
                                <a:gd name="connsiteX28" fmla="*/ 149319 w 244501"/>
                                <a:gd name="connsiteY28" fmla="*/ 7222904 h 7759867"/>
                                <a:gd name="connsiteX29" fmla="*/ 23891 w 244501"/>
                                <a:gd name="connsiteY29" fmla="*/ 7691016 h 7759867"/>
                                <a:gd name="connsiteX30" fmla="*/ 100520 w 244501"/>
                                <a:gd name="connsiteY30" fmla="*/ 7759868 h 7759867"/>
                                <a:gd name="connsiteX31" fmla="*/ 244502 w 244501"/>
                                <a:gd name="connsiteY31" fmla="*/ 7222904 h 7759867"/>
                                <a:gd name="connsiteX32" fmla="*/ 95183 w 244501"/>
                                <a:gd name="connsiteY32" fmla="*/ 6665488 h 77598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244501" h="7759867">
                                  <a:moveTo>
                                    <a:pt x="95183" y="6665488"/>
                                  </a:moveTo>
                                  <a:lnTo>
                                    <a:pt x="244502" y="6108327"/>
                                  </a:lnTo>
                                  <a:lnTo>
                                    <a:pt x="95183" y="5551165"/>
                                  </a:lnTo>
                                  <a:lnTo>
                                    <a:pt x="244502" y="4994003"/>
                                  </a:lnTo>
                                  <a:lnTo>
                                    <a:pt x="95183" y="4436842"/>
                                  </a:lnTo>
                                  <a:lnTo>
                                    <a:pt x="234844" y="3915630"/>
                                  </a:lnTo>
                                  <a:cubicBezTo>
                                    <a:pt x="234717" y="3903689"/>
                                    <a:pt x="234463" y="3891748"/>
                                    <a:pt x="234463" y="3879807"/>
                                  </a:cubicBezTo>
                                  <a:cubicBezTo>
                                    <a:pt x="234463" y="3867866"/>
                                    <a:pt x="234717" y="3855925"/>
                                    <a:pt x="234844" y="3843984"/>
                                  </a:cubicBezTo>
                                  <a:lnTo>
                                    <a:pt x="95183" y="3322772"/>
                                  </a:lnTo>
                                  <a:lnTo>
                                    <a:pt x="244502" y="2765611"/>
                                  </a:lnTo>
                                  <a:lnTo>
                                    <a:pt x="95183" y="2208449"/>
                                  </a:lnTo>
                                  <a:lnTo>
                                    <a:pt x="244502" y="1651287"/>
                                  </a:lnTo>
                                  <a:lnTo>
                                    <a:pt x="95183" y="1094125"/>
                                  </a:lnTo>
                                  <a:lnTo>
                                    <a:pt x="244502" y="536964"/>
                                  </a:lnTo>
                                  <a:lnTo>
                                    <a:pt x="100520" y="0"/>
                                  </a:lnTo>
                                  <a:cubicBezTo>
                                    <a:pt x="74723" y="22739"/>
                                    <a:pt x="49180" y="45604"/>
                                    <a:pt x="23891" y="68851"/>
                                  </a:cubicBezTo>
                                  <a:lnTo>
                                    <a:pt x="149319" y="536964"/>
                                  </a:lnTo>
                                  <a:lnTo>
                                    <a:pt x="0" y="1094125"/>
                                  </a:lnTo>
                                  <a:lnTo>
                                    <a:pt x="149319" y="1651287"/>
                                  </a:lnTo>
                                  <a:lnTo>
                                    <a:pt x="0" y="2208449"/>
                                  </a:lnTo>
                                  <a:lnTo>
                                    <a:pt x="149319" y="2765611"/>
                                  </a:lnTo>
                                  <a:lnTo>
                                    <a:pt x="0" y="3322772"/>
                                  </a:lnTo>
                                  <a:lnTo>
                                    <a:pt x="149319" y="3879934"/>
                                  </a:lnTo>
                                  <a:lnTo>
                                    <a:pt x="0" y="4437096"/>
                                  </a:lnTo>
                                  <a:lnTo>
                                    <a:pt x="149319" y="4994257"/>
                                  </a:lnTo>
                                  <a:lnTo>
                                    <a:pt x="0" y="5551419"/>
                                  </a:lnTo>
                                  <a:lnTo>
                                    <a:pt x="149319" y="6108580"/>
                                  </a:lnTo>
                                  <a:lnTo>
                                    <a:pt x="0" y="6665743"/>
                                  </a:lnTo>
                                  <a:lnTo>
                                    <a:pt x="149319" y="7222904"/>
                                  </a:lnTo>
                                  <a:lnTo>
                                    <a:pt x="23891" y="7691016"/>
                                  </a:lnTo>
                                  <a:cubicBezTo>
                                    <a:pt x="49180" y="7714263"/>
                                    <a:pt x="74723" y="7737129"/>
                                    <a:pt x="100520" y="7759868"/>
                                  </a:cubicBezTo>
                                  <a:lnTo>
                                    <a:pt x="244502" y="7222904"/>
                                  </a:lnTo>
                                  <a:lnTo>
                                    <a:pt x="95183" y="666548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3769297" name="Vrije vorm: vorm 1363769297"/>
                          <wps:cNvSpPr/>
                          <wps:spPr>
                            <a:xfrm>
                              <a:off x="1430031" y="1277305"/>
                              <a:ext cx="238402" cy="7419676"/>
                            </a:xfrm>
                            <a:custGeom>
                              <a:avLst/>
                              <a:gdLst>
                                <a:gd name="connsiteX0" fmla="*/ 89083 w 238402"/>
                                <a:gd name="connsiteY0" fmla="*/ 6495520 h 7419676"/>
                                <a:gd name="connsiteX1" fmla="*/ 238402 w 238402"/>
                                <a:gd name="connsiteY1" fmla="*/ 5938358 h 7419676"/>
                                <a:gd name="connsiteX2" fmla="*/ 89083 w 238402"/>
                                <a:gd name="connsiteY2" fmla="*/ 5381196 h 7419676"/>
                                <a:gd name="connsiteX3" fmla="*/ 238402 w 238402"/>
                                <a:gd name="connsiteY3" fmla="*/ 4824034 h 7419676"/>
                                <a:gd name="connsiteX4" fmla="*/ 89083 w 238402"/>
                                <a:gd name="connsiteY4" fmla="*/ 4266873 h 7419676"/>
                                <a:gd name="connsiteX5" fmla="*/ 238402 w 238402"/>
                                <a:gd name="connsiteY5" fmla="*/ 3709711 h 7419676"/>
                                <a:gd name="connsiteX6" fmla="*/ 89083 w 238402"/>
                                <a:gd name="connsiteY6" fmla="*/ 3152549 h 7419676"/>
                                <a:gd name="connsiteX7" fmla="*/ 238402 w 238402"/>
                                <a:gd name="connsiteY7" fmla="*/ 2595388 h 7419676"/>
                                <a:gd name="connsiteX8" fmla="*/ 89083 w 238402"/>
                                <a:gd name="connsiteY8" fmla="*/ 2038226 h 7419676"/>
                                <a:gd name="connsiteX9" fmla="*/ 238402 w 238402"/>
                                <a:gd name="connsiteY9" fmla="*/ 1481064 h 7419676"/>
                                <a:gd name="connsiteX10" fmla="*/ 89083 w 238402"/>
                                <a:gd name="connsiteY10" fmla="*/ 923903 h 7419676"/>
                                <a:gd name="connsiteX11" fmla="*/ 238402 w 238402"/>
                                <a:gd name="connsiteY11" fmla="*/ 366741 h 7419676"/>
                                <a:gd name="connsiteX12" fmla="*/ 140042 w 238402"/>
                                <a:gd name="connsiteY12" fmla="*/ 0 h 7419676"/>
                                <a:gd name="connsiteX13" fmla="*/ 69640 w 238402"/>
                                <a:gd name="connsiteY13" fmla="*/ 69740 h 7419676"/>
                                <a:gd name="connsiteX14" fmla="*/ 149319 w 238402"/>
                                <a:gd name="connsiteY14" fmla="*/ 366868 h 7419676"/>
                                <a:gd name="connsiteX15" fmla="*/ 0 w 238402"/>
                                <a:gd name="connsiteY15" fmla="*/ 924030 h 7419676"/>
                                <a:gd name="connsiteX16" fmla="*/ 149319 w 238402"/>
                                <a:gd name="connsiteY16" fmla="*/ 1481191 h 7419676"/>
                                <a:gd name="connsiteX17" fmla="*/ 0 w 238402"/>
                                <a:gd name="connsiteY17" fmla="*/ 2038353 h 7419676"/>
                                <a:gd name="connsiteX18" fmla="*/ 149319 w 238402"/>
                                <a:gd name="connsiteY18" fmla="*/ 2595515 h 7419676"/>
                                <a:gd name="connsiteX19" fmla="*/ 0 w 238402"/>
                                <a:gd name="connsiteY19" fmla="*/ 3152677 h 7419676"/>
                                <a:gd name="connsiteX20" fmla="*/ 149319 w 238402"/>
                                <a:gd name="connsiteY20" fmla="*/ 3709838 h 7419676"/>
                                <a:gd name="connsiteX21" fmla="*/ 0 w 238402"/>
                                <a:gd name="connsiteY21" fmla="*/ 4267000 h 7419676"/>
                                <a:gd name="connsiteX22" fmla="*/ 149319 w 238402"/>
                                <a:gd name="connsiteY22" fmla="*/ 4824162 h 7419676"/>
                                <a:gd name="connsiteX23" fmla="*/ 0 w 238402"/>
                                <a:gd name="connsiteY23" fmla="*/ 5381323 h 7419676"/>
                                <a:gd name="connsiteX24" fmla="*/ 149319 w 238402"/>
                                <a:gd name="connsiteY24" fmla="*/ 5938485 h 7419676"/>
                                <a:gd name="connsiteX25" fmla="*/ 0 w 238402"/>
                                <a:gd name="connsiteY25" fmla="*/ 6495647 h 7419676"/>
                                <a:gd name="connsiteX26" fmla="*/ 149319 w 238402"/>
                                <a:gd name="connsiteY26" fmla="*/ 7052808 h 7419676"/>
                                <a:gd name="connsiteX27" fmla="*/ 69640 w 238402"/>
                                <a:gd name="connsiteY27" fmla="*/ 7349936 h 7419676"/>
                                <a:gd name="connsiteX28" fmla="*/ 140042 w 238402"/>
                                <a:gd name="connsiteY28" fmla="*/ 7419676 h 7419676"/>
                                <a:gd name="connsiteX29" fmla="*/ 238402 w 238402"/>
                                <a:gd name="connsiteY29" fmla="*/ 7052936 h 7419676"/>
                                <a:gd name="connsiteX30" fmla="*/ 89083 w 238402"/>
                                <a:gd name="connsiteY30" fmla="*/ 6495520 h 7419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8402" h="7419676">
                                  <a:moveTo>
                                    <a:pt x="89083" y="6495520"/>
                                  </a:moveTo>
                                  <a:lnTo>
                                    <a:pt x="238402" y="5938358"/>
                                  </a:lnTo>
                                  <a:lnTo>
                                    <a:pt x="89083" y="5381196"/>
                                  </a:lnTo>
                                  <a:lnTo>
                                    <a:pt x="238402" y="4824034"/>
                                  </a:lnTo>
                                  <a:lnTo>
                                    <a:pt x="89083" y="4266873"/>
                                  </a:lnTo>
                                  <a:lnTo>
                                    <a:pt x="238402" y="3709711"/>
                                  </a:lnTo>
                                  <a:lnTo>
                                    <a:pt x="89083" y="3152549"/>
                                  </a:lnTo>
                                  <a:lnTo>
                                    <a:pt x="238402" y="2595388"/>
                                  </a:lnTo>
                                  <a:lnTo>
                                    <a:pt x="89083" y="2038226"/>
                                  </a:lnTo>
                                  <a:lnTo>
                                    <a:pt x="238402" y="1481064"/>
                                  </a:lnTo>
                                  <a:lnTo>
                                    <a:pt x="89083" y="923903"/>
                                  </a:lnTo>
                                  <a:lnTo>
                                    <a:pt x="238402" y="366741"/>
                                  </a:lnTo>
                                  <a:lnTo>
                                    <a:pt x="140042" y="0"/>
                                  </a:lnTo>
                                  <a:cubicBezTo>
                                    <a:pt x="116278" y="22993"/>
                                    <a:pt x="92895" y="46240"/>
                                    <a:pt x="69640" y="69740"/>
                                  </a:cubicBezTo>
                                  <a:lnTo>
                                    <a:pt x="149319" y="366868"/>
                                  </a:lnTo>
                                  <a:lnTo>
                                    <a:pt x="0" y="924030"/>
                                  </a:lnTo>
                                  <a:lnTo>
                                    <a:pt x="149319" y="1481191"/>
                                  </a:lnTo>
                                  <a:lnTo>
                                    <a:pt x="0" y="2038353"/>
                                  </a:lnTo>
                                  <a:lnTo>
                                    <a:pt x="149319" y="2595515"/>
                                  </a:lnTo>
                                  <a:lnTo>
                                    <a:pt x="0" y="3152677"/>
                                  </a:lnTo>
                                  <a:lnTo>
                                    <a:pt x="149319" y="3709838"/>
                                  </a:lnTo>
                                  <a:lnTo>
                                    <a:pt x="0" y="4267000"/>
                                  </a:lnTo>
                                  <a:lnTo>
                                    <a:pt x="149319" y="4824162"/>
                                  </a:lnTo>
                                  <a:lnTo>
                                    <a:pt x="0" y="5381323"/>
                                  </a:lnTo>
                                  <a:lnTo>
                                    <a:pt x="149319" y="5938485"/>
                                  </a:lnTo>
                                  <a:lnTo>
                                    <a:pt x="0" y="6495647"/>
                                  </a:lnTo>
                                  <a:lnTo>
                                    <a:pt x="149319" y="7052808"/>
                                  </a:lnTo>
                                  <a:lnTo>
                                    <a:pt x="69640" y="7349936"/>
                                  </a:lnTo>
                                  <a:cubicBezTo>
                                    <a:pt x="92895" y="7373437"/>
                                    <a:pt x="116405" y="7396684"/>
                                    <a:pt x="140042" y="7419676"/>
                                  </a:cubicBezTo>
                                  <a:lnTo>
                                    <a:pt x="238402" y="7052936"/>
                                  </a:lnTo>
                                  <a:lnTo>
                                    <a:pt x="89083" y="649552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3184905" name="Vrije vorm: vorm 1263184905"/>
                          <wps:cNvSpPr/>
                          <wps:spPr>
                            <a:xfrm>
                              <a:off x="1205989" y="1461628"/>
                              <a:ext cx="232429" cy="7050775"/>
                            </a:xfrm>
                            <a:custGeom>
                              <a:avLst/>
                              <a:gdLst>
                                <a:gd name="connsiteX0" fmla="*/ 83110 w 232429"/>
                                <a:gd name="connsiteY0" fmla="*/ 6311197 h 7050775"/>
                                <a:gd name="connsiteX1" fmla="*/ 232429 w 232429"/>
                                <a:gd name="connsiteY1" fmla="*/ 5754035 h 7050775"/>
                                <a:gd name="connsiteX2" fmla="*/ 83110 w 232429"/>
                                <a:gd name="connsiteY2" fmla="*/ 5196873 h 7050775"/>
                                <a:gd name="connsiteX3" fmla="*/ 232429 w 232429"/>
                                <a:gd name="connsiteY3" fmla="*/ 4639711 h 7050775"/>
                                <a:gd name="connsiteX4" fmla="*/ 83110 w 232429"/>
                                <a:gd name="connsiteY4" fmla="*/ 4082550 h 7050775"/>
                                <a:gd name="connsiteX5" fmla="*/ 232429 w 232429"/>
                                <a:gd name="connsiteY5" fmla="*/ 3525388 h 7050775"/>
                                <a:gd name="connsiteX6" fmla="*/ 83110 w 232429"/>
                                <a:gd name="connsiteY6" fmla="*/ 2968226 h 7050775"/>
                                <a:gd name="connsiteX7" fmla="*/ 232429 w 232429"/>
                                <a:gd name="connsiteY7" fmla="*/ 2411064 h 7050775"/>
                                <a:gd name="connsiteX8" fmla="*/ 83110 w 232429"/>
                                <a:gd name="connsiteY8" fmla="*/ 1853903 h 7050775"/>
                                <a:gd name="connsiteX9" fmla="*/ 232429 w 232429"/>
                                <a:gd name="connsiteY9" fmla="*/ 1296741 h 7050775"/>
                                <a:gd name="connsiteX10" fmla="*/ 83110 w 232429"/>
                                <a:gd name="connsiteY10" fmla="*/ 739579 h 7050775"/>
                                <a:gd name="connsiteX11" fmla="*/ 232429 w 232429"/>
                                <a:gd name="connsiteY11" fmla="*/ 182418 h 7050775"/>
                                <a:gd name="connsiteX12" fmla="*/ 183503 w 232429"/>
                                <a:gd name="connsiteY12" fmla="*/ 0 h 7050775"/>
                                <a:gd name="connsiteX13" fmla="*/ 119201 w 232429"/>
                                <a:gd name="connsiteY13" fmla="*/ 70122 h 7050775"/>
                                <a:gd name="connsiteX14" fmla="*/ 149319 w 232429"/>
                                <a:gd name="connsiteY14" fmla="*/ 182418 h 7050775"/>
                                <a:gd name="connsiteX15" fmla="*/ 0 w 232429"/>
                                <a:gd name="connsiteY15" fmla="*/ 740088 h 7050775"/>
                                <a:gd name="connsiteX16" fmla="*/ 149319 w 232429"/>
                                <a:gd name="connsiteY16" fmla="*/ 1297249 h 7050775"/>
                                <a:gd name="connsiteX17" fmla="*/ 0 w 232429"/>
                                <a:gd name="connsiteY17" fmla="*/ 1854284 h 7050775"/>
                                <a:gd name="connsiteX18" fmla="*/ 149319 w 232429"/>
                                <a:gd name="connsiteY18" fmla="*/ 2411446 h 7050775"/>
                                <a:gd name="connsiteX19" fmla="*/ 0 w 232429"/>
                                <a:gd name="connsiteY19" fmla="*/ 2968480 h 7050775"/>
                                <a:gd name="connsiteX20" fmla="*/ 149319 w 232429"/>
                                <a:gd name="connsiteY20" fmla="*/ 3525642 h 7050775"/>
                                <a:gd name="connsiteX21" fmla="*/ 0 w 232429"/>
                                <a:gd name="connsiteY21" fmla="*/ 4082677 h 7050775"/>
                                <a:gd name="connsiteX22" fmla="*/ 149319 w 232429"/>
                                <a:gd name="connsiteY22" fmla="*/ 4639838 h 7050775"/>
                                <a:gd name="connsiteX23" fmla="*/ 0 w 232429"/>
                                <a:gd name="connsiteY23" fmla="*/ 5197000 h 7050775"/>
                                <a:gd name="connsiteX24" fmla="*/ 149319 w 232429"/>
                                <a:gd name="connsiteY24" fmla="*/ 5754162 h 7050775"/>
                                <a:gd name="connsiteX25" fmla="*/ 0 w 232429"/>
                                <a:gd name="connsiteY25" fmla="*/ 6311197 h 7050775"/>
                                <a:gd name="connsiteX26" fmla="*/ 149319 w 232429"/>
                                <a:gd name="connsiteY26" fmla="*/ 6868358 h 7050775"/>
                                <a:gd name="connsiteX27" fmla="*/ 119201 w 232429"/>
                                <a:gd name="connsiteY27" fmla="*/ 6980655 h 7050775"/>
                                <a:gd name="connsiteX28" fmla="*/ 183503 w 232429"/>
                                <a:gd name="connsiteY28" fmla="*/ 7050776 h 7050775"/>
                                <a:gd name="connsiteX29" fmla="*/ 232429 w 232429"/>
                                <a:gd name="connsiteY29" fmla="*/ 6868358 h 7050775"/>
                                <a:gd name="connsiteX30" fmla="*/ 83110 w 232429"/>
                                <a:gd name="connsiteY30" fmla="*/ 6311197 h 70507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2429" h="7050775">
                                  <a:moveTo>
                                    <a:pt x="83110" y="6311197"/>
                                  </a:moveTo>
                                  <a:lnTo>
                                    <a:pt x="232429" y="5754035"/>
                                  </a:lnTo>
                                  <a:lnTo>
                                    <a:pt x="83110" y="5196873"/>
                                  </a:lnTo>
                                  <a:lnTo>
                                    <a:pt x="232429" y="4639711"/>
                                  </a:lnTo>
                                  <a:lnTo>
                                    <a:pt x="83110" y="4082550"/>
                                  </a:lnTo>
                                  <a:lnTo>
                                    <a:pt x="232429" y="3525388"/>
                                  </a:lnTo>
                                  <a:lnTo>
                                    <a:pt x="83110" y="2968226"/>
                                  </a:lnTo>
                                  <a:lnTo>
                                    <a:pt x="232429" y="2411064"/>
                                  </a:lnTo>
                                  <a:lnTo>
                                    <a:pt x="83110" y="1853903"/>
                                  </a:lnTo>
                                  <a:lnTo>
                                    <a:pt x="232429" y="1296741"/>
                                  </a:lnTo>
                                  <a:lnTo>
                                    <a:pt x="83110" y="739579"/>
                                  </a:lnTo>
                                  <a:lnTo>
                                    <a:pt x="232429" y="182418"/>
                                  </a:lnTo>
                                  <a:lnTo>
                                    <a:pt x="183503" y="0"/>
                                  </a:lnTo>
                                  <a:cubicBezTo>
                                    <a:pt x="161900" y="23120"/>
                                    <a:pt x="140423" y="46494"/>
                                    <a:pt x="119201" y="70122"/>
                                  </a:cubicBezTo>
                                  <a:lnTo>
                                    <a:pt x="149319" y="182418"/>
                                  </a:lnTo>
                                  <a:lnTo>
                                    <a:pt x="0" y="740088"/>
                                  </a:lnTo>
                                  <a:lnTo>
                                    <a:pt x="149319" y="1297249"/>
                                  </a:lnTo>
                                  <a:lnTo>
                                    <a:pt x="0" y="1854284"/>
                                  </a:lnTo>
                                  <a:lnTo>
                                    <a:pt x="149319" y="2411446"/>
                                  </a:lnTo>
                                  <a:lnTo>
                                    <a:pt x="0" y="2968480"/>
                                  </a:lnTo>
                                  <a:lnTo>
                                    <a:pt x="149319" y="3525642"/>
                                  </a:lnTo>
                                  <a:lnTo>
                                    <a:pt x="0" y="4082677"/>
                                  </a:lnTo>
                                  <a:lnTo>
                                    <a:pt x="149319" y="4639838"/>
                                  </a:lnTo>
                                  <a:lnTo>
                                    <a:pt x="0" y="5197000"/>
                                  </a:lnTo>
                                  <a:lnTo>
                                    <a:pt x="149319" y="5754162"/>
                                  </a:lnTo>
                                  <a:lnTo>
                                    <a:pt x="0" y="6311197"/>
                                  </a:lnTo>
                                  <a:lnTo>
                                    <a:pt x="149319" y="6868358"/>
                                  </a:lnTo>
                                  <a:lnTo>
                                    <a:pt x="119201" y="6980655"/>
                                  </a:lnTo>
                                  <a:cubicBezTo>
                                    <a:pt x="140423" y="7004282"/>
                                    <a:pt x="161900" y="7027529"/>
                                    <a:pt x="183503" y="7050776"/>
                                  </a:cubicBezTo>
                                  <a:lnTo>
                                    <a:pt x="232429" y="6868358"/>
                                  </a:lnTo>
                                  <a:lnTo>
                                    <a:pt x="83110" y="631119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08430317" name="Vrije vorm: vorm 2008430317"/>
                          <wps:cNvSpPr/>
                          <wps:spPr>
                            <a:xfrm>
                              <a:off x="3686590" y="9488389"/>
                              <a:ext cx="120980" cy="486151"/>
                            </a:xfrm>
                            <a:custGeom>
                              <a:avLst/>
                              <a:gdLst>
                                <a:gd name="connsiteX0" fmla="*/ 0 w 120980"/>
                                <a:gd name="connsiteY0" fmla="*/ 451345 h 486151"/>
                                <a:gd name="connsiteX1" fmla="*/ 120980 w 120980"/>
                                <a:gd name="connsiteY1" fmla="*/ 486151 h 486151"/>
                                <a:gd name="connsiteX2" fmla="*/ 120980 w 120980"/>
                                <a:gd name="connsiteY2" fmla="*/ 0 h 486151"/>
                                <a:gd name="connsiteX3" fmla="*/ 0 w 120980"/>
                                <a:gd name="connsiteY3" fmla="*/ 451345 h 486151"/>
                              </a:gdLst>
                              <a:ahLst/>
                              <a:cxnLst>
                                <a:cxn ang="0">
                                  <a:pos x="connsiteX0" y="connsiteY0"/>
                                </a:cxn>
                                <a:cxn ang="0">
                                  <a:pos x="connsiteX1" y="connsiteY1"/>
                                </a:cxn>
                                <a:cxn ang="0">
                                  <a:pos x="connsiteX2" y="connsiteY2"/>
                                </a:cxn>
                                <a:cxn ang="0">
                                  <a:pos x="connsiteX3" y="connsiteY3"/>
                                </a:cxn>
                              </a:cxnLst>
                              <a:rect l="l" t="t" r="r" b="b"/>
                              <a:pathLst>
                                <a:path w="120980" h="486151">
                                  <a:moveTo>
                                    <a:pt x="0" y="451345"/>
                                  </a:moveTo>
                                  <a:cubicBezTo>
                                    <a:pt x="40157" y="463412"/>
                                    <a:pt x="80441" y="475099"/>
                                    <a:pt x="120980" y="486151"/>
                                  </a:cubicBezTo>
                                  <a:lnTo>
                                    <a:pt x="120980" y="0"/>
                                  </a:lnTo>
                                  <a:lnTo>
                                    <a:pt x="0" y="45134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202873" name="Vrije vorm: vorm 120202873"/>
                          <wps:cNvSpPr/>
                          <wps:spPr>
                            <a:xfrm>
                              <a:off x="2550114" y="7113910"/>
                              <a:ext cx="268647" cy="2459463"/>
                            </a:xfrm>
                            <a:custGeom>
                              <a:avLst/>
                              <a:gdLst>
                                <a:gd name="connsiteX0" fmla="*/ 119201 w 268647"/>
                                <a:gd name="connsiteY0" fmla="*/ 1773111 h 2459463"/>
                                <a:gd name="connsiteX1" fmla="*/ 268520 w 268647"/>
                                <a:gd name="connsiteY1" fmla="*/ 1215949 h 2459463"/>
                                <a:gd name="connsiteX2" fmla="*/ 119201 w 268647"/>
                                <a:gd name="connsiteY2" fmla="*/ 658787 h 2459463"/>
                                <a:gd name="connsiteX3" fmla="*/ 256193 w 268647"/>
                                <a:gd name="connsiteY3" fmla="*/ 147865 h 2459463"/>
                                <a:gd name="connsiteX4" fmla="*/ 121997 w 268647"/>
                                <a:gd name="connsiteY4" fmla="*/ 0 h 2459463"/>
                                <a:gd name="connsiteX5" fmla="*/ 149319 w 268647"/>
                                <a:gd name="connsiteY5" fmla="*/ 101753 h 2459463"/>
                                <a:gd name="connsiteX6" fmla="*/ 0 w 268647"/>
                                <a:gd name="connsiteY6" fmla="*/ 658914 h 2459463"/>
                                <a:gd name="connsiteX7" fmla="*/ 149319 w 268647"/>
                                <a:gd name="connsiteY7" fmla="*/ 1216076 h 2459463"/>
                                <a:gd name="connsiteX8" fmla="*/ 0 w 268647"/>
                                <a:gd name="connsiteY8" fmla="*/ 1773237 h 2459463"/>
                                <a:gd name="connsiteX9" fmla="*/ 149319 w 268647"/>
                                <a:gd name="connsiteY9" fmla="*/ 2330400 h 2459463"/>
                                <a:gd name="connsiteX10" fmla="*/ 129749 w 268647"/>
                                <a:gd name="connsiteY10" fmla="*/ 2403569 h 2459463"/>
                                <a:gd name="connsiteX11" fmla="*/ 234081 w 268647"/>
                                <a:gd name="connsiteY11" fmla="*/ 2459464 h 2459463"/>
                                <a:gd name="connsiteX12" fmla="*/ 268647 w 268647"/>
                                <a:gd name="connsiteY12" fmla="*/ 2330400 h 2459463"/>
                                <a:gd name="connsiteX13" fmla="*/ 119201 w 268647"/>
                                <a:gd name="connsiteY13" fmla="*/ 1773111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647" h="2459463">
                                  <a:moveTo>
                                    <a:pt x="119201" y="1773111"/>
                                  </a:moveTo>
                                  <a:lnTo>
                                    <a:pt x="268520" y="1215949"/>
                                  </a:lnTo>
                                  <a:lnTo>
                                    <a:pt x="119201" y="658787"/>
                                  </a:lnTo>
                                  <a:lnTo>
                                    <a:pt x="256193" y="147865"/>
                                  </a:lnTo>
                                  <a:cubicBezTo>
                                    <a:pt x="210063" y="99974"/>
                                    <a:pt x="165204" y="50686"/>
                                    <a:pt x="121997" y="0"/>
                                  </a:cubicBezTo>
                                  <a:lnTo>
                                    <a:pt x="149319" y="101753"/>
                                  </a:lnTo>
                                  <a:lnTo>
                                    <a:pt x="0" y="658914"/>
                                  </a:lnTo>
                                  <a:lnTo>
                                    <a:pt x="149319" y="1216076"/>
                                  </a:lnTo>
                                  <a:lnTo>
                                    <a:pt x="0" y="1773237"/>
                                  </a:lnTo>
                                  <a:lnTo>
                                    <a:pt x="149319" y="2330400"/>
                                  </a:lnTo>
                                  <a:lnTo>
                                    <a:pt x="129749" y="2403569"/>
                                  </a:lnTo>
                                  <a:cubicBezTo>
                                    <a:pt x="164315" y="2422624"/>
                                    <a:pt x="199007" y="2441171"/>
                                    <a:pt x="234081" y="2459464"/>
                                  </a:cubicBezTo>
                                  <a:lnTo>
                                    <a:pt x="268647" y="2330400"/>
                                  </a:lnTo>
                                  <a:lnTo>
                                    <a:pt x="119201" y="177311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50622526" name="Vrije vorm: vorm 750622526"/>
                          <wps:cNvSpPr/>
                          <wps:spPr>
                            <a:xfrm>
                              <a:off x="533990" y="2449046"/>
                              <a:ext cx="214383" cy="5076192"/>
                            </a:xfrm>
                            <a:custGeom>
                              <a:avLst/>
                              <a:gdLst>
                                <a:gd name="connsiteX0" fmla="*/ 65065 w 214383"/>
                                <a:gd name="connsiteY0" fmla="*/ 4209581 h 5076192"/>
                                <a:gd name="connsiteX1" fmla="*/ 214384 w 214383"/>
                                <a:gd name="connsiteY1" fmla="*/ 3652420 h 5076192"/>
                                <a:gd name="connsiteX2" fmla="*/ 65065 w 214383"/>
                                <a:gd name="connsiteY2" fmla="*/ 3095258 h 5076192"/>
                                <a:gd name="connsiteX3" fmla="*/ 214384 w 214383"/>
                                <a:gd name="connsiteY3" fmla="*/ 2538096 h 5076192"/>
                                <a:gd name="connsiteX4" fmla="*/ 65065 w 214383"/>
                                <a:gd name="connsiteY4" fmla="*/ 1980935 h 5076192"/>
                                <a:gd name="connsiteX5" fmla="*/ 214384 w 214383"/>
                                <a:gd name="connsiteY5" fmla="*/ 1423773 h 5076192"/>
                                <a:gd name="connsiteX6" fmla="*/ 65065 w 214383"/>
                                <a:gd name="connsiteY6" fmla="*/ 866612 h 5076192"/>
                                <a:gd name="connsiteX7" fmla="*/ 214384 w 214383"/>
                                <a:gd name="connsiteY7" fmla="*/ 309450 h 5076192"/>
                                <a:gd name="connsiteX8" fmla="*/ 131401 w 214383"/>
                                <a:gd name="connsiteY8" fmla="*/ 0 h 5076192"/>
                                <a:gd name="connsiteX9" fmla="*/ 87558 w 214383"/>
                                <a:gd name="connsiteY9" fmla="*/ 79014 h 5076192"/>
                                <a:gd name="connsiteX10" fmla="*/ 149319 w 214383"/>
                                <a:gd name="connsiteY10" fmla="*/ 309450 h 5076192"/>
                                <a:gd name="connsiteX11" fmla="*/ 0 w 214383"/>
                                <a:gd name="connsiteY11" fmla="*/ 866612 h 5076192"/>
                                <a:gd name="connsiteX12" fmla="*/ 149319 w 214383"/>
                                <a:gd name="connsiteY12" fmla="*/ 1423773 h 5076192"/>
                                <a:gd name="connsiteX13" fmla="*/ 0 w 214383"/>
                                <a:gd name="connsiteY13" fmla="*/ 1980935 h 5076192"/>
                                <a:gd name="connsiteX14" fmla="*/ 149319 w 214383"/>
                                <a:gd name="connsiteY14" fmla="*/ 2538096 h 5076192"/>
                                <a:gd name="connsiteX15" fmla="*/ 0 w 214383"/>
                                <a:gd name="connsiteY15" fmla="*/ 3095258 h 5076192"/>
                                <a:gd name="connsiteX16" fmla="*/ 149319 w 214383"/>
                                <a:gd name="connsiteY16" fmla="*/ 3652420 h 5076192"/>
                                <a:gd name="connsiteX17" fmla="*/ 0 w 214383"/>
                                <a:gd name="connsiteY17" fmla="*/ 4209581 h 5076192"/>
                                <a:gd name="connsiteX18" fmla="*/ 149319 w 214383"/>
                                <a:gd name="connsiteY18" fmla="*/ 4766744 h 5076192"/>
                                <a:gd name="connsiteX19" fmla="*/ 87558 w 214383"/>
                                <a:gd name="connsiteY19" fmla="*/ 4997179 h 5076192"/>
                                <a:gd name="connsiteX20" fmla="*/ 131401 w 214383"/>
                                <a:gd name="connsiteY20" fmla="*/ 5076193 h 5076192"/>
                                <a:gd name="connsiteX21" fmla="*/ 214384 w 214383"/>
                                <a:gd name="connsiteY21" fmla="*/ 4766744 h 5076192"/>
                                <a:gd name="connsiteX22" fmla="*/ 65065 w 214383"/>
                                <a:gd name="connsiteY22" fmla="*/ 4209581 h 50761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214383" h="5076192">
                                  <a:moveTo>
                                    <a:pt x="65065" y="4209581"/>
                                  </a:moveTo>
                                  <a:lnTo>
                                    <a:pt x="214384" y="3652420"/>
                                  </a:lnTo>
                                  <a:lnTo>
                                    <a:pt x="65065" y="3095258"/>
                                  </a:lnTo>
                                  <a:lnTo>
                                    <a:pt x="214384" y="2538096"/>
                                  </a:lnTo>
                                  <a:lnTo>
                                    <a:pt x="65065" y="1980935"/>
                                  </a:lnTo>
                                  <a:lnTo>
                                    <a:pt x="214384" y="1423773"/>
                                  </a:lnTo>
                                  <a:lnTo>
                                    <a:pt x="65065" y="866612"/>
                                  </a:lnTo>
                                  <a:lnTo>
                                    <a:pt x="214384" y="309450"/>
                                  </a:lnTo>
                                  <a:lnTo>
                                    <a:pt x="131401" y="0"/>
                                  </a:lnTo>
                                  <a:cubicBezTo>
                                    <a:pt x="116659" y="26169"/>
                                    <a:pt x="101918" y="52464"/>
                                    <a:pt x="87558" y="79014"/>
                                  </a:cubicBezTo>
                                  <a:lnTo>
                                    <a:pt x="149319" y="309450"/>
                                  </a:lnTo>
                                  <a:lnTo>
                                    <a:pt x="0" y="866612"/>
                                  </a:lnTo>
                                  <a:lnTo>
                                    <a:pt x="149319" y="1423773"/>
                                  </a:lnTo>
                                  <a:lnTo>
                                    <a:pt x="0" y="1980935"/>
                                  </a:lnTo>
                                  <a:lnTo>
                                    <a:pt x="149319" y="2538096"/>
                                  </a:lnTo>
                                  <a:lnTo>
                                    <a:pt x="0" y="3095258"/>
                                  </a:lnTo>
                                  <a:lnTo>
                                    <a:pt x="149319" y="3652420"/>
                                  </a:lnTo>
                                  <a:lnTo>
                                    <a:pt x="0" y="4209581"/>
                                  </a:lnTo>
                                  <a:lnTo>
                                    <a:pt x="149319" y="4766744"/>
                                  </a:lnTo>
                                  <a:lnTo>
                                    <a:pt x="87558" y="4997179"/>
                                  </a:lnTo>
                                  <a:cubicBezTo>
                                    <a:pt x="101918" y="5023602"/>
                                    <a:pt x="116532" y="5049897"/>
                                    <a:pt x="131401" y="5076193"/>
                                  </a:cubicBezTo>
                                  <a:lnTo>
                                    <a:pt x="214384" y="4766744"/>
                                  </a:lnTo>
                                  <a:lnTo>
                                    <a:pt x="65065" y="4209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7758523" name="Vrije vorm: vorm 1007758523"/>
                          <wps:cNvSpPr/>
                          <wps:spPr>
                            <a:xfrm>
                              <a:off x="3446028" y="7779430"/>
                              <a:ext cx="292792" cy="2137564"/>
                            </a:xfrm>
                            <a:custGeom>
                              <a:avLst/>
                              <a:gdLst>
                                <a:gd name="connsiteX0" fmla="*/ 143473 w 292792"/>
                                <a:gd name="connsiteY0" fmla="*/ 1107591 h 2137564"/>
                                <a:gd name="connsiteX1" fmla="*/ 292792 w 292792"/>
                                <a:gd name="connsiteY1" fmla="*/ 550428 h 2137564"/>
                                <a:gd name="connsiteX2" fmla="*/ 171431 w 292792"/>
                                <a:gd name="connsiteY2" fmla="*/ 97814 h 2137564"/>
                                <a:gd name="connsiteX3" fmla="*/ 1779 w 292792"/>
                                <a:gd name="connsiteY3" fmla="*/ 0 h 2137564"/>
                                <a:gd name="connsiteX4" fmla="*/ 149319 w 292792"/>
                                <a:gd name="connsiteY4" fmla="*/ 550428 h 2137564"/>
                                <a:gd name="connsiteX5" fmla="*/ 0 w 292792"/>
                                <a:gd name="connsiteY5" fmla="*/ 1107591 h 2137564"/>
                                <a:gd name="connsiteX6" fmla="*/ 149319 w 292792"/>
                                <a:gd name="connsiteY6" fmla="*/ 1664752 h 2137564"/>
                                <a:gd name="connsiteX7" fmla="*/ 34311 w 292792"/>
                                <a:gd name="connsiteY7" fmla="*/ 2093865 h 2137564"/>
                                <a:gd name="connsiteX8" fmla="*/ 165966 w 292792"/>
                                <a:gd name="connsiteY8" fmla="*/ 2137564 h 2137564"/>
                                <a:gd name="connsiteX9" fmla="*/ 292665 w 292792"/>
                                <a:gd name="connsiteY9" fmla="*/ 1664879 h 2137564"/>
                                <a:gd name="connsiteX10" fmla="*/ 143473 w 292792"/>
                                <a:gd name="connsiteY10" fmla="*/ 1107591 h 2137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564">
                                  <a:moveTo>
                                    <a:pt x="143473" y="1107591"/>
                                  </a:moveTo>
                                  <a:lnTo>
                                    <a:pt x="292792" y="550428"/>
                                  </a:lnTo>
                                  <a:lnTo>
                                    <a:pt x="171431" y="97814"/>
                                  </a:lnTo>
                                  <a:cubicBezTo>
                                    <a:pt x="113864" y="66818"/>
                                    <a:pt x="57313" y="34298"/>
                                    <a:pt x="1779" y="0"/>
                                  </a:cubicBezTo>
                                  <a:lnTo>
                                    <a:pt x="149319" y="550428"/>
                                  </a:lnTo>
                                  <a:lnTo>
                                    <a:pt x="0" y="1107591"/>
                                  </a:lnTo>
                                  <a:lnTo>
                                    <a:pt x="149319" y="1664752"/>
                                  </a:lnTo>
                                  <a:lnTo>
                                    <a:pt x="34311" y="2093865"/>
                                  </a:lnTo>
                                  <a:cubicBezTo>
                                    <a:pt x="77900" y="2108982"/>
                                    <a:pt x="121870" y="2123591"/>
                                    <a:pt x="165966" y="2137564"/>
                                  </a:cubicBezTo>
                                  <a:lnTo>
                                    <a:pt x="292665" y="1664879"/>
                                  </a:lnTo>
                                  <a:lnTo>
                                    <a:pt x="143473" y="11075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1826848" name="Vrije vorm: vorm 1051826848"/>
                          <wps:cNvSpPr/>
                          <wps:spPr>
                            <a:xfrm>
                              <a:off x="2774283" y="7344472"/>
                              <a:ext cx="274619" cy="2329129"/>
                            </a:xfrm>
                            <a:custGeom>
                              <a:avLst/>
                              <a:gdLst>
                                <a:gd name="connsiteX0" fmla="*/ 125174 w 274619"/>
                                <a:gd name="connsiteY0" fmla="*/ 1542548 h 2329129"/>
                                <a:gd name="connsiteX1" fmla="*/ 274493 w 274619"/>
                                <a:gd name="connsiteY1" fmla="*/ 985386 h 2329129"/>
                                <a:gd name="connsiteX2" fmla="*/ 125174 w 274619"/>
                                <a:gd name="connsiteY2" fmla="*/ 428225 h 2329129"/>
                                <a:gd name="connsiteX3" fmla="*/ 215019 w 274619"/>
                                <a:gd name="connsiteY3" fmla="*/ 93115 h 2329129"/>
                                <a:gd name="connsiteX4" fmla="*/ 114753 w 274619"/>
                                <a:gd name="connsiteY4" fmla="*/ 0 h 2329129"/>
                                <a:gd name="connsiteX5" fmla="*/ 0 w 274619"/>
                                <a:gd name="connsiteY5" fmla="*/ 428225 h 2329129"/>
                                <a:gd name="connsiteX6" fmla="*/ 149319 w 274619"/>
                                <a:gd name="connsiteY6" fmla="*/ 985386 h 2329129"/>
                                <a:gd name="connsiteX7" fmla="*/ 0 w 274619"/>
                                <a:gd name="connsiteY7" fmla="*/ 1542548 h 2329129"/>
                                <a:gd name="connsiteX8" fmla="*/ 149319 w 274619"/>
                                <a:gd name="connsiteY8" fmla="*/ 2099710 h 2329129"/>
                                <a:gd name="connsiteX9" fmla="*/ 102172 w 274619"/>
                                <a:gd name="connsiteY9" fmla="*/ 2275649 h 2329129"/>
                                <a:gd name="connsiteX10" fmla="*/ 213113 w 274619"/>
                                <a:gd name="connsiteY10" fmla="*/ 2329130 h 2329129"/>
                                <a:gd name="connsiteX11" fmla="*/ 274620 w 274619"/>
                                <a:gd name="connsiteY11" fmla="*/ 2099710 h 2329129"/>
                                <a:gd name="connsiteX12" fmla="*/ 125174 w 274619"/>
                                <a:gd name="connsiteY12" fmla="*/ 1542548 h 2329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9">
                                  <a:moveTo>
                                    <a:pt x="125174" y="1542548"/>
                                  </a:moveTo>
                                  <a:lnTo>
                                    <a:pt x="274493" y="985386"/>
                                  </a:lnTo>
                                  <a:lnTo>
                                    <a:pt x="125174" y="428225"/>
                                  </a:lnTo>
                                  <a:lnTo>
                                    <a:pt x="215019" y="93115"/>
                                  </a:lnTo>
                                  <a:cubicBezTo>
                                    <a:pt x="180962" y="62754"/>
                                    <a:pt x="147540" y="31632"/>
                                    <a:pt x="114753" y="0"/>
                                  </a:cubicBezTo>
                                  <a:lnTo>
                                    <a:pt x="0" y="428225"/>
                                  </a:lnTo>
                                  <a:lnTo>
                                    <a:pt x="149319" y="985386"/>
                                  </a:lnTo>
                                  <a:lnTo>
                                    <a:pt x="0" y="1542548"/>
                                  </a:lnTo>
                                  <a:lnTo>
                                    <a:pt x="149319" y="2099710"/>
                                  </a:lnTo>
                                  <a:lnTo>
                                    <a:pt x="102172" y="2275649"/>
                                  </a:lnTo>
                                  <a:cubicBezTo>
                                    <a:pt x="138899" y="2293814"/>
                                    <a:pt x="175879" y="2311726"/>
                                    <a:pt x="213113" y="2329130"/>
                                  </a:cubicBezTo>
                                  <a:lnTo>
                                    <a:pt x="274620" y="2099710"/>
                                  </a:lnTo>
                                  <a:lnTo>
                                    <a:pt x="125174" y="154254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93213932" name="Vrije vorm: vorm 593213932"/>
                          <wps:cNvSpPr/>
                          <wps:spPr>
                            <a:xfrm>
                              <a:off x="3222113" y="7650492"/>
                              <a:ext cx="286692" cy="2194856"/>
                            </a:xfrm>
                            <a:custGeom>
                              <a:avLst/>
                              <a:gdLst>
                                <a:gd name="connsiteX0" fmla="*/ 137373 w 286692"/>
                                <a:gd name="connsiteY0" fmla="*/ 1236528 h 2194856"/>
                                <a:gd name="connsiteX1" fmla="*/ 286692 w 286692"/>
                                <a:gd name="connsiteY1" fmla="*/ 679366 h 2194856"/>
                                <a:gd name="connsiteX2" fmla="*/ 137373 w 286692"/>
                                <a:gd name="connsiteY2" fmla="*/ 122205 h 2194856"/>
                                <a:gd name="connsiteX3" fmla="*/ 148811 w 286692"/>
                                <a:gd name="connsiteY3" fmla="*/ 79649 h 2194856"/>
                                <a:gd name="connsiteX4" fmla="*/ 32787 w 286692"/>
                                <a:gd name="connsiteY4" fmla="*/ 0 h 2194856"/>
                                <a:gd name="connsiteX5" fmla="*/ 0 w 286692"/>
                                <a:gd name="connsiteY5" fmla="*/ 122205 h 2194856"/>
                                <a:gd name="connsiteX6" fmla="*/ 149319 w 286692"/>
                                <a:gd name="connsiteY6" fmla="*/ 679366 h 2194856"/>
                                <a:gd name="connsiteX7" fmla="*/ 0 w 286692"/>
                                <a:gd name="connsiteY7" fmla="*/ 1236528 h 2194856"/>
                                <a:gd name="connsiteX8" fmla="*/ 149319 w 286692"/>
                                <a:gd name="connsiteY8" fmla="*/ 1793690 h 2194856"/>
                                <a:gd name="connsiteX9" fmla="*/ 54517 w 286692"/>
                                <a:gd name="connsiteY9" fmla="*/ 2147473 h 2194856"/>
                                <a:gd name="connsiteX10" fmla="*/ 179183 w 286692"/>
                                <a:gd name="connsiteY10" fmla="*/ 2194857 h 2194856"/>
                                <a:gd name="connsiteX11" fmla="*/ 286692 w 286692"/>
                                <a:gd name="connsiteY11" fmla="*/ 1793690 h 2194856"/>
                                <a:gd name="connsiteX12" fmla="*/ 137373 w 286692"/>
                                <a:gd name="connsiteY12" fmla="*/ 12365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137373" y="1236528"/>
                                  </a:moveTo>
                                  <a:lnTo>
                                    <a:pt x="286692" y="679366"/>
                                  </a:lnTo>
                                  <a:lnTo>
                                    <a:pt x="137373" y="122205"/>
                                  </a:lnTo>
                                  <a:lnTo>
                                    <a:pt x="148811" y="79649"/>
                                  </a:lnTo>
                                  <a:cubicBezTo>
                                    <a:pt x="109543" y="53861"/>
                                    <a:pt x="70911" y="27312"/>
                                    <a:pt x="32787" y="0"/>
                                  </a:cubicBezTo>
                                  <a:lnTo>
                                    <a:pt x="0" y="122205"/>
                                  </a:lnTo>
                                  <a:lnTo>
                                    <a:pt x="149319" y="679366"/>
                                  </a:lnTo>
                                  <a:lnTo>
                                    <a:pt x="0" y="1236528"/>
                                  </a:lnTo>
                                  <a:lnTo>
                                    <a:pt x="149319" y="1793690"/>
                                  </a:lnTo>
                                  <a:lnTo>
                                    <a:pt x="54517" y="2147473"/>
                                  </a:lnTo>
                                  <a:cubicBezTo>
                                    <a:pt x="95818" y="2163734"/>
                                    <a:pt x="137373" y="2179740"/>
                                    <a:pt x="179183" y="2194857"/>
                                  </a:cubicBezTo>
                                  <a:lnTo>
                                    <a:pt x="286692" y="1793690"/>
                                  </a:lnTo>
                                  <a:lnTo>
                                    <a:pt x="137373" y="12365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9682609" name="Vrije vorm: vorm 1469682609"/>
                          <wps:cNvSpPr/>
                          <wps:spPr>
                            <a:xfrm>
                              <a:off x="2998198" y="7506692"/>
                              <a:ext cx="280719" cy="2257610"/>
                            </a:xfrm>
                            <a:custGeom>
                              <a:avLst/>
                              <a:gdLst>
                                <a:gd name="connsiteX0" fmla="*/ 131274 w 280719"/>
                                <a:gd name="connsiteY0" fmla="*/ 1380329 h 2257610"/>
                                <a:gd name="connsiteX1" fmla="*/ 280593 w 280719"/>
                                <a:gd name="connsiteY1" fmla="*/ 823166 h 2257610"/>
                                <a:gd name="connsiteX2" fmla="*/ 131274 w 280719"/>
                                <a:gd name="connsiteY2" fmla="*/ 266005 h 2257610"/>
                                <a:gd name="connsiteX3" fmla="*/ 179437 w 280719"/>
                                <a:gd name="connsiteY3" fmla="*/ 86382 h 2257610"/>
                                <a:gd name="connsiteX4" fmla="*/ 71292 w 280719"/>
                                <a:gd name="connsiteY4" fmla="*/ 0 h 2257610"/>
                                <a:gd name="connsiteX5" fmla="*/ 0 w 280719"/>
                                <a:gd name="connsiteY5" fmla="*/ 266005 h 2257610"/>
                                <a:gd name="connsiteX6" fmla="*/ 149319 w 280719"/>
                                <a:gd name="connsiteY6" fmla="*/ 823166 h 2257610"/>
                                <a:gd name="connsiteX7" fmla="*/ 0 w 280719"/>
                                <a:gd name="connsiteY7" fmla="*/ 1380329 h 2257610"/>
                                <a:gd name="connsiteX8" fmla="*/ 149319 w 280719"/>
                                <a:gd name="connsiteY8" fmla="*/ 1937490 h 2257610"/>
                                <a:gd name="connsiteX9" fmla="*/ 77138 w 280719"/>
                                <a:gd name="connsiteY9" fmla="*/ 2206924 h 2257610"/>
                                <a:gd name="connsiteX10" fmla="*/ 194941 w 280719"/>
                                <a:gd name="connsiteY10" fmla="*/ 2257611 h 2257610"/>
                                <a:gd name="connsiteX11" fmla="*/ 280720 w 280719"/>
                                <a:gd name="connsiteY11" fmla="*/ 1937617 h 2257610"/>
                                <a:gd name="connsiteX12" fmla="*/ 131274 w 280719"/>
                                <a:gd name="connsiteY12" fmla="*/ 1380329 h 22576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610">
                                  <a:moveTo>
                                    <a:pt x="131274" y="1380329"/>
                                  </a:moveTo>
                                  <a:lnTo>
                                    <a:pt x="280593" y="823166"/>
                                  </a:lnTo>
                                  <a:lnTo>
                                    <a:pt x="131274" y="266005"/>
                                  </a:lnTo>
                                  <a:lnTo>
                                    <a:pt x="179437" y="86382"/>
                                  </a:lnTo>
                                  <a:cubicBezTo>
                                    <a:pt x="142711" y="58308"/>
                                    <a:pt x="106620" y="29599"/>
                                    <a:pt x="71292" y="0"/>
                                  </a:cubicBezTo>
                                  <a:lnTo>
                                    <a:pt x="0" y="266005"/>
                                  </a:lnTo>
                                  <a:lnTo>
                                    <a:pt x="149319" y="823166"/>
                                  </a:lnTo>
                                  <a:lnTo>
                                    <a:pt x="0" y="1380329"/>
                                  </a:lnTo>
                                  <a:lnTo>
                                    <a:pt x="149319" y="1937490"/>
                                  </a:lnTo>
                                  <a:lnTo>
                                    <a:pt x="77138" y="2206924"/>
                                  </a:lnTo>
                                  <a:cubicBezTo>
                                    <a:pt x="116151" y="2224201"/>
                                    <a:pt x="155419" y="2241223"/>
                                    <a:pt x="194941" y="2257611"/>
                                  </a:cubicBezTo>
                                  <a:lnTo>
                                    <a:pt x="280720" y="1937617"/>
                                  </a:lnTo>
                                  <a:lnTo>
                                    <a:pt x="131274" y="138032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44644305" name="Vrije vorm: vorm 544644305"/>
                          <wps:cNvSpPr/>
                          <wps:spPr>
                            <a:xfrm>
                              <a:off x="3670197" y="574438"/>
                              <a:ext cx="137500" cy="1025909"/>
                            </a:xfrm>
                            <a:custGeom>
                              <a:avLst/>
                              <a:gdLst>
                                <a:gd name="connsiteX0" fmla="*/ 137501 w 137500"/>
                                <a:gd name="connsiteY0" fmla="*/ 1025909 h 1025909"/>
                                <a:gd name="connsiteX1" fmla="*/ 137501 w 137500"/>
                                <a:gd name="connsiteY1" fmla="*/ 0 h 1025909"/>
                                <a:gd name="connsiteX2" fmla="*/ 0 w 137500"/>
                                <a:gd name="connsiteY2" fmla="*/ 512955 h 1025909"/>
                              </a:gdLst>
                              <a:ahLst/>
                              <a:cxnLst>
                                <a:cxn ang="0">
                                  <a:pos x="connsiteX0" y="connsiteY0"/>
                                </a:cxn>
                                <a:cxn ang="0">
                                  <a:pos x="connsiteX1" y="connsiteY1"/>
                                </a:cxn>
                                <a:cxn ang="0">
                                  <a:pos x="connsiteX2" y="connsiteY2"/>
                                </a:cxn>
                              </a:cxnLst>
                              <a:rect l="l" t="t" r="r" b="b"/>
                              <a:pathLst>
                                <a:path w="137500" h="1025909">
                                  <a:moveTo>
                                    <a:pt x="137501" y="1025909"/>
                                  </a:moveTo>
                                  <a:lnTo>
                                    <a:pt x="137501" y="0"/>
                                  </a:lnTo>
                                  <a:lnTo>
                                    <a:pt x="0" y="5129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4866452" name="Vrije vorm: vorm 1734866452"/>
                          <wps:cNvSpPr/>
                          <wps:spPr>
                            <a:xfrm>
                              <a:off x="310075" y="2739695"/>
                              <a:ext cx="208284" cy="4494895"/>
                            </a:xfrm>
                            <a:custGeom>
                              <a:avLst/>
                              <a:gdLst>
                                <a:gd name="connsiteX0" fmla="*/ 58965 w 208284"/>
                                <a:gd name="connsiteY0" fmla="*/ 3918932 h 4494895"/>
                                <a:gd name="connsiteX1" fmla="*/ 208284 w 208284"/>
                                <a:gd name="connsiteY1" fmla="*/ 3361771 h 4494895"/>
                                <a:gd name="connsiteX2" fmla="*/ 58965 w 208284"/>
                                <a:gd name="connsiteY2" fmla="*/ 2804609 h 4494895"/>
                                <a:gd name="connsiteX3" fmla="*/ 208284 w 208284"/>
                                <a:gd name="connsiteY3" fmla="*/ 2247448 h 4494895"/>
                                <a:gd name="connsiteX4" fmla="*/ 58965 w 208284"/>
                                <a:gd name="connsiteY4" fmla="*/ 1690286 h 4494895"/>
                                <a:gd name="connsiteX5" fmla="*/ 208284 w 208284"/>
                                <a:gd name="connsiteY5" fmla="*/ 1133124 h 4494895"/>
                                <a:gd name="connsiteX6" fmla="*/ 58965 w 208284"/>
                                <a:gd name="connsiteY6" fmla="*/ 575963 h 4494895"/>
                                <a:gd name="connsiteX7" fmla="*/ 208284 w 208284"/>
                                <a:gd name="connsiteY7" fmla="*/ 18801 h 4494895"/>
                                <a:gd name="connsiteX8" fmla="*/ 203201 w 208284"/>
                                <a:gd name="connsiteY8" fmla="*/ 0 h 4494895"/>
                                <a:gd name="connsiteX9" fmla="*/ 81967 w 208284"/>
                                <a:gd name="connsiteY9" fmla="*/ 270070 h 4494895"/>
                                <a:gd name="connsiteX10" fmla="*/ 0 w 208284"/>
                                <a:gd name="connsiteY10" fmla="*/ 575963 h 4494895"/>
                                <a:gd name="connsiteX11" fmla="*/ 149319 w 208284"/>
                                <a:gd name="connsiteY11" fmla="*/ 1133124 h 4494895"/>
                                <a:gd name="connsiteX12" fmla="*/ 0 w 208284"/>
                                <a:gd name="connsiteY12" fmla="*/ 1690413 h 4494895"/>
                                <a:gd name="connsiteX13" fmla="*/ 149319 w 208284"/>
                                <a:gd name="connsiteY13" fmla="*/ 2247575 h 4494895"/>
                                <a:gd name="connsiteX14" fmla="*/ 0 w 208284"/>
                                <a:gd name="connsiteY14" fmla="*/ 2804609 h 4494895"/>
                                <a:gd name="connsiteX15" fmla="*/ 149319 w 208284"/>
                                <a:gd name="connsiteY15" fmla="*/ 3361771 h 4494895"/>
                                <a:gd name="connsiteX16" fmla="*/ 0 w 208284"/>
                                <a:gd name="connsiteY16" fmla="*/ 3918932 h 4494895"/>
                                <a:gd name="connsiteX17" fmla="*/ 81967 w 208284"/>
                                <a:gd name="connsiteY17" fmla="*/ 4224825 h 4494895"/>
                                <a:gd name="connsiteX18" fmla="*/ 203201 w 208284"/>
                                <a:gd name="connsiteY18" fmla="*/ 4494895 h 4494895"/>
                                <a:gd name="connsiteX19" fmla="*/ 208284 w 208284"/>
                                <a:gd name="connsiteY19" fmla="*/ 4476095 h 4494895"/>
                                <a:gd name="connsiteX20" fmla="*/ 58965 w 208284"/>
                                <a:gd name="connsiteY20" fmla="*/ 3918932 h 44948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08284" h="4494895">
                                  <a:moveTo>
                                    <a:pt x="58965" y="3918932"/>
                                  </a:moveTo>
                                  <a:lnTo>
                                    <a:pt x="208284" y="3361771"/>
                                  </a:lnTo>
                                  <a:lnTo>
                                    <a:pt x="58965" y="2804609"/>
                                  </a:lnTo>
                                  <a:lnTo>
                                    <a:pt x="208284" y="2247448"/>
                                  </a:lnTo>
                                  <a:lnTo>
                                    <a:pt x="58965" y="1690286"/>
                                  </a:lnTo>
                                  <a:lnTo>
                                    <a:pt x="208284" y="1133124"/>
                                  </a:lnTo>
                                  <a:lnTo>
                                    <a:pt x="58965" y="575963"/>
                                  </a:lnTo>
                                  <a:lnTo>
                                    <a:pt x="208284" y="18801"/>
                                  </a:lnTo>
                                  <a:lnTo>
                                    <a:pt x="203201" y="0"/>
                                  </a:lnTo>
                                  <a:cubicBezTo>
                                    <a:pt x="160248" y="88668"/>
                                    <a:pt x="119836" y="178734"/>
                                    <a:pt x="81967" y="270070"/>
                                  </a:cubicBezTo>
                                  <a:lnTo>
                                    <a:pt x="0" y="575963"/>
                                  </a:lnTo>
                                  <a:lnTo>
                                    <a:pt x="149319" y="1133124"/>
                                  </a:lnTo>
                                  <a:lnTo>
                                    <a:pt x="0" y="1690413"/>
                                  </a:lnTo>
                                  <a:lnTo>
                                    <a:pt x="149319" y="2247575"/>
                                  </a:lnTo>
                                  <a:lnTo>
                                    <a:pt x="0" y="2804609"/>
                                  </a:lnTo>
                                  <a:lnTo>
                                    <a:pt x="149319" y="3361771"/>
                                  </a:lnTo>
                                  <a:lnTo>
                                    <a:pt x="0" y="3918932"/>
                                  </a:lnTo>
                                  <a:lnTo>
                                    <a:pt x="81967" y="4224825"/>
                                  </a:lnTo>
                                  <a:cubicBezTo>
                                    <a:pt x="119836" y="4316161"/>
                                    <a:pt x="160375" y="4406227"/>
                                    <a:pt x="203201" y="4494895"/>
                                  </a:cubicBezTo>
                                  <a:lnTo>
                                    <a:pt x="208284" y="4476095"/>
                                  </a:lnTo>
                                  <a:lnTo>
                                    <a:pt x="58965" y="3918932"/>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4359251" name="Vrije vorm: vorm 1324359251"/>
                          <wps:cNvSpPr/>
                          <wps:spPr>
                            <a:xfrm>
                              <a:off x="3446155" y="57545"/>
                              <a:ext cx="292792" cy="2137437"/>
                            </a:xfrm>
                            <a:custGeom>
                              <a:avLst/>
                              <a:gdLst>
                                <a:gd name="connsiteX0" fmla="*/ 0 w 292792"/>
                                <a:gd name="connsiteY0" fmla="*/ 1029847 h 2137437"/>
                                <a:gd name="connsiteX1" fmla="*/ 149319 w 292792"/>
                                <a:gd name="connsiteY1" fmla="*/ 1587009 h 2137437"/>
                                <a:gd name="connsiteX2" fmla="*/ 1779 w 292792"/>
                                <a:gd name="connsiteY2" fmla="*/ 2137438 h 2137437"/>
                                <a:gd name="connsiteX3" fmla="*/ 171431 w 292792"/>
                                <a:gd name="connsiteY3" fmla="*/ 2039623 h 2137437"/>
                                <a:gd name="connsiteX4" fmla="*/ 292792 w 292792"/>
                                <a:gd name="connsiteY4" fmla="*/ 1587009 h 2137437"/>
                                <a:gd name="connsiteX5" fmla="*/ 143346 w 292792"/>
                                <a:gd name="connsiteY5" fmla="*/ 1029847 h 2137437"/>
                                <a:gd name="connsiteX6" fmla="*/ 292665 w 292792"/>
                                <a:gd name="connsiteY6" fmla="*/ 472686 h 2137437"/>
                                <a:gd name="connsiteX7" fmla="*/ 165966 w 292792"/>
                                <a:gd name="connsiteY7" fmla="*/ 0 h 2137437"/>
                                <a:gd name="connsiteX8" fmla="*/ 34312 w 292792"/>
                                <a:gd name="connsiteY8" fmla="*/ 43699 h 2137437"/>
                                <a:gd name="connsiteX9" fmla="*/ 149319 w 292792"/>
                                <a:gd name="connsiteY9" fmla="*/ 472813 h 2137437"/>
                                <a:gd name="connsiteX10" fmla="*/ 0 w 292792"/>
                                <a:gd name="connsiteY10" fmla="*/ 1029847 h 21374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437">
                                  <a:moveTo>
                                    <a:pt x="0" y="1029847"/>
                                  </a:moveTo>
                                  <a:lnTo>
                                    <a:pt x="149319" y="1587009"/>
                                  </a:lnTo>
                                  <a:lnTo>
                                    <a:pt x="1779" y="2137438"/>
                                  </a:lnTo>
                                  <a:cubicBezTo>
                                    <a:pt x="57186" y="2103139"/>
                                    <a:pt x="113864" y="2070619"/>
                                    <a:pt x="171431" y="2039623"/>
                                  </a:cubicBezTo>
                                  <a:lnTo>
                                    <a:pt x="292792" y="1587009"/>
                                  </a:lnTo>
                                  <a:lnTo>
                                    <a:pt x="143346" y="1029847"/>
                                  </a:lnTo>
                                  <a:lnTo>
                                    <a:pt x="292665" y="472686"/>
                                  </a:lnTo>
                                  <a:lnTo>
                                    <a:pt x="165966" y="0"/>
                                  </a:lnTo>
                                  <a:cubicBezTo>
                                    <a:pt x="121743" y="13974"/>
                                    <a:pt x="77900" y="28582"/>
                                    <a:pt x="34312" y="43699"/>
                                  </a:cubicBezTo>
                                  <a:lnTo>
                                    <a:pt x="149319" y="472813"/>
                                  </a:lnTo>
                                  <a:lnTo>
                                    <a:pt x="0" y="102984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4441987" name="Vrije vorm: vorm 1144441987"/>
                          <wps:cNvSpPr/>
                          <wps:spPr>
                            <a:xfrm>
                              <a:off x="2998071" y="210237"/>
                              <a:ext cx="280719" cy="2257482"/>
                            </a:xfrm>
                            <a:custGeom>
                              <a:avLst/>
                              <a:gdLst>
                                <a:gd name="connsiteX0" fmla="*/ 0 w 280719"/>
                                <a:gd name="connsiteY0" fmla="*/ 877155 h 2257482"/>
                                <a:gd name="connsiteX1" fmla="*/ 149319 w 280719"/>
                                <a:gd name="connsiteY1" fmla="*/ 1434317 h 2257482"/>
                                <a:gd name="connsiteX2" fmla="*/ 0 w 280719"/>
                                <a:gd name="connsiteY2" fmla="*/ 1991478 h 2257482"/>
                                <a:gd name="connsiteX3" fmla="*/ 71292 w 280719"/>
                                <a:gd name="connsiteY3" fmla="*/ 2257483 h 2257482"/>
                                <a:gd name="connsiteX4" fmla="*/ 179437 w 280719"/>
                                <a:gd name="connsiteY4" fmla="*/ 2171102 h 2257482"/>
                                <a:gd name="connsiteX5" fmla="*/ 131274 w 280719"/>
                                <a:gd name="connsiteY5" fmla="*/ 1991478 h 2257482"/>
                                <a:gd name="connsiteX6" fmla="*/ 280593 w 280719"/>
                                <a:gd name="connsiteY6" fmla="*/ 1434317 h 2257482"/>
                                <a:gd name="connsiteX7" fmla="*/ 131401 w 280719"/>
                                <a:gd name="connsiteY7" fmla="*/ 877155 h 2257482"/>
                                <a:gd name="connsiteX8" fmla="*/ 280720 w 280719"/>
                                <a:gd name="connsiteY8" fmla="*/ 319993 h 2257482"/>
                                <a:gd name="connsiteX9" fmla="*/ 194941 w 280719"/>
                                <a:gd name="connsiteY9" fmla="*/ 0 h 2257482"/>
                                <a:gd name="connsiteX10" fmla="*/ 77138 w 280719"/>
                                <a:gd name="connsiteY10" fmla="*/ 50686 h 2257482"/>
                                <a:gd name="connsiteX11" fmla="*/ 149319 w 280719"/>
                                <a:gd name="connsiteY11" fmla="*/ 320120 h 2257482"/>
                                <a:gd name="connsiteX12" fmla="*/ 0 w 280719"/>
                                <a:gd name="connsiteY12" fmla="*/ 877155 h 22574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482">
                                  <a:moveTo>
                                    <a:pt x="0" y="877155"/>
                                  </a:moveTo>
                                  <a:lnTo>
                                    <a:pt x="149319" y="1434317"/>
                                  </a:lnTo>
                                  <a:lnTo>
                                    <a:pt x="0" y="1991478"/>
                                  </a:lnTo>
                                  <a:lnTo>
                                    <a:pt x="71292" y="2257483"/>
                                  </a:lnTo>
                                  <a:cubicBezTo>
                                    <a:pt x="106747" y="2227885"/>
                                    <a:pt x="142838" y="2199175"/>
                                    <a:pt x="179437" y="2171102"/>
                                  </a:cubicBezTo>
                                  <a:lnTo>
                                    <a:pt x="131274" y="1991478"/>
                                  </a:lnTo>
                                  <a:lnTo>
                                    <a:pt x="280593" y="1434317"/>
                                  </a:lnTo>
                                  <a:lnTo>
                                    <a:pt x="131401" y="877155"/>
                                  </a:lnTo>
                                  <a:lnTo>
                                    <a:pt x="280720" y="319993"/>
                                  </a:lnTo>
                                  <a:lnTo>
                                    <a:pt x="194941" y="0"/>
                                  </a:lnTo>
                                  <a:cubicBezTo>
                                    <a:pt x="155419" y="16387"/>
                                    <a:pt x="116151" y="33282"/>
                                    <a:pt x="77138" y="50686"/>
                                  </a:cubicBezTo>
                                  <a:lnTo>
                                    <a:pt x="149319" y="320120"/>
                                  </a:lnTo>
                                  <a:lnTo>
                                    <a:pt x="0" y="8771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31404459" name="Vrije vorm: vorm 2131404459"/>
                          <wps:cNvSpPr/>
                          <wps:spPr>
                            <a:xfrm>
                              <a:off x="3222113" y="129064"/>
                              <a:ext cx="286692" cy="2194856"/>
                            </a:xfrm>
                            <a:custGeom>
                              <a:avLst/>
                              <a:gdLst>
                                <a:gd name="connsiteX0" fmla="*/ 0 w 286692"/>
                                <a:gd name="connsiteY0" fmla="*/ 958328 h 2194856"/>
                                <a:gd name="connsiteX1" fmla="*/ 149319 w 286692"/>
                                <a:gd name="connsiteY1" fmla="*/ 1515490 h 2194856"/>
                                <a:gd name="connsiteX2" fmla="*/ 0 w 286692"/>
                                <a:gd name="connsiteY2" fmla="*/ 2072652 h 2194856"/>
                                <a:gd name="connsiteX3" fmla="*/ 32787 w 286692"/>
                                <a:gd name="connsiteY3" fmla="*/ 2194856 h 2194856"/>
                                <a:gd name="connsiteX4" fmla="*/ 148811 w 286692"/>
                                <a:gd name="connsiteY4" fmla="*/ 2115207 h 2194856"/>
                                <a:gd name="connsiteX5" fmla="*/ 137373 w 286692"/>
                                <a:gd name="connsiteY5" fmla="*/ 2072652 h 2194856"/>
                                <a:gd name="connsiteX6" fmla="*/ 286692 w 286692"/>
                                <a:gd name="connsiteY6" fmla="*/ 1515490 h 2194856"/>
                                <a:gd name="connsiteX7" fmla="*/ 137373 w 286692"/>
                                <a:gd name="connsiteY7" fmla="*/ 958328 h 2194856"/>
                                <a:gd name="connsiteX8" fmla="*/ 286692 w 286692"/>
                                <a:gd name="connsiteY8" fmla="*/ 401167 h 2194856"/>
                                <a:gd name="connsiteX9" fmla="*/ 179183 w 286692"/>
                                <a:gd name="connsiteY9" fmla="*/ 0 h 2194856"/>
                                <a:gd name="connsiteX10" fmla="*/ 54517 w 286692"/>
                                <a:gd name="connsiteY10" fmla="*/ 47383 h 2194856"/>
                                <a:gd name="connsiteX11" fmla="*/ 149319 w 286692"/>
                                <a:gd name="connsiteY11" fmla="*/ 401167 h 2194856"/>
                                <a:gd name="connsiteX12" fmla="*/ 0 w 286692"/>
                                <a:gd name="connsiteY12" fmla="*/ 9583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0" y="958328"/>
                                  </a:moveTo>
                                  <a:lnTo>
                                    <a:pt x="149319" y="1515490"/>
                                  </a:lnTo>
                                  <a:lnTo>
                                    <a:pt x="0" y="2072652"/>
                                  </a:lnTo>
                                  <a:lnTo>
                                    <a:pt x="32787" y="2194856"/>
                                  </a:lnTo>
                                  <a:cubicBezTo>
                                    <a:pt x="70783" y="2167417"/>
                                    <a:pt x="109543" y="2140995"/>
                                    <a:pt x="148811" y="2115207"/>
                                  </a:cubicBezTo>
                                  <a:lnTo>
                                    <a:pt x="137373" y="2072652"/>
                                  </a:lnTo>
                                  <a:lnTo>
                                    <a:pt x="286692" y="1515490"/>
                                  </a:lnTo>
                                  <a:lnTo>
                                    <a:pt x="137373" y="958328"/>
                                  </a:lnTo>
                                  <a:lnTo>
                                    <a:pt x="286692" y="401167"/>
                                  </a:lnTo>
                                  <a:lnTo>
                                    <a:pt x="179183" y="0"/>
                                  </a:lnTo>
                                  <a:cubicBezTo>
                                    <a:pt x="137373" y="15244"/>
                                    <a:pt x="95818" y="31123"/>
                                    <a:pt x="54517" y="47383"/>
                                  </a:cubicBezTo>
                                  <a:lnTo>
                                    <a:pt x="149319" y="401167"/>
                                  </a:lnTo>
                                  <a:lnTo>
                                    <a:pt x="0" y="9583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6119074" name="Vrije vorm: vorm 386119074"/>
                          <wps:cNvSpPr/>
                          <wps:spPr>
                            <a:xfrm>
                              <a:off x="3686717" y="0"/>
                              <a:ext cx="120980" cy="486150"/>
                            </a:xfrm>
                            <a:custGeom>
                              <a:avLst/>
                              <a:gdLst>
                                <a:gd name="connsiteX0" fmla="*/ 120980 w 120980"/>
                                <a:gd name="connsiteY0" fmla="*/ 0 h 486150"/>
                                <a:gd name="connsiteX1" fmla="*/ 0 w 120980"/>
                                <a:gd name="connsiteY1" fmla="*/ 34807 h 486150"/>
                                <a:gd name="connsiteX2" fmla="*/ 120980 w 120980"/>
                                <a:gd name="connsiteY2" fmla="*/ 486151 h 486150"/>
                                <a:gd name="connsiteX3" fmla="*/ 120980 w 120980"/>
                                <a:gd name="connsiteY3" fmla="*/ 0 h 486150"/>
                              </a:gdLst>
                              <a:ahLst/>
                              <a:cxnLst>
                                <a:cxn ang="0">
                                  <a:pos x="connsiteX0" y="connsiteY0"/>
                                </a:cxn>
                                <a:cxn ang="0">
                                  <a:pos x="connsiteX1" y="connsiteY1"/>
                                </a:cxn>
                                <a:cxn ang="0">
                                  <a:pos x="connsiteX2" y="connsiteY2"/>
                                </a:cxn>
                                <a:cxn ang="0">
                                  <a:pos x="connsiteX3" y="connsiteY3"/>
                                </a:cxn>
                              </a:cxnLst>
                              <a:rect l="l" t="t" r="r" b="b"/>
                              <a:pathLst>
                                <a:path w="120980" h="486150">
                                  <a:moveTo>
                                    <a:pt x="120980" y="0"/>
                                  </a:moveTo>
                                  <a:cubicBezTo>
                                    <a:pt x="80442" y="11052"/>
                                    <a:pt x="40157" y="22739"/>
                                    <a:pt x="0" y="34807"/>
                                  </a:cubicBezTo>
                                  <a:lnTo>
                                    <a:pt x="120980" y="486151"/>
                                  </a:lnTo>
                                  <a:lnTo>
                                    <a:pt x="120980"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7298261" name="Vrije vorm: vorm 217298261"/>
                          <wps:cNvSpPr/>
                          <wps:spPr>
                            <a:xfrm>
                              <a:off x="3711244" y="7925897"/>
                              <a:ext cx="96453" cy="359881"/>
                            </a:xfrm>
                            <a:custGeom>
                              <a:avLst/>
                              <a:gdLst>
                                <a:gd name="connsiteX0" fmla="*/ 96454 w 96453"/>
                                <a:gd name="connsiteY0" fmla="*/ 46113 h 359881"/>
                                <a:gd name="connsiteX1" fmla="*/ 0 w 96453"/>
                                <a:gd name="connsiteY1" fmla="*/ 0 h 359881"/>
                                <a:gd name="connsiteX2" fmla="*/ 96454 w 96453"/>
                                <a:gd name="connsiteY2" fmla="*/ 359881 h 359881"/>
                                <a:gd name="connsiteX3" fmla="*/ 96454 w 96453"/>
                                <a:gd name="connsiteY3" fmla="*/ 46113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46113"/>
                                  </a:moveTo>
                                  <a:cubicBezTo>
                                    <a:pt x="64048" y="31250"/>
                                    <a:pt x="31897" y="15879"/>
                                    <a:pt x="0" y="0"/>
                                  </a:cubicBezTo>
                                  <a:lnTo>
                                    <a:pt x="96454" y="359881"/>
                                  </a:lnTo>
                                  <a:lnTo>
                                    <a:pt x="96454" y="4611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6484155" name="Vrije vorm: vorm 1416484155"/>
                          <wps:cNvSpPr/>
                          <wps:spPr>
                            <a:xfrm>
                              <a:off x="3711244" y="1688761"/>
                              <a:ext cx="96453" cy="359881"/>
                            </a:xfrm>
                            <a:custGeom>
                              <a:avLst/>
                              <a:gdLst>
                                <a:gd name="connsiteX0" fmla="*/ 96454 w 96453"/>
                                <a:gd name="connsiteY0" fmla="*/ 313769 h 359881"/>
                                <a:gd name="connsiteX1" fmla="*/ 96454 w 96453"/>
                                <a:gd name="connsiteY1" fmla="*/ 0 h 359881"/>
                                <a:gd name="connsiteX2" fmla="*/ 0 w 96453"/>
                                <a:gd name="connsiteY2" fmla="*/ 359881 h 359881"/>
                                <a:gd name="connsiteX3" fmla="*/ 96454 w 96453"/>
                                <a:gd name="connsiteY3" fmla="*/ 313769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313769"/>
                                  </a:moveTo>
                                  <a:lnTo>
                                    <a:pt x="96454" y="0"/>
                                  </a:lnTo>
                                  <a:lnTo>
                                    <a:pt x="0" y="359881"/>
                                  </a:lnTo>
                                  <a:cubicBezTo>
                                    <a:pt x="31770" y="344002"/>
                                    <a:pt x="63921" y="328631"/>
                                    <a:pt x="96454" y="313769"/>
                                  </a:cubicBez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80070350" name="Vrije vorm: vorm 1980070350"/>
                          <wps:cNvSpPr/>
                          <wps:spPr>
                            <a:xfrm>
                              <a:off x="3670197" y="8374193"/>
                              <a:ext cx="137500" cy="1025782"/>
                            </a:xfrm>
                            <a:custGeom>
                              <a:avLst/>
                              <a:gdLst>
                                <a:gd name="connsiteX0" fmla="*/ 137501 w 137500"/>
                                <a:gd name="connsiteY0" fmla="*/ 1025782 h 1025782"/>
                                <a:gd name="connsiteX1" fmla="*/ 137501 w 137500"/>
                                <a:gd name="connsiteY1" fmla="*/ 0 h 1025782"/>
                                <a:gd name="connsiteX2" fmla="*/ 0 w 137500"/>
                                <a:gd name="connsiteY2" fmla="*/ 512828 h 1025782"/>
                              </a:gdLst>
                              <a:ahLst/>
                              <a:cxnLst>
                                <a:cxn ang="0">
                                  <a:pos x="connsiteX0" y="connsiteY0"/>
                                </a:cxn>
                                <a:cxn ang="0">
                                  <a:pos x="connsiteX1" y="connsiteY1"/>
                                </a:cxn>
                                <a:cxn ang="0">
                                  <a:pos x="connsiteX2" y="connsiteY2"/>
                                </a:cxn>
                              </a:cxnLst>
                              <a:rect l="l" t="t" r="r" b="b"/>
                              <a:pathLst>
                                <a:path w="137500" h="1025782">
                                  <a:moveTo>
                                    <a:pt x="137501" y="1025782"/>
                                  </a:moveTo>
                                  <a:lnTo>
                                    <a:pt x="137501" y="0"/>
                                  </a:lnTo>
                                  <a:lnTo>
                                    <a:pt x="0" y="5128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0567462" name="Vrije vorm: vorm 1260567462"/>
                          <wps:cNvSpPr/>
                          <wps:spPr>
                            <a:xfrm>
                              <a:off x="2774156" y="300811"/>
                              <a:ext cx="274619" cy="2329128"/>
                            </a:xfrm>
                            <a:custGeom>
                              <a:avLst/>
                              <a:gdLst>
                                <a:gd name="connsiteX0" fmla="*/ 0 w 274619"/>
                                <a:gd name="connsiteY0" fmla="*/ 786581 h 2329128"/>
                                <a:gd name="connsiteX1" fmla="*/ 149319 w 274619"/>
                                <a:gd name="connsiteY1" fmla="*/ 1343743 h 2329128"/>
                                <a:gd name="connsiteX2" fmla="*/ 0 w 274619"/>
                                <a:gd name="connsiteY2" fmla="*/ 1900905 h 2329128"/>
                                <a:gd name="connsiteX3" fmla="*/ 114753 w 274619"/>
                                <a:gd name="connsiteY3" fmla="*/ 2329129 h 2329128"/>
                                <a:gd name="connsiteX4" fmla="*/ 215019 w 274619"/>
                                <a:gd name="connsiteY4" fmla="*/ 2235888 h 2329128"/>
                                <a:gd name="connsiteX5" fmla="*/ 125174 w 274619"/>
                                <a:gd name="connsiteY5" fmla="*/ 1900778 h 2329128"/>
                                <a:gd name="connsiteX6" fmla="*/ 274493 w 274619"/>
                                <a:gd name="connsiteY6" fmla="*/ 1343616 h 2329128"/>
                                <a:gd name="connsiteX7" fmla="*/ 125301 w 274619"/>
                                <a:gd name="connsiteY7" fmla="*/ 786581 h 2329128"/>
                                <a:gd name="connsiteX8" fmla="*/ 274620 w 274619"/>
                                <a:gd name="connsiteY8" fmla="*/ 229420 h 2329128"/>
                                <a:gd name="connsiteX9" fmla="*/ 213113 w 274619"/>
                                <a:gd name="connsiteY9" fmla="*/ 0 h 2329128"/>
                                <a:gd name="connsiteX10" fmla="*/ 102172 w 274619"/>
                                <a:gd name="connsiteY10" fmla="*/ 53480 h 2329128"/>
                                <a:gd name="connsiteX11" fmla="*/ 149319 w 274619"/>
                                <a:gd name="connsiteY11" fmla="*/ 229420 h 2329128"/>
                                <a:gd name="connsiteX12" fmla="*/ 0 w 274619"/>
                                <a:gd name="connsiteY12" fmla="*/ 786581 h 23291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8">
                                  <a:moveTo>
                                    <a:pt x="0" y="786581"/>
                                  </a:moveTo>
                                  <a:lnTo>
                                    <a:pt x="149319" y="1343743"/>
                                  </a:lnTo>
                                  <a:lnTo>
                                    <a:pt x="0" y="1900905"/>
                                  </a:lnTo>
                                  <a:lnTo>
                                    <a:pt x="114753" y="2329129"/>
                                  </a:lnTo>
                                  <a:cubicBezTo>
                                    <a:pt x="147540" y="2297371"/>
                                    <a:pt x="180962" y="2266248"/>
                                    <a:pt x="215019" y="2235888"/>
                                  </a:cubicBezTo>
                                  <a:lnTo>
                                    <a:pt x="125174" y="1900778"/>
                                  </a:lnTo>
                                  <a:lnTo>
                                    <a:pt x="274493" y="1343616"/>
                                  </a:lnTo>
                                  <a:lnTo>
                                    <a:pt x="125301" y="786581"/>
                                  </a:lnTo>
                                  <a:lnTo>
                                    <a:pt x="274620" y="229420"/>
                                  </a:lnTo>
                                  <a:lnTo>
                                    <a:pt x="213113" y="0"/>
                                  </a:lnTo>
                                  <a:cubicBezTo>
                                    <a:pt x="175879" y="17403"/>
                                    <a:pt x="138898" y="35188"/>
                                    <a:pt x="102172" y="53480"/>
                                  </a:cubicBezTo>
                                  <a:lnTo>
                                    <a:pt x="149319" y="229420"/>
                                  </a:lnTo>
                                  <a:lnTo>
                                    <a:pt x="0" y="786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0739134" name="Vrije vorm: vorm 1540739134"/>
                          <wps:cNvSpPr/>
                          <wps:spPr>
                            <a:xfrm>
                              <a:off x="381" y="4785035"/>
                              <a:ext cx="57821" cy="404469"/>
                            </a:xfrm>
                            <a:custGeom>
                              <a:avLst/>
                              <a:gdLst>
                                <a:gd name="connsiteX0" fmla="*/ 3685 w 57821"/>
                                <a:gd name="connsiteY0" fmla="*/ 0 h 404469"/>
                                <a:gd name="connsiteX1" fmla="*/ 0 w 57821"/>
                                <a:gd name="connsiteY1" fmla="*/ 161458 h 404469"/>
                                <a:gd name="connsiteX2" fmla="*/ 10929 w 57821"/>
                                <a:gd name="connsiteY2" fmla="*/ 202235 h 404469"/>
                                <a:gd name="connsiteX3" fmla="*/ 0 w 57821"/>
                                <a:gd name="connsiteY3" fmla="*/ 243012 h 404469"/>
                                <a:gd name="connsiteX4" fmla="*/ 3685 w 57821"/>
                                <a:gd name="connsiteY4" fmla="*/ 404469 h 404469"/>
                                <a:gd name="connsiteX5" fmla="*/ 57821 w 57821"/>
                                <a:gd name="connsiteY5" fmla="*/ 202235 h 404469"/>
                                <a:gd name="connsiteX6" fmla="*/ 3685 w 57821"/>
                                <a:gd name="connsiteY6" fmla="*/ 0 h 404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821" h="404469">
                                  <a:moveTo>
                                    <a:pt x="3685" y="0"/>
                                  </a:moveTo>
                                  <a:cubicBezTo>
                                    <a:pt x="1652" y="53607"/>
                                    <a:pt x="508" y="107469"/>
                                    <a:pt x="0" y="161458"/>
                                  </a:cubicBezTo>
                                  <a:lnTo>
                                    <a:pt x="10929" y="202235"/>
                                  </a:lnTo>
                                  <a:lnTo>
                                    <a:pt x="0" y="243012"/>
                                  </a:lnTo>
                                  <a:cubicBezTo>
                                    <a:pt x="381" y="297001"/>
                                    <a:pt x="1525" y="350862"/>
                                    <a:pt x="3685" y="404469"/>
                                  </a:cubicBezTo>
                                  <a:lnTo>
                                    <a:pt x="57821" y="202235"/>
                                  </a:lnTo>
                                  <a:lnTo>
                                    <a:pt x="3685"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69554118" name="Vrije vorm: vorm 1969554118"/>
                          <wps:cNvSpPr/>
                          <wps:spPr>
                            <a:xfrm>
                              <a:off x="86033" y="3551810"/>
                              <a:ext cx="202184" cy="2870665"/>
                            </a:xfrm>
                            <a:custGeom>
                              <a:avLst/>
                              <a:gdLst>
                                <a:gd name="connsiteX0" fmla="*/ 52865 w 202184"/>
                                <a:gd name="connsiteY0" fmla="*/ 1992495 h 2870665"/>
                                <a:gd name="connsiteX1" fmla="*/ 202184 w 202184"/>
                                <a:gd name="connsiteY1" fmla="*/ 1435333 h 2870665"/>
                                <a:gd name="connsiteX2" fmla="*/ 52865 w 202184"/>
                                <a:gd name="connsiteY2" fmla="*/ 878171 h 2870665"/>
                                <a:gd name="connsiteX3" fmla="*/ 202184 w 202184"/>
                                <a:gd name="connsiteY3" fmla="*/ 321009 h 2870665"/>
                                <a:gd name="connsiteX4" fmla="*/ 116151 w 202184"/>
                                <a:gd name="connsiteY4" fmla="*/ 0 h 2870665"/>
                                <a:gd name="connsiteX5" fmla="*/ 89210 w 202184"/>
                                <a:gd name="connsiteY5" fmla="*/ 96925 h 2870665"/>
                                <a:gd name="connsiteX6" fmla="*/ 149319 w 202184"/>
                                <a:gd name="connsiteY6" fmla="*/ 321009 h 2870665"/>
                                <a:gd name="connsiteX7" fmla="*/ 0 w 202184"/>
                                <a:gd name="connsiteY7" fmla="*/ 878298 h 2870665"/>
                                <a:gd name="connsiteX8" fmla="*/ 149319 w 202184"/>
                                <a:gd name="connsiteY8" fmla="*/ 1435460 h 2870665"/>
                                <a:gd name="connsiteX9" fmla="*/ 0 w 202184"/>
                                <a:gd name="connsiteY9" fmla="*/ 1992495 h 2870665"/>
                                <a:gd name="connsiteX10" fmla="*/ 149319 w 202184"/>
                                <a:gd name="connsiteY10" fmla="*/ 2549656 h 2870665"/>
                                <a:gd name="connsiteX11" fmla="*/ 89210 w 202184"/>
                                <a:gd name="connsiteY11" fmla="*/ 2773741 h 2870665"/>
                                <a:gd name="connsiteX12" fmla="*/ 116151 w 202184"/>
                                <a:gd name="connsiteY12" fmla="*/ 2870666 h 2870665"/>
                                <a:gd name="connsiteX13" fmla="*/ 202184 w 202184"/>
                                <a:gd name="connsiteY13" fmla="*/ 2549656 h 2870665"/>
                                <a:gd name="connsiteX14" fmla="*/ 52865 w 202184"/>
                                <a:gd name="connsiteY14" fmla="*/ 1992495 h 2870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02184" h="2870665">
                                  <a:moveTo>
                                    <a:pt x="52865" y="1992495"/>
                                  </a:moveTo>
                                  <a:lnTo>
                                    <a:pt x="202184" y="1435333"/>
                                  </a:lnTo>
                                  <a:lnTo>
                                    <a:pt x="52865" y="878171"/>
                                  </a:lnTo>
                                  <a:lnTo>
                                    <a:pt x="202184" y="321009"/>
                                  </a:lnTo>
                                  <a:lnTo>
                                    <a:pt x="116151" y="0"/>
                                  </a:lnTo>
                                  <a:cubicBezTo>
                                    <a:pt x="106874" y="32139"/>
                                    <a:pt x="97852" y="64532"/>
                                    <a:pt x="89210" y="96925"/>
                                  </a:cubicBezTo>
                                  <a:lnTo>
                                    <a:pt x="149319" y="321009"/>
                                  </a:lnTo>
                                  <a:lnTo>
                                    <a:pt x="0" y="878298"/>
                                  </a:lnTo>
                                  <a:lnTo>
                                    <a:pt x="149319" y="1435460"/>
                                  </a:lnTo>
                                  <a:lnTo>
                                    <a:pt x="0" y="1992495"/>
                                  </a:lnTo>
                                  <a:lnTo>
                                    <a:pt x="149319" y="2549656"/>
                                  </a:lnTo>
                                  <a:lnTo>
                                    <a:pt x="89210" y="2773741"/>
                                  </a:lnTo>
                                  <a:cubicBezTo>
                                    <a:pt x="97852" y="2806134"/>
                                    <a:pt x="106874" y="2838527"/>
                                    <a:pt x="116151" y="2870666"/>
                                  </a:cubicBezTo>
                                  <a:lnTo>
                                    <a:pt x="202184" y="2549656"/>
                                  </a:lnTo>
                                  <a:lnTo>
                                    <a:pt x="52865" y="199249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61649743" name="Vrije vorm: vorm 861649743"/>
                          <wps:cNvSpPr/>
                          <wps:spPr>
                            <a:xfrm>
                              <a:off x="1878115" y="876646"/>
                              <a:ext cx="250601" cy="3692053"/>
                            </a:xfrm>
                            <a:custGeom>
                              <a:avLst/>
                              <a:gdLst>
                                <a:gd name="connsiteX0" fmla="*/ 149319 w 250601"/>
                                <a:gd name="connsiteY0" fmla="*/ 767908 h 3692053"/>
                                <a:gd name="connsiteX1" fmla="*/ 0 w 250601"/>
                                <a:gd name="connsiteY1" fmla="*/ 1325069 h 3692053"/>
                                <a:gd name="connsiteX2" fmla="*/ 149319 w 250601"/>
                                <a:gd name="connsiteY2" fmla="*/ 1882231 h 3692053"/>
                                <a:gd name="connsiteX3" fmla="*/ 0 w 250601"/>
                                <a:gd name="connsiteY3" fmla="*/ 2439393 h 3692053"/>
                                <a:gd name="connsiteX4" fmla="*/ 149319 w 250601"/>
                                <a:gd name="connsiteY4" fmla="*/ 2996554 h 3692053"/>
                                <a:gd name="connsiteX5" fmla="*/ 0 w 250601"/>
                                <a:gd name="connsiteY5" fmla="*/ 3553716 h 3692053"/>
                                <a:gd name="connsiteX6" fmla="*/ 37108 w 250601"/>
                                <a:gd name="connsiteY6" fmla="*/ 3692054 h 3692053"/>
                                <a:gd name="connsiteX7" fmla="*/ 231540 w 250601"/>
                                <a:gd name="connsiteY7" fmla="*/ 2925544 h 3692053"/>
                                <a:gd name="connsiteX8" fmla="*/ 101283 w 250601"/>
                                <a:gd name="connsiteY8" fmla="*/ 2439393 h 3692053"/>
                                <a:gd name="connsiteX9" fmla="*/ 250602 w 250601"/>
                                <a:gd name="connsiteY9" fmla="*/ 1882231 h 3692053"/>
                                <a:gd name="connsiteX10" fmla="*/ 101283 w 250601"/>
                                <a:gd name="connsiteY10" fmla="*/ 1325069 h 3692053"/>
                                <a:gd name="connsiteX11" fmla="*/ 250602 w 250601"/>
                                <a:gd name="connsiteY11" fmla="*/ 767908 h 3692053"/>
                                <a:gd name="connsiteX12" fmla="*/ 101156 w 250601"/>
                                <a:gd name="connsiteY12" fmla="*/ 210746 h 3692053"/>
                                <a:gd name="connsiteX13" fmla="*/ 157706 w 250601"/>
                                <a:gd name="connsiteY13" fmla="*/ 0 h 3692053"/>
                                <a:gd name="connsiteX14" fmla="*/ 29356 w 250601"/>
                                <a:gd name="connsiteY14" fmla="*/ 101498 h 3692053"/>
                                <a:gd name="connsiteX15" fmla="*/ 127 w 250601"/>
                                <a:gd name="connsiteY15" fmla="*/ 210746 h 3692053"/>
                                <a:gd name="connsiteX16" fmla="*/ 149319 w 250601"/>
                                <a:gd name="connsiteY16" fmla="*/ 767908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149319" y="767908"/>
                                  </a:moveTo>
                                  <a:lnTo>
                                    <a:pt x="0" y="1325069"/>
                                  </a:lnTo>
                                  <a:lnTo>
                                    <a:pt x="149319" y="1882231"/>
                                  </a:lnTo>
                                  <a:lnTo>
                                    <a:pt x="0" y="2439393"/>
                                  </a:lnTo>
                                  <a:lnTo>
                                    <a:pt x="149319" y="2996554"/>
                                  </a:lnTo>
                                  <a:lnTo>
                                    <a:pt x="0" y="3553716"/>
                                  </a:lnTo>
                                  <a:lnTo>
                                    <a:pt x="37108" y="3692054"/>
                                  </a:lnTo>
                                  <a:cubicBezTo>
                                    <a:pt x="71165" y="3425160"/>
                                    <a:pt x="137246" y="3168302"/>
                                    <a:pt x="231540" y="2925544"/>
                                  </a:cubicBezTo>
                                  <a:lnTo>
                                    <a:pt x="101283" y="2439393"/>
                                  </a:lnTo>
                                  <a:lnTo>
                                    <a:pt x="250602" y="1882231"/>
                                  </a:lnTo>
                                  <a:lnTo>
                                    <a:pt x="101283" y="1325069"/>
                                  </a:lnTo>
                                  <a:lnTo>
                                    <a:pt x="250602" y="767908"/>
                                  </a:lnTo>
                                  <a:lnTo>
                                    <a:pt x="101156" y="210746"/>
                                  </a:lnTo>
                                  <a:lnTo>
                                    <a:pt x="157706" y="0"/>
                                  </a:lnTo>
                                  <a:cubicBezTo>
                                    <a:pt x="114372" y="33155"/>
                                    <a:pt x="71673" y="67073"/>
                                    <a:pt x="29356" y="101498"/>
                                  </a:cubicBezTo>
                                  <a:lnTo>
                                    <a:pt x="127" y="210746"/>
                                  </a:lnTo>
                                  <a:lnTo>
                                    <a:pt x="149319" y="76790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3578440" name="Vrije vorm: vorm 1643578440"/>
                          <wps:cNvSpPr/>
                          <wps:spPr>
                            <a:xfrm>
                              <a:off x="2550114" y="401166"/>
                              <a:ext cx="268520" cy="2459463"/>
                            </a:xfrm>
                            <a:custGeom>
                              <a:avLst/>
                              <a:gdLst>
                                <a:gd name="connsiteX0" fmla="*/ 0 w 268520"/>
                                <a:gd name="connsiteY0" fmla="*/ 686226 h 2459463"/>
                                <a:gd name="connsiteX1" fmla="*/ 149319 w 268520"/>
                                <a:gd name="connsiteY1" fmla="*/ 1243388 h 2459463"/>
                                <a:gd name="connsiteX2" fmla="*/ 0 w 268520"/>
                                <a:gd name="connsiteY2" fmla="*/ 1800550 h 2459463"/>
                                <a:gd name="connsiteX3" fmla="*/ 149319 w 268520"/>
                                <a:gd name="connsiteY3" fmla="*/ 2357711 h 2459463"/>
                                <a:gd name="connsiteX4" fmla="*/ 121997 w 268520"/>
                                <a:gd name="connsiteY4" fmla="*/ 2459464 h 2459463"/>
                                <a:gd name="connsiteX5" fmla="*/ 256193 w 268520"/>
                                <a:gd name="connsiteY5" fmla="*/ 2311599 h 2459463"/>
                                <a:gd name="connsiteX6" fmla="*/ 119201 w 268520"/>
                                <a:gd name="connsiteY6" fmla="*/ 1800677 h 2459463"/>
                                <a:gd name="connsiteX7" fmla="*/ 268520 w 268520"/>
                                <a:gd name="connsiteY7" fmla="*/ 1243515 h 2459463"/>
                                <a:gd name="connsiteX8" fmla="*/ 119201 w 268520"/>
                                <a:gd name="connsiteY8" fmla="*/ 686226 h 2459463"/>
                                <a:gd name="connsiteX9" fmla="*/ 268520 w 268520"/>
                                <a:gd name="connsiteY9" fmla="*/ 129064 h 2459463"/>
                                <a:gd name="connsiteX10" fmla="*/ 233954 w 268520"/>
                                <a:gd name="connsiteY10" fmla="*/ 0 h 2459463"/>
                                <a:gd name="connsiteX11" fmla="*/ 129622 w 268520"/>
                                <a:gd name="connsiteY11" fmla="*/ 55894 h 2459463"/>
                                <a:gd name="connsiteX12" fmla="*/ 149192 w 268520"/>
                                <a:gd name="connsiteY12" fmla="*/ 129064 h 2459463"/>
                                <a:gd name="connsiteX13" fmla="*/ 0 w 268520"/>
                                <a:gd name="connsiteY13" fmla="*/ 686226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520" h="2459463">
                                  <a:moveTo>
                                    <a:pt x="0" y="686226"/>
                                  </a:moveTo>
                                  <a:lnTo>
                                    <a:pt x="149319" y="1243388"/>
                                  </a:lnTo>
                                  <a:lnTo>
                                    <a:pt x="0" y="1800550"/>
                                  </a:lnTo>
                                  <a:lnTo>
                                    <a:pt x="149319" y="2357711"/>
                                  </a:lnTo>
                                  <a:lnTo>
                                    <a:pt x="121997" y="2459464"/>
                                  </a:lnTo>
                                  <a:cubicBezTo>
                                    <a:pt x="165204" y="2408778"/>
                                    <a:pt x="209936" y="2359490"/>
                                    <a:pt x="256193" y="2311599"/>
                                  </a:cubicBezTo>
                                  <a:lnTo>
                                    <a:pt x="119201" y="1800677"/>
                                  </a:lnTo>
                                  <a:lnTo>
                                    <a:pt x="268520" y="1243515"/>
                                  </a:lnTo>
                                  <a:lnTo>
                                    <a:pt x="119201" y="686226"/>
                                  </a:lnTo>
                                  <a:lnTo>
                                    <a:pt x="268520" y="129064"/>
                                  </a:lnTo>
                                  <a:lnTo>
                                    <a:pt x="233954" y="0"/>
                                  </a:lnTo>
                                  <a:cubicBezTo>
                                    <a:pt x="199007" y="18293"/>
                                    <a:pt x="164187" y="36839"/>
                                    <a:pt x="129622" y="55894"/>
                                  </a:cubicBezTo>
                                  <a:lnTo>
                                    <a:pt x="149192" y="129064"/>
                                  </a:lnTo>
                                  <a:lnTo>
                                    <a:pt x="0" y="68622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4589099" name="Vrije vorm: vorm 1734589099"/>
                          <wps:cNvSpPr/>
                          <wps:spPr>
                            <a:xfrm>
                              <a:off x="2102030" y="674793"/>
                              <a:ext cx="256574" cy="2949552"/>
                            </a:xfrm>
                            <a:custGeom>
                              <a:avLst/>
                              <a:gdLst>
                                <a:gd name="connsiteX0" fmla="*/ 149446 w 256574"/>
                                <a:gd name="connsiteY0" fmla="*/ 969761 h 2949552"/>
                                <a:gd name="connsiteX1" fmla="*/ 127 w 256574"/>
                                <a:gd name="connsiteY1" fmla="*/ 1526923 h 2949552"/>
                                <a:gd name="connsiteX2" fmla="*/ 149446 w 256574"/>
                                <a:gd name="connsiteY2" fmla="*/ 2084084 h 2949552"/>
                                <a:gd name="connsiteX3" fmla="*/ 127 w 256574"/>
                                <a:gd name="connsiteY3" fmla="*/ 2641246 h 2949552"/>
                                <a:gd name="connsiteX4" fmla="*/ 82729 w 256574"/>
                                <a:gd name="connsiteY4" fmla="*/ 2949553 h 2949552"/>
                                <a:gd name="connsiteX5" fmla="*/ 151861 w 256574"/>
                                <a:gd name="connsiteY5" fmla="*/ 2807531 h 2949552"/>
                                <a:gd name="connsiteX6" fmla="*/ 107256 w 256574"/>
                                <a:gd name="connsiteY6" fmla="*/ 2641246 h 2949552"/>
                                <a:gd name="connsiteX7" fmla="*/ 256575 w 256574"/>
                                <a:gd name="connsiteY7" fmla="*/ 2084084 h 2949552"/>
                                <a:gd name="connsiteX8" fmla="*/ 107256 w 256574"/>
                                <a:gd name="connsiteY8" fmla="*/ 1526923 h 2949552"/>
                                <a:gd name="connsiteX9" fmla="*/ 256575 w 256574"/>
                                <a:gd name="connsiteY9" fmla="*/ 969761 h 2949552"/>
                                <a:gd name="connsiteX10" fmla="*/ 107256 w 256574"/>
                                <a:gd name="connsiteY10" fmla="*/ 412599 h 2949552"/>
                                <a:gd name="connsiteX11" fmla="*/ 217815 w 256574"/>
                                <a:gd name="connsiteY11" fmla="*/ 0 h 2949552"/>
                                <a:gd name="connsiteX12" fmla="*/ 86541 w 256574"/>
                                <a:gd name="connsiteY12" fmla="*/ 89685 h 2949552"/>
                                <a:gd name="connsiteX13" fmla="*/ 0 w 256574"/>
                                <a:gd name="connsiteY13" fmla="*/ 412727 h 2949552"/>
                                <a:gd name="connsiteX14" fmla="*/ 149446 w 256574"/>
                                <a:gd name="connsiteY14" fmla="*/ 969761 h 29495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574" h="2949552">
                                  <a:moveTo>
                                    <a:pt x="149446" y="969761"/>
                                  </a:moveTo>
                                  <a:lnTo>
                                    <a:pt x="127" y="1526923"/>
                                  </a:lnTo>
                                  <a:lnTo>
                                    <a:pt x="149446" y="2084084"/>
                                  </a:lnTo>
                                  <a:lnTo>
                                    <a:pt x="127" y="2641246"/>
                                  </a:lnTo>
                                  <a:lnTo>
                                    <a:pt x="82729" y="2949553"/>
                                  </a:lnTo>
                                  <a:cubicBezTo>
                                    <a:pt x="104714" y="2901662"/>
                                    <a:pt x="127715" y="2854279"/>
                                    <a:pt x="151861" y="2807531"/>
                                  </a:cubicBezTo>
                                  <a:lnTo>
                                    <a:pt x="107256" y="2641246"/>
                                  </a:lnTo>
                                  <a:lnTo>
                                    <a:pt x="256575" y="2084084"/>
                                  </a:lnTo>
                                  <a:lnTo>
                                    <a:pt x="107256" y="1526923"/>
                                  </a:lnTo>
                                  <a:lnTo>
                                    <a:pt x="256575" y="969761"/>
                                  </a:lnTo>
                                  <a:lnTo>
                                    <a:pt x="107256" y="412599"/>
                                  </a:lnTo>
                                  <a:lnTo>
                                    <a:pt x="217815" y="0"/>
                                  </a:lnTo>
                                  <a:cubicBezTo>
                                    <a:pt x="173591" y="29217"/>
                                    <a:pt x="129876" y="59070"/>
                                    <a:pt x="86541" y="89685"/>
                                  </a:cubicBezTo>
                                  <a:lnTo>
                                    <a:pt x="0" y="412727"/>
                                  </a:lnTo>
                                  <a:lnTo>
                                    <a:pt x="149446" y="96976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29021742" name="Vrije vorm: vorm 829021742"/>
                          <wps:cNvSpPr/>
                          <wps:spPr>
                            <a:xfrm>
                              <a:off x="2326072" y="511303"/>
                              <a:ext cx="262547" cy="2828110"/>
                            </a:xfrm>
                            <a:custGeom>
                              <a:avLst/>
                              <a:gdLst>
                                <a:gd name="connsiteX0" fmla="*/ 149319 w 262547"/>
                                <a:gd name="connsiteY0" fmla="*/ 1133251 h 2828110"/>
                                <a:gd name="connsiteX1" fmla="*/ 0 w 262547"/>
                                <a:gd name="connsiteY1" fmla="*/ 1690413 h 2828110"/>
                                <a:gd name="connsiteX2" fmla="*/ 149319 w 262547"/>
                                <a:gd name="connsiteY2" fmla="*/ 2247575 h 2828110"/>
                                <a:gd name="connsiteX3" fmla="*/ 0 w 262547"/>
                                <a:gd name="connsiteY3" fmla="*/ 2804736 h 2828110"/>
                                <a:gd name="connsiteX4" fmla="*/ 6227 w 262547"/>
                                <a:gd name="connsiteY4" fmla="*/ 2828110 h 2828110"/>
                                <a:gd name="connsiteX5" fmla="*/ 177658 w 262547"/>
                                <a:gd name="connsiteY5" fmla="*/ 2564138 h 2828110"/>
                                <a:gd name="connsiteX6" fmla="*/ 262547 w 262547"/>
                                <a:gd name="connsiteY6" fmla="*/ 2247575 h 2828110"/>
                                <a:gd name="connsiteX7" fmla="*/ 113228 w 262547"/>
                                <a:gd name="connsiteY7" fmla="*/ 1690413 h 2828110"/>
                                <a:gd name="connsiteX8" fmla="*/ 262547 w 262547"/>
                                <a:gd name="connsiteY8" fmla="*/ 1133251 h 2828110"/>
                                <a:gd name="connsiteX9" fmla="*/ 113228 w 262547"/>
                                <a:gd name="connsiteY9" fmla="*/ 576089 h 2828110"/>
                                <a:gd name="connsiteX10" fmla="*/ 262547 w 262547"/>
                                <a:gd name="connsiteY10" fmla="*/ 18928 h 2828110"/>
                                <a:gd name="connsiteX11" fmla="*/ 257464 w 262547"/>
                                <a:gd name="connsiteY11" fmla="*/ 0 h 2828110"/>
                                <a:gd name="connsiteX12" fmla="*/ 134832 w 262547"/>
                                <a:gd name="connsiteY12" fmla="*/ 73043 h 2828110"/>
                                <a:gd name="connsiteX13" fmla="*/ 0 w 262547"/>
                                <a:gd name="connsiteY13" fmla="*/ 576089 h 2828110"/>
                                <a:gd name="connsiteX14" fmla="*/ 149319 w 262547"/>
                                <a:gd name="connsiteY14" fmla="*/ 113325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49319" y="1133251"/>
                                  </a:moveTo>
                                  <a:lnTo>
                                    <a:pt x="0" y="1690413"/>
                                  </a:lnTo>
                                  <a:lnTo>
                                    <a:pt x="149319" y="2247575"/>
                                  </a:lnTo>
                                  <a:lnTo>
                                    <a:pt x="0" y="2804736"/>
                                  </a:lnTo>
                                  <a:lnTo>
                                    <a:pt x="6227" y="2828110"/>
                                  </a:lnTo>
                                  <a:cubicBezTo>
                                    <a:pt x="59219" y="2737155"/>
                                    <a:pt x="116533" y="2649122"/>
                                    <a:pt x="177658" y="2564138"/>
                                  </a:cubicBezTo>
                                  <a:lnTo>
                                    <a:pt x="262547" y="2247575"/>
                                  </a:lnTo>
                                  <a:lnTo>
                                    <a:pt x="113228" y="1690413"/>
                                  </a:lnTo>
                                  <a:lnTo>
                                    <a:pt x="262547" y="1133251"/>
                                  </a:lnTo>
                                  <a:lnTo>
                                    <a:pt x="113228" y="576089"/>
                                  </a:lnTo>
                                  <a:lnTo>
                                    <a:pt x="262547" y="18928"/>
                                  </a:lnTo>
                                  <a:lnTo>
                                    <a:pt x="257464" y="0"/>
                                  </a:lnTo>
                                  <a:cubicBezTo>
                                    <a:pt x="216290" y="23882"/>
                                    <a:pt x="175243" y="48018"/>
                                    <a:pt x="134832" y="73043"/>
                                  </a:cubicBezTo>
                                  <a:lnTo>
                                    <a:pt x="0" y="576089"/>
                                  </a:lnTo>
                                  <a:lnTo>
                                    <a:pt x="149319" y="113325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2048253860" name="Tekst"/>
                        <wps:cNvSpPr txBox="1">
                          <a:spLocks/>
                        </wps:cNvSpPr>
                        <wps:spPr>
                          <a:xfrm>
                            <a:off x="895350" y="723900"/>
                            <a:ext cx="5760000" cy="9252000"/>
                          </a:xfrm>
                          <a:prstGeom prst="rect">
                            <a:avLst/>
                          </a:prstGeom>
                          <a:noFill/>
                          <a:ln w="6350">
                            <a:noFill/>
                          </a:ln>
                        </wps:spPr>
                        <wps:txbx>
                          <w:txbxContent>
                            <w:p w14:paraId="35C1F4E3" w14:textId="77777777" w:rsidR="00076495" w:rsidRPr="00B63801" w:rsidRDefault="00076495" w:rsidP="00B4263D"/>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72"/>
                              </w:tblGrid>
                              <w:tr w:rsidR="00076495" w:rsidRPr="00B63801" w14:paraId="5C7751D7" w14:textId="77777777">
                                <w:tc>
                                  <w:tcPr>
                                    <w:tcW w:w="0" w:type="auto"/>
                                    <w:shd w:val="clear" w:color="auto" w:fill="auto"/>
                                    <w:tcMar>
                                      <w:top w:w="0" w:type="dxa"/>
                                      <w:left w:w="0" w:type="dxa"/>
                                      <w:bottom w:w="851" w:type="dxa"/>
                                      <w:right w:w="0" w:type="dxa"/>
                                    </w:tcMar>
                                    <w:vAlign w:val="center"/>
                                  </w:tcPr>
                                  <w:p w14:paraId="6CDC72B7" w14:textId="77777777" w:rsidR="00076495" w:rsidRPr="00A64DBD" w:rsidRDefault="00076495" w:rsidP="00B4263D">
                                    <w:pPr>
                                      <w:pStyle w:val="Backcover-titeloranje"/>
                                      <w:rPr>
                                        <w:lang w:val="nl-BE"/>
                                      </w:rPr>
                                    </w:pPr>
                                    <w:r w:rsidRPr="00A64DBD">
                                      <w:rPr>
                                        <w:lang w:val="nl-BE"/>
                                      </w:rPr>
                                      <w:t>contact</w:t>
                                    </w:r>
                                  </w:p>
                                  <w:p w14:paraId="6029D6E8" w14:textId="77777777" w:rsidR="00076495" w:rsidRPr="00A64DBD" w:rsidRDefault="00076495" w:rsidP="003D0F01">
                                    <w:pPr>
                                      <w:pStyle w:val="Backcover-tekstzwart"/>
                                      <w:rPr>
                                        <w:lang w:val="nl-BE"/>
                                      </w:rPr>
                                    </w:pPr>
                                    <w:r w:rsidRPr="00A64DBD">
                                      <w:rPr>
                                        <w:lang w:val="nl-BE"/>
                                      </w:rPr>
                                      <w:t xml:space="preserve">Naam </w:t>
                                    </w:r>
                                    <w:r w:rsidRPr="00A64DBD">
                                      <w:rPr>
                                        <w:color w:val="FA6432"/>
                                        <w:lang w:val="nl-BE"/>
                                      </w:rPr>
                                      <w:t>|</w:t>
                                    </w:r>
                                    <w:r w:rsidRPr="00A64DBD">
                                      <w:rPr>
                                        <w:lang w:val="nl-BE"/>
                                      </w:rPr>
                                      <w:t xml:space="preserve"> Functie</w:t>
                                    </w:r>
                                  </w:p>
                                  <w:p w14:paraId="40266902" w14:textId="77777777" w:rsidR="00076495" w:rsidRPr="00A64DBD" w:rsidRDefault="00076495" w:rsidP="003D0F01">
                                    <w:pPr>
                                      <w:pStyle w:val="Backcover-tekstzwart"/>
                                      <w:rPr>
                                        <w:lang w:val="nl-BE"/>
                                      </w:rPr>
                                    </w:pPr>
                                    <w:r w:rsidRPr="00A64DBD">
                                      <w:rPr>
                                        <w:lang w:val="nl-BE"/>
                                      </w:rPr>
                                      <w:t>xxx.xxx@thomasmore.be</w:t>
                                    </w:r>
                                  </w:p>
                                  <w:p w14:paraId="1C974CB1" w14:textId="77777777" w:rsidR="00076495" w:rsidRPr="00A64DBD" w:rsidRDefault="00076495" w:rsidP="003D0F01">
                                    <w:pPr>
                                      <w:pStyle w:val="Backcover-tekstzwart"/>
                                      <w:rPr>
                                        <w:lang w:val="nl-BE"/>
                                      </w:rPr>
                                    </w:pPr>
                                    <w:r w:rsidRPr="00A64DBD">
                                      <w:rPr>
                                        <w:lang w:val="nl-BE"/>
                                      </w:rPr>
                                      <w:t>Tel. + 32 xx xx xx xx</w:t>
                                    </w:r>
                                  </w:p>
                                  <w:p w14:paraId="7365E968" w14:textId="77777777" w:rsidR="00076495" w:rsidRPr="00A64DBD" w:rsidRDefault="00076495" w:rsidP="00B4263D">
                                    <w:pPr>
                                      <w:pStyle w:val="Backcover-titeloranje"/>
                                      <w:rPr>
                                        <w:lang w:val="nl-BE"/>
                                      </w:rPr>
                                    </w:pPr>
                                    <w:r w:rsidRPr="00A64DBD">
                                      <w:rPr>
                                        <w:lang w:val="nl-BE"/>
                                      </w:rPr>
                                      <w:t>Volg ons</w:t>
                                    </w:r>
                                  </w:p>
                                  <w:p w14:paraId="27B82315" w14:textId="77777777" w:rsidR="00076495" w:rsidRPr="00A64DBD" w:rsidRDefault="00076495" w:rsidP="00B4263D">
                                    <w:pPr>
                                      <w:pStyle w:val="Backcover-tekstzwart"/>
                                      <w:rPr>
                                        <w:lang w:val="nl-BE"/>
                                      </w:rPr>
                                    </w:pPr>
                                    <w:r w:rsidRPr="00A64DBD">
                                      <w:rPr>
                                        <w:lang w:val="nl-BE"/>
                                      </w:rPr>
                                      <w:t>www.thomasmore.be</w:t>
                                    </w:r>
                                  </w:p>
                                  <w:p w14:paraId="5E26B079" w14:textId="77777777" w:rsidR="00076495" w:rsidRPr="00A64DBD" w:rsidRDefault="00076495" w:rsidP="00B4263D">
                                    <w:pPr>
                                      <w:pStyle w:val="Backcover-tekstzwart"/>
                                      <w:rPr>
                                        <w:lang w:val="nl-BE"/>
                                      </w:rPr>
                                    </w:pPr>
                                    <w:r w:rsidRPr="00A64DBD">
                                      <w:rPr>
                                        <w:lang w:val="nl-BE"/>
                                      </w:rPr>
                                      <w:t>fb.com/ThomasMoreBE</w:t>
                                    </w:r>
                                  </w:p>
                                  <w:p w14:paraId="0D4CF59D" w14:textId="77777777" w:rsidR="00076495" w:rsidRPr="00B63801" w:rsidRDefault="00076495" w:rsidP="00B4263D">
                                    <w:pPr>
                                      <w:pStyle w:val="Backcover-tekstzwart"/>
                                    </w:pPr>
                                    <w:r w:rsidRPr="0008331C">
                                      <w:t>#WeAreMore</w:t>
                                    </w:r>
                                  </w:p>
                                </w:tc>
                              </w:tr>
                              <w:tr w:rsidR="00076495" w:rsidRPr="00B63801" w14:paraId="4A164126" w14:textId="77777777">
                                <w:trPr>
                                  <w:trHeight w:hRule="exact" w:val="595"/>
                                </w:trPr>
                                <w:tc>
                                  <w:tcPr>
                                    <w:tcW w:w="0" w:type="auto"/>
                                    <w:shd w:val="clear" w:color="auto" w:fill="auto"/>
                                    <w:tcMar>
                                      <w:right w:w="3969" w:type="dxa"/>
                                    </w:tcMar>
                                  </w:tcPr>
                                  <w:p w14:paraId="688B7BB8" w14:textId="77777777" w:rsidR="00076495" w:rsidRPr="00B63801" w:rsidRDefault="00076495" w:rsidP="00B4263D">
                                    <w:pPr>
                                      <w:pStyle w:val="Frontcover-extrainfozwart"/>
                                    </w:pPr>
                                  </w:p>
                                </w:tc>
                              </w:tr>
                            </w:tbl>
                            <w:p w14:paraId="52CE1995" w14:textId="77777777" w:rsidR="00076495" w:rsidRPr="00B63801" w:rsidRDefault="00076495" w:rsidP="00B4263D"/>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s:wsp>
                        <wps:cNvPr id="350300885" name="Logo Thomas More"/>
                        <wps:cNvSpPr>
                          <a:spLocks noChangeAspect="1"/>
                        </wps:cNvSpPr>
                        <wps:spPr>
                          <a:xfrm>
                            <a:off x="5314950" y="9448800"/>
                            <a:ext cx="1353185" cy="539750"/>
                          </a:xfrm>
                          <a:custGeom>
                            <a:avLst/>
                            <a:gdLst>
                              <a:gd name="connsiteX0" fmla="*/ 1605173 w 5759450"/>
                              <a:gd name="connsiteY0" fmla="*/ 767587 h 2299512"/>
                              <a:gd name="connsiteX1" fmla="*/ 1605173 w 5759450"/>
                              <a:gd name="connsiteY1" fmla="*/ 2263773 h 2299512"/>
                              <a:gd name="connsiteX2" fmla="*/ 1589738 w 5759450"/>
                              <a:gd name="connsiteY2" fmla="*/ 2279206 h 2299512"/>
                              <a:gd name="connsiteX3" fmla="*/ 1315169 w 5759450"/>
                              <a:gd name="connsiteY3" fmla="*/ 2279206 h 2299512"/>
                              <a:gd name="connsiteX4" fmla="*/ 1299735 w 5759450"/>
                              <a:gd name="connsiteY4" fmla="*/ 2263773 h 2299512"/>
                              <a:gd name="connsiteX5" fmla="*/ 1299735 w 5759450"/>
                              <a:gd name="connsiteY5" fmla="*/ 1230576 h 2299512"/>
                              <a:gd name="connsiteX6" fmla="*/ 887881 w 5759450"/>
                              <a:gd name="connsiteY6" fmla="*/ 2024968 h 2299512"/>
                              <a:gd name="connsiteX7" fmla="*/ 715667 w 5759450"/>
                              <a:gd name="connsiteY7" fmla="*/ 2024968 h 2299512"/>
                              <a:gd name="connsiteX8" fmla="*/ 305438 w 5759450"/>
                              <a:gd name="connsiteY8" fmla="*/ 1230576 h 2299512"/>
                              <a:gd name="connsiteX9" fmla="*/ 305438 w 5759450"/>
                              <a:gd name="connsiteY9" fmla="*/ 2263773 h 2299512"/>
                              <a:gd name="connsiteX10" fmla="*/ 290003 w 5759450"/>
                              <a:gd name="connsiteY10" fmla="*/ 2279206 h 2299512"/>
                              <a:gd name="connsiteX11" fmla="*/ 15434 w 5759450"/>
                              <a:gd name="connsiteY11" fmla="*/ 2279206 h 2299512"/>
                              <a:gd name="connsiteX12" fmla="*/ 0 w 5759450"/>
                              <a:gd name="connsiteY12" fmla="*/ 2263773 h 2299512"/>
                              <a:gd name="connsiteX13" fmla="*/ 0 w 5759450"/>
                              <a:gd name="connsiteY13" fmla="*/ 767587 h 2299512"/>
                              <a:gd name="connsiteX14" fmla="*/ 15434 w 5759450"/>
                              <a:gd name="connsiteY14" fmla="*/ 752154 h 2299512"/>
                              <a:gd name="connsiteX15" fmla="*/ 366363 w 5759450"/>
                              <a:gd name="connsiteY15" fmla="*/ 752154 h 2299512"/>
                              <a:gd name="connsiteX16" fmla="*/ 386671 w 5759450"/>
                              <a:gd name="connsiteY16" fmla="*/ 764338 h 2299512"/>
                              <a:gd name="connsiteX17" fmla="*/ 804211 w 5759450"/>
                              <a:gd name="connsiteY17" fmla="*/ 1574975 h 2299512"/>
                              <a:gd name="connsiteX18" fmla="*/ 1223376 w 5759450"/>
                              <a:gd name="connsiteY18" fmla="*/ 764338 h 2299512"/>
                              <a:gd name="connsiteX19" fmla="*/ 1243684 w 5759450"/>
                              <a:gd name="connsiteY19" fmla="*/ 752154 h 2299512"/>
                              <a:gd name="connsiteX20" fmla="*/ 1590551 w 5759450"/>
                              <a:gd name="connsiteY20" fmla="*/ 752154 h 2299512"/>
                              <a:gd name="connsiteX21" fmla="*/ 1605173 w 5759450"/>
                              <a:gd name="connsiteY21" fmla="*/ 767587 h 2299512"/>
                              <a:gd name="connsiteX22" fmla="*/ 5076277 w 5759450"/>
                              <a:gd name="connsiteY22" fmla="*/ 1039695 h 2299512"/>
                              <a:gd name="connsiteX23" fmla="*/ 5076277 w 5759450"/>
                              <a:gd name="connsiteY23" fmla="*/ 1039695 h 2299512"/>
                              <a:gd name="connsiteX24" fmla="*/ 5744016 w 5759450"/>
                              <a:gd name="connsiteY24" fmla="*/ 1039695 h 2299512"/>
                              <a:gd name="connsiteX25" fmla="*/ 5759450 w 5759450"/>
                              <a:gd name="connsiteY25" fmla="*/ 1024262 h 2299512"/>
                              <a:gd name="connsiteX26" fmla="*/ 5759450 w 5759450"/>
                              <a:gd name="connsiteY26" fmla="*/ 767587 h 2299512"/>
                              <a:gd name="connsiteX27" fmla="*/ 5744016 w 5759450"/>
                              <a:gd name="connsiteY27" fmla="*/ 752154 h 2299512"/>
                              <a:gd name="connsiteX28" fmla="*/ 5076277 w 5759450"/>
                              <a:gd name="connsiteY28" fmla="*/ 752154 h 2299512"/>
                              <a:gd name="connsiteX29" fmla="*/ 4699354 w 5759450"/>
                              <a:gd name="connsiteY29" fmla="*/ 1129043 h 2299512"/>
                              <a:gd name="connsiteX30" fmla="*/ 4699354 w 5759450"/>
                              <a:gd name="connsiteY30" fmla="*/ 1129043 h 2299512"/>
                              <a:gd name="connsiteX31" fmla="*/ 4699354 w 5759450"/>
                              <a:gd name="connsiteY31" fmla="*/ 1901504 h 2299512"/>
                              <a:gd name="connsiteX32" fmla="*/ 5076277 w 5759450"/>
                              <a:gd name="connsiteY32" fmla="*/ 2278394 h 2299512"/>
                              <a:gd name="connsiteX33" fmla="*/ 5744016 w 5759450"/>
                              <a:gd name="connsiteY33" fmla="*/ 2278394 h 2299512"/>
                              <a:gd name="connsiteX34" fmla="*/ 5759450 w 5759450"/>
                              <a:gd name="connsiteY34" fmla="*/ 2262961 h 2299512"/>
                              <a:gd name="connsiteX35" fmla="*/ 5759450 w 5759450"/>
                              <a:gd name="connsiteY35" fmla="*/ 2006286 h 2299512"/>
                              <a:gd name="connsiteX36" fmla="*/ 5744016 w 5759450"/>
                              <a:gd name="connsiteY36" fmla="*/ 1990853 h 2299512"/>
                              <a:gd name="connsiteX37" fmla="*/ 5076277 w 5759450"/>
                              <a:gd name="connsiteY37" fmla="*/ 1990853 h 2299512"/>
                              <a:gd name="connsiteX38" fmla="*/ 5003979 w 5759450"/>
                              <a:gd name="connsiteY38" fmla="*/ 1918562 h 2299512"/>
                              <a:gd name="connsiteX39" fmla="*/ 5003979 w 5759450"/>
                              <a:gd name="connsiteY39" fmla="*/ 1654577 h 2299512"/>
                              <a:gd name="connsiteX40" fmla="*/ 5671718 w 5759450"/>
                              <a:gd name="connsiteY40" fmla="*/ 1654577 h 2299512"/>
                              <a:gd name="connsiteX41" fmla="*/ 5687152 w 5759450"/>
                              <a:gd name="connsiteY41" fmla="*/ 1639144 h 2299512"/>
                              <a:gd name="connsiteX42" fmla="*/ 5687152 w 5759450"/>
                              <a:gd name="connsiteY42" fmla="*/ 1382469 h 2299512"/>
                              <a:gd name="connsiteX43" fmla="*/ 5671718 w 5759450"/>
                              <a:gd name="connsiteY43" fmla="*/ 1367036 h 2299512"/>
                              <a:gd name="connsiteX44" fmla="*/ 5003979 w 5759450"/>
                              <a:gd name="connsiteY44" fmla="*/ 1367036 h 2299512"/>
                              <a:gd name="connsiteX45" fmla="*/ 5003979 w 5759450"/>
                              <a:gd name="connsiteY45" fmla="*/ 1111174 h 2299512"/>
                              <a:gd name="connsiteX46" fmla="*/ 5076277 w 5759450"/>
                              <a:gd name="connsiteY46" fmla="*/ 1039695 h 2299512"/>
                              <a:gd name="connsiteX47" fmla="*/ 421602 w 5759450"/>
                              <a:gd name="connsiteY47" fmla="*/ 118590 h 2299512"/>
                              <a:gd name="connsiteX48" fmla="*/ 421602 w 5759450"/>
                              <a:gd name="connsiteY48" fmla="*/ 16245 h 2299512"/>
                              <a:gd name="connsiteX49" fmla="*/ 415915 w 5759450"/>
                              <a:gd name="connsiteY49" fmla="*/ 10559 h 2299512"/>
                              <a:gd name="connsiteX50" fmla="*/ 5686 w 5759450"/>
                              <a:gd name="connsiteY50" fmla="*/ 10559 h 2299512"/>
                              <a:gd name="connsiteX51" fmla="*/ 0 w 5759450"/>
                              <a:gd name="connsiteY51" fmla="*/ 16245 h 2299512"/>
                              <a:gd name="connsiteX52" fmla="*/ 0 w 5759450"/>
                              <a:gd name="connsiteY52" fmla="*/ 119402 h 2299512"/>
                              <a:gd name="connsiteX53" fmla="*/ 5686 w 5759450"/>
                              <a:gd name="connsiteY53" fmla="*/ 125088 h 2299512"/>
                              <a:gd name="connsiteX54" fmla="*/ 150282 w 5759450"/>
                              <a:gd name="connsiteY54" fmla="*/ 125088 h 2299512"/>
                              <a:gd name="connsiteX55" fmla="*/ 150282 w 5759450"/>
                              <a:gd name="connsiteY55" fmla="*/ 545027 h 2299512"/>
                              <a:gd name="connsiteX56" fmla="*/ 155968 w 5759450"/>
                              <a:gd name="connsiteY56" fmla="*/ 550713 h 2299512"/>
                              <a:gd name="connsiteX57" fmla="*/ 265633 w 5759450"/>
                              <a:gd name="connsiteY57" fmla="*/ 550713 h 2299512"/>
                              <a:gd name="connsiteX58" fmla="*/ 271320 w 5759450"/>
                              <a:gd name="connsiteY58" fmla="*/ 545027 h 2299512"/>
                              <a:gd name="connsiteX59" fmla="*/ 271320 w 5759450"/>
                              <a:gd name="connsiteY59" fmla="*/ 124276 h 2299512"/>
                              <a:gd name="connsiteX60" fmla="*/ 415915 w 5759450"/>
                              <a:gd name="connsiteY60" fmla="*/ 124276 h 2299512"/>
                              <a:gd name="connsiteX61" fmla="*/ 421602 w 5759450"/>
                              <a:gd name="connsiteY61" fmla="*/ 118590 h 2299512"/>
                              <a:gd name="connsiteX62" fmla="*/ 930935 w 5759450"/>
                              <a:gd name="connsiteY62" fmla="*/ 10559 h 2299512"/>
                              <a:gd name="connsiteX63" fmla="*/ 821270 w 5759450"/>
                              <a:gd name="connsiteY63" fmla="*/ 10559 h 2299512"/>
                              <a:gd name="connsiteX64" fmla="*/ 815584 w 5759450"/>
                              <a:gd name="connsiteY64" fmla="*/ 16245 h 2299512"/>
                              <a:gd name="connsiteX65" fmla="*/ 815584 w 5759450"/>
                              <a:gd name="connsiteY65" fmla="*/ 221747 h 2299512"/>
                              <a:gd name="connsiteX66" fmla="*/ 598690 w 5759450"/>
                              <a:gd name="connsiteY66" fmla="*/ 221747 h 2299512"/>
                              <a:gd name="connsiteX67" fmla="*/ 598690 w 5759450"/>
                              <a:gd name="connsiteY67" fmla="*/ 16245 h 2299512"/>
                              <a:gd name="connsiteX68" fmla="*/ 593004 w 5759450"/>
                              <a:gd name="connsiteY68" fmla="*/ 10559 h 2299512"/>
                              <a:gd name="connsiteX69" fmla="*/ 483339 w 5759450"/>
                              <a:gd name="connsiteY69" fmla="*/ 10559 h 2299512"/>
                              <a:gd name="connsiteX70" fmla="*/ 477653 w 5759450"/>
                              <a:gd name="connsiteY70" fmla="*/ 16245 h 2299512"/>
                              <a:gd name="connsiteX71" fmla="*/ 477653 w 5759450"/>
                              <a:gd name="connsiteY71" fmla="*/ 545027 h 2299512"/>
                              <a:gd name="connsiteX72" fmla="*/ 483339 w 5759450"/>
                              <a:gd name="connsiteY72" fmla="*/ 550713 h 2299512"/>
                              <a:gd name="connsiteX73" fmla="*/ 593004 w 5759450"/>
                              <a:gd name="connsiteY73" fmla="*/ 550713 h 2299512"/>
                              <a:gd name="connsiteX74" fmla="*/ 598690 w 5759450"/>
                              <a:gd name="connsiteY74" fmla="*/ 545027 h 2299512"/>
                              <a:gd name="connsiteX75" fmla="*/ 598690 w 5759450"/>
                              <a:gd name="connsiteY75" fmla="*/ 335464 h 2299512"/>
                              <a:gd name="connsiteX76" fmla="*/ 815584 w 5759450"/>
                              <a:gd name="connsiteY76" fmla="*/ 335464 h 2299512"/>
                              <a:gd name="connsiteX77" fmla="*/ 815584 w 5759450"/>
                              <a:gd name="connsiteY77" fmla="*/ 544215 h 2299512"/>
                              <a:gd name="connsiteX78" fmla="*/ 821270 w 5759450"/>
                              <a:gd name="connsiteY78" fmla="*/ 549901 h 2299512"/>
                              <a:gd name="connsiteX79" fmla="*/ 930935 w 5759450"/>
                              <a:gd name="connsiteY79" fmla="*/ 549901 h 2299512"/>
                              <a:gd name="connsiteX80" fmla="*/ 936621 w 5759450"/>
                              <a:gd name="connsiteY80" fmla="*/ 544215 h 2299512"/>
                              <a:gd name="connsiteX81" fmla="*/ 936621 w 5759450"/>
                              <a:gd name="connsiteY81" fmla="*/ 16245 h 2299512"/>
                              <a:gd name="connsiteX82" fmla="*/ 930935 w 5759450"/>
                              <a:gd name="connsiteY82" fmla="*/ 10559 h 2299512"/>
                              <a:gd name="connsiteX83" fmla="*/ 1283488 w 5759450"/>
                              <a:gd name="connsiteY83" fmla="*/ 559648 h 2299512"/>
                              <a:gd name="connsiteX84" fmla="*/ 1569430 w 5759450"/>
                              <a:gd name="connsiteY84" fmla="*/ 280230 h 2299512"/>
                              <a:gd name="connsiteX85" fmla="*/ 1283488 w 5759450"/>
                              <a:gd name="connsiteY85" fmla="*/ 812 h 2299512"/>
                              <a:gd name="connsiteX86" fmla="*/ 997547 w 5759450"/>
                              <a:gd name="connsiteY86" fmla="*/ 280230 h 2299512"/>
                              <a:gd name="connsiteX87" fmla="*/ 1283488 w 5759450"/>
                              <a:gd name="connsiteY87" fmla="*/ 559648 h 2299512"/>
                              <a:gd name="connsiteX88" fmla="*/ 1283488 w 5759450"/>
                              <a:gd name="connsiteY88" fmla="*/ 442683 h 2299512"/>
                              <a:gd name="connsiteX89" fmla="*/ 1122646 w 5759450"/>
                              <a:gd name="connsiteY89" fmla="*/ 280230 h 2299512"/>
                              <a:gd name="connsiteX90" fmla="*/ 1283488 w 5759450"/>
                              <a:gd name="connsiteY90" fmla="*/ 117778 h 2299512"/>
                              <a:gd name="connsiteX91" fmla="*/ 1444330 w 5759450"/>
                              <a:gd name="connsiteY91" fmla="*/ 280230 h 2299512"/>
                              <a:gd name="connsiteX92" fmla="*/ 1283488 w 5759450"/>
                              <a:gd name="connsiteY92" fmla="*/ 442683 h 2299512"/>
                              <a:gd name="connsiteX93" fmla="*/ 2207112 w 5759450"/>
                              <a:gd name="connsiteY93" fmla="*/ 10559 h 2299512"/>
                              <a:gd name="connsiteX94" fmla="*/ 2071452 w 5759450"/>
                              <a:gd name="connsiteY94" fmla="*/ 10559 h 2299512"/>
                              <a:gd name="connsiteX95" fmla="*/ 2061704 w 5759450"/>
                              <a:gd name="connsiteY95" fmla="*/ 16245 h 2299512"/>
                              <a:gd name="connsiteX96" fmla="*/ 1921171 w 5759450"/>
                              <a:gd name="connsiteY96" fmla="*/ 276981 h 2299512"/>
                              <a:gd name="connsiteX97" fmla="*/ 1782261 w 5759450"/>
                              <a:gd name="connsiteY97" fmla="*/ 16245 h 2299512"/>
                              <a:gd name="connsiteX98" fmla="*/ 1772513 w 5759450"/>
                              <a:gd name="connsiteY98" fmla="*/ 10559 h 2299512"/>
                              <a:gd name="connsiteX99" fmla="*/ 1635229 w 5759450"/>
                              <a:gd name="connsiteY99" fmla="*/ 10559 h 2299512"/>
                              <a:gd name="connsiteX100" fmla="*/ 1629543 w 5759450"/>
                              <a:gd name="connsiteY100" fmla="*/ 16245 h 2299512"/>
                              <a:gd name="connsiteX101" fmla="*/ 1629543 w 5759450"/>
                              <a:gd name="connsiteY101" fmla="*/ 545027 h 2299512"/>
                              <a:gd name="connsiteX102" fmla="*/ 1635229 w 5759450"/>
                              <a:gd name="connsiteY102" fmla="*/ 550713 h 2299512"/>
                              <a:gd name="connsiteX103" fmla="*/ 1744894 w 5759450"/>
                              <a:gd name="connsiteY103" fmla="*/ 550713 h 2299512"/>
                              <a:gd name="connsiteX104" fmla="*/ 1750580 w 5759450"/>
                              <a:gd name="connsiteY104" fmla="*/ 545027 h 2299512"/>
                              <a:gd name="connsiteX105" fmla="*/ 1750580 w 5759450"/>
                              <a:gd name="connsiteY105" fmla="*/ 203878 h 2299512"/>
                              <a:gd name="connsiteX106" fmla="*/ 1887053 w 5759450"/>
                              <a:gd name="connsiteY106" fmla="*/ 459740 h 2299512"/>
                              <a:gd name="connsiteX107" fmla="*/ 1956101 w 5759450"/>
                              <a:gd name="connsiteY107" fmla="*/ 459740 h 2299512"/>
                              <a:gd name="connsiteX108" fmla="*/ 2092573 w 5759450"/>
                              <a:gd name="connsiteY108" fmla="*/ 203878 h 2299512"/>
                              <a:gd name="connsiteX109" fmla="*/ 2092573 w 5759450"/>
                              <a:gd name="connsiteY109" fmla="*/ 545027 h 2299512"/>
                              <a:gd name="connsiteX110" fmla="*/ 2098259 w 5759450"/>
                              <a:gd name="connsiteY110" fmla="*/ 550713 h 2299512"/>
                              <a:gd name="connsiteX111" fmla="*/ 2207925 w 5759450"/>
                              <a:gd name="connsiteY111" fmla="*/ 550713 h 2299512"/>
                              <a:gd name="connsiteX112" fmla="*/ 2213611 w 5759450"/>
                              <a:gd name="connsiteY112" fmla="*/ 545027 h 2299512"/>
                              <a:gd name="connsiteX113" fmla="*/ 2213611 w 5759450"/>
                              <a:gd name="connsiteY113" fmla="*/ 16245 h 2299512"/>
                              <a:gd name="connsiteX114" fmla="*/ 2207112 w 5759450"/>
                              <a:gd name="connsiteY114" fmla="*/ 10559 h 2299512"/>
                              <a:gd name="connsiteX115" fmla="*/ 2668518 w 5759450"/>
                              <a:gd name="connsiteY115" fmla="*/ 542591 h 2299512"/>
                              <a:gd name="connsiteX116" fmla="*/ 2679078 w 5759450"/>
                              <a:gd name="connsiteY116" fmla="*/ 549901 h 2299512"/>
                              <a:gd name="connsiteX117" fmla="*/ 2796055 w 5759450"/>
                              <a:gd name="connsiteY117" fmla="*/ 549901 h 2299512"/>
                              <a:gd name="connsiteX118" fmla="*/ 2801741 w 5759450"/>
                              <a:gd name="connsiteY118" fmla="*/ 541778 h 2299512"/>
                              <a:gd name="connsiteX119" fmla="*/ 2603531 w 5759450"/>
                              <a:gd name="connsiteY119" fmla="*/ 17870 h 2299512"/>
                              <a:gd name="connsiteX120" fmla="*/ 2592971 w 5759450"/>
                              <a:gd name="connsiteY120" fmla="*/ 10559 h 2299512"/>
                              <a:gd name="connsiteX121" fmla="*/ 2465435 w 5759450"/>
                              <a:gd name="connsiteY121" fmla="*/ 10559 h 2299512"/>
                              <a:gd name="connsiteX122" fmla="*/ 2454874 w 5759450"/>
                              <a:gd name="connsiteY122" fmla="*/ 17870 h 2299512"/>
                              <a:gd name="connsiteX123" fmla="*/ 2258289 w 5759450"/>
                              <a:gd name="connsiteY123" fmla="*/ 542591 h 2299512"/>
                              <a:gd name="connsiteX124" fmla="*/ 2263976 w 5759450"/>
                              <a:gd name="connsiteY124" fmla="*/ 550713 h 2299512"/>
                              <a:gd name="connsiteX125" fmla="*/ 2377703 w 5759450"/>
                              <a:gd name="connsiteY125" fmla="*/ 550713 h 2299512"/>
                              <a:gd name="connsiteX126" fmla="*/ 2388263 w 5759450"/>
                              <a:gd name="connsiteY126" fmla="*/ 543403 h 2299512"/>
                              <a:gd name="connsiteX127" fmla="*/ 2419131 w 5759450"/>
                              <a:gd name="connsiteY127" fmla="*/ 456491 h 2299512"/>
                              <a:gd name="connsiteX128" fmla="*/ 2638462 w 5759450"/>
                              <a:gd name="connsiteY128" fmla="*/ 456491 h 2299512"/>
                              <a:gd name="connsiteX129" fmla="*/ 2668518 w 5759450"/>
                              <a:gd name="connsiteY129" fmla="*/ 542591 h 2299512"/>
                              <a:gd name="connsiteX130" fmla="*/ 2457311 w 5759450"/>
                              <a:gd name="connsiteY130" fmla="*/ 343587 h 2299512"/>
                              <a:gd name="connsiteX131" fmla="*/ 2527984 w 5759450"/>
                              <a:gd name="connsiteY131" fmla="*/ 143770 h 2299512"/>
                              <a:gd name="connsiteX132" fmla="*/ 2598657 w 5759450"/>
                              <a:gd name="connsiteY132" fmla="*/ 343587 h 2299512"/>
                              <a:gd name="connsiteX133" fmla="*/ 2457311 w 5759450"/>
                              <a:gd name="connsiteY133" fmla="*/ 343587 h 2299512"/>
                              <a:gd name="connsiteX134" fmla="*/ 2800929 w 5759450"/>
                              <a:gd name="connsiteY134" fmla="*/ 478422 h 2299512"/>
                              <a:gd name="connsiteX135" fmla="*/ 3026758 w 5759450"/>
                              <a:gd name="connsiteY135" fmla="*/ 559648 h 2299512"/>
                              <a:gd name="connsiteX136" fmla="*/ 3240401 w 5759450"/>
                              <a:gd name="connsiteY136" fmla="*/ 393135 h 2299512"/>
                              <a:gd name="connsiteX137" fmla="*/ 3041380 w 5759450"/>
                              <a:gd name="connsiteY137" fmla="*/ 219311 h 2299512"/>
                              <a:gd name="connsiteX138" fmla="*/ 2943087 w 5759450"/>
                              <a:gd name="connsiteY138" fmla="*/ 157579 h 2299512"/>
                              <a:gd name="connsiteX139" fmla="*/ 3025945 w 5759450"/>
                              <a:gd name="connsiteY139" fmla="*/ 108843 h 2299512"/>
                              <a:gd name="connsiteX140" fmla="*/ 3155919 w 5759450"/>
                              <a:gd name="connsiteY140" fmla="*/ 155142 h 2299512"/>
                              <a:gd name="connsiteX141" fmla="*/ 3164855 w 5759450"/>
                              <a:gd name="connsiteY141" fmla="*/ 153517 h 2299512"/>
                              <a:gd name="connsiteX142" fmla="*/ 3215219 w 5759450"/>
                              <a:gd name="connsiteY142" fmla="*/ 70667 h 2299512"/>
                              <a:gd name="connsiteX143" fmla="*/ 3214407 w 5759450"/>
                              <a:gd name="connsiteY143" fmla="*/ 63356 h 2299512"/>
                              <a:gd name="connsiteX144" fmla="*/ 3026758 w 5759450"/>
                              <a:gd name="connsiteY144" fmla="*/ 0 h 2299512"/>
                              <a:gd name="connsiteX145" fmla="*/ 2818800 w 5759450"/>
                              <a:gd name="connsiteY145" fmla="*/ 160828 h 2299512"/>
                              <a:gd name="connsiteX146" fmla="*/ 3007262 w 5759450"/>
                              <a:gd name="connsiteY146" fmla="*/ 333027 h 2299512"/>
                              <a:gd name="connsiteX147" fmla="*/ 3116114 w 5759450"/>
                              <a:gd name="connsiteY147" fmla="*/ 397196 h 2299512"/>
                              <a:gd name="connsiteX148" fmla="*/ 3025945 w 5759450"/>
                              <a:gd name="connsiteY148" fmla="*/ 450805 h 2299512"/>
                              <a:gd name="connsiteX149" fmla="*/ 2865103 w 5759450"/>
                              <a:gd name="connsiteY149" fmla="*/ 386636 h 2299512"/>
                              <a:gd name="connsiteX150" fmla="*/ 2856980 w 5759450"/>
                              <a:gd name="connsiteY150" fmla="*/ 387449 h 2299512"/>
                              <a:gd name="connsiteX151" fmla="*/ 2800929 w 5759450"/>
                              <a:gd name="connsiteY151" fmla="*/ 470299 h 2299512"/>
                              <a:gd name="connsiteX152" fmla="*/ 2800929 w 5759450"/>
                              <a:gd name="connsiteY152" fmla="*/ 478422 h 2299512"/>
                              <a:gd name="connsiteX153" fmla="*/ 4609997 w 5759450"/>
                              <a:gd name="connsiteY153" fmla="*/ 2279206 h 2299512"/>
                              <a:gd name="connsiteX154" fmla="*/ 4317557 w 5759450"/>
                              <a:gd name="connsiteY154" fmla="*/ 2279206 h 2299512"/>
                              <a:gd name="connsiteX155" fmla="*/ 4298061 w 5759450"/>
                              <a:gd name="connsiteY155" fmla="*/ 2268647 h 2299512"/>
                              <a:gd name="connsiteX156" fmla="*/ 3996685 w 5759450"/>
                              <a:gd name="connsiteY156" fmla="*/ 1782914 h 2299512"/>
                              <a:gd name="connsiteX157" fmla="*/ 3697746 w 5759450"/>
                              <a:gd name="connsiteY157" fmla="*/ 1781289 h 2299512"/>
                              <a:gd name="connsiteX158" fmla="*/ 3697746 w 5759450"/>
                              <a:gd name="connsiteY158" fmla="*/ 1782914 h 2299512"/>
                              <a:gd name="connsiteX159" fmla="*/ 3697746 w 5759450"/>
                              <a:gd name="connsiteY159" fmla="*/ 2263773 h 2299512"/>
                              <a:gd name="connsiteX160" fmla="*/ 3682311 w 5759450"/>
                              <a:gd name="connsiteY160" fmla="*/ 2279206 h 2299512"/>
                              <a:gd name="connsiteX161" fmla="*/ 3407742 w 5759450"/>
                              <a:gd name="connsiteY161" fmla="*/ 2279206 h 2299512"/>
                              <a:gd name="connsiteX162" fmla="*/ 3392308 w 5759450"/>
                              <a:gd name="connsiteY162" fmla="*/ 2263773 h 2299512"/>
                              <a:gd name="connsiteX163" fmla="*/ 3392308 w 5759450"/>
                              <a:gd name="connsiteY163" fmla="*/ 767587 h 2299512"/>
                              <a:gd name="connsiteX164" fmla="*/ 3407742 w 5759450"/>
                              <a:gd name="connsiteY164" fmla="*/ 752154 h 2299512"/>
                              <a:gd name="connsiteX165" fmla="*/ 4072232 w 5759450"/>
                              <a:gd name="connsiteY165" fmla="*/ 752154 h 2299512"/>
                              <a:gd name="connsiteX166" fmla="*/ 4597000 w 5759450"/>
                              <a:gd name="connsiteY166" fmla="*/ 1259818 h 2299512"/>
                              <a:gd name="connsiteX167" fmla="*/ 4298061 w 5759450"/>
                              <a:gd name="connsiteY167" fmla="*/ 1734178 h 2299512"/>
                              <a:gd name="connsiteX168" fmla="*/ 4622182 w 5759450"/>
                              <a:gd name="connsiteY168" fmla="*/ 2255650 h 2299512"/>
                              <a:gd name="connsiteX169" fmla="*/ 4609997 w 5759450"/>
                              <a:gd name="connsiteY169" fmla="*/ 2279206 h 2299512"/>
                              <a:gd name="connsiteX170" fmla="*/ 4309434 w 5759450"/>
                              <a:gd name="connsiteY170" fmla="*/ 1267128 h 2299512"/>
                              <a:gd name="connsiteX171" fmla="*/ 4082792 w 5759450"/>
                              <a:gd name="connsiteY171" fmla="*/ 1040507 h 2299512"/>
                              <a:gd name="connsiteX172" fmla="*/ 3697746 w 5759450"/>
                              <a:gd name="connsiteY172" fmla="*/ 1040507 h 2299512"/>
                              <a:gd name="connsiteX173" fmla="*/ 3697746 w 5759450"/>
                              <a:gd name="connsiteY173" fmla="*/ 1042944 h 2299512"/>
                              <a:gd name="connsiteX174" fmla="*/ 3697746 w 5759450"/>
                              <a:gd name="connsiteY174" fmla="*/ 1493749 h 2299512"/>
                              <a:gd name="connsiteX175" fmla="*/ 3697746 w 5759450"/>
                              <a:gd name="connsiteY175" fmla="*/ 1493749 h 2299512"/>
                              <a:gd name="connsiteX176" fmla="*/ 4082792 w 5759450"/>
                              <a:gd name="connsiteY176" fmla="*/ 1493749 h 2299512"/>
                              <a:gd name="connsiteX177" fmla="*/ 4309434 w 5759450"/>
                              <a:gd name="connsiteY177" fmla="*/ 1267128 h 2299512"/>
                              <a:gd name="connsiteX178" fmla="*/ 2015401 w 5759450"/>
                              <a:gd name="connsiteY178" fmla="*/ 1623711 h 2299512"/>
                              <a:gd name="connsiteX179" fmla="*/ 2003216 w 5759450"/>
                              <a:gd name="connsiteY179" fmla="*/ 1515680 h 2299512"/>
                              <a:gd name="connsiteX180" fmla="*/ 2498740 w 5759450"/>
                              <a:gd name="connsiteY180" fmla="*/ 1020200 h 2299512"/>
                              <a:gd name="connsiteX181" fmla="*/ 2994264 w 5759450"/>
                              <a:gd name="connsiteY181" fmla="*/ 1515680 h 2299512"/>
                              <a:gd name="connsiteX182" fmla="*/ 2982079 w 5759450"/>
                              <a:gd name="connsiteY182" fmla="*/ 1623711 h 2299512"/>
                              <a:gd name="connsiteX183" fmla="*/ 3274520 w 5759450"/>
                              <a:gd name="connsiteY183" fmla="*/ 1623711 h 2299512"/>
                              <a:gd name="connsiteX184" fmla="*/ 3281831 w 5759450"/>
                              <a:gd name="connsiteY184" fmla="*/ 1515680 h 2299512"/>
                              <a:gd name="connsiteX185" fmla="*/ 2498740 w 5759450"/>
                              <a:gd name="connsiteY185" fmla="*/ 732660 h 2299512"/>
                              <a:gd name="connsiteX186" fmla="*/ 1715650 w 5759450"/>
                              <a:gd name="connsiteY186" fmla="*/ 1515680 h 2299512"/>
                              <a:gd name="connsiteX187" fmla="*/ 1722961 w 5759450"/>
                              <a:gd name="connsiteY187" fmla="*/ 1623711 h 2299512"/>
                              <a:gd name="connsiteX188" fmla="*/ 2015401 w 5759450"/>
                              <a:gd name="connsiteY188" fmla="*/ 1623711 h 2299512"/>
                              <a:gd name="connsiteX189" fmla="*/ 1785511 w 5759450"/>
                              <a:gd name="connsiteY189" fmla="*/ 1839772 h 2299512"/>
                              <a:gd name="connsiteX190" fmla="*/ 2498740 w 5759450"/>
                              <a:gd name="connsiteY190" fmla="*/ 2299512 h 2299512"/>
                              <a:gd name="connsiteX191" fmla="*/ 3211970 w 5759450"/>
                              <a:gd name="connsiteY191" fmla="*/ 1839772 h 2299512"/>
                              <a:gd name="connsiteX192" fmla="*/ 1785511 w 5759450"/>
                              <a:gd name="connsiteY192" fmla="*/ 1839772 h 2299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Lst>
                            <a:rect l="l" t="t" r="r" b="b"/>
                            <a:pathLst>
                              <a:path w="5759450" h="2299512">
                                <a:moveTo>
                                  <a:pt x="1605173" y="767587"/>
                                </a:moveTo>
                                <a:lnTo>
                                  <a:pt x="1605173" y="2263773"/>
                                </a:lnTo>
                                <a:cubicBezTo>
                                  <a:pt x="1605173" y="2271896"/>
                                  <a:pt x="1598674" y="2279206"/>
                                  <a:pt x="1589738" y="2279206"/>
                                </a:cubicBezTo>
                                <a:lnTo>
                                  <a:pt x="1315169" y="2279206"/>
                                </a:lnTo>
                                <a:cubicBezTo>
                                  <a:pt x="1307046" y="2279206"/>
                                  <a:pt x="1299735" y="2272708"/>
                                  <a:pt x="1299735" y="2263773"/>
                                </a:cubicBezTo>
                                <a:lnTo>
                                  <a:pt x="1299735" y="1230576"/>
                                </a:lnTo>
                                <a:lnTo>
                                  <a:pt x="887881" y="2024968"/>
                                </a:lnTo>
                                <a:lnTo>
                                  <a:pt x="715667" y="2024968"/>
                                </a:lnTo>
                                <a:lnTo>
                                  <a:pt x="305438" y="1230576"/>
                                </a:lnTo>
                                <a:lnTo>
                                  <a:pt x="305438" y="2263773"/>
                                </a:lnTo>
                                <a:cubicBezTo>
                                  <a:pt x="305438" y="2271896"/>
                                  <a:pt x="298939" y="2279206"/>
                                  <a:pt x="290003" y="2279206"/>
                                </a:cubicBezTo>
                                <a:lnTo>
                                  <a:pt x="15434" y="2279206"/>
                                </a:lnTo>
                                <a:cubicBezTo>
                                  <a:pt x="7311" y="2279206"/>
                                  <a:pt x="0" y="2272708"/>
                                  <a:pt x="0" y="2263773"/>
                                </a:cubicBezTo>
                                <a:lnTo>
                                  <a:pt x="0" y="767587"/>
                                </a:lnTo>
                                <a:cubicBezTo>
                                  <a:pt x="0" y="759465"/>
                                  <a:pt x="6499" y="752154"/>
                                  <a:pt x="15434" y="752154"/>
                                </a:cubicBezTo>
                                <a:lnTo>
                                  <a:pt x="366363" y="752154"/>
                                </a:lnTo>
                                <a:cubicBezTo>
                                  <a:pt x="375298" y="752154"/>
                                  <a:pt x="382609" y="757028"/>
                                  <a:pt x="386671" y="764338"/>
                                </a:cubicBezTo>
                                <a:lnTo>
                                  <a:pt x="804211" y="1574975"/>
                                </a:lnTo>
                                <a:lnTo>
                                  <a:pt x="1223376" y="764338"/>
                                </a:lnTo>
                                <a:cubicBezTo>
                                  <a:pt x="1227437" y="757028"/>
                                  <a:pt x="1235561" y="752154"/>
                                  <a:pt x="1243684" y="752154"/>
                                </a:cubicBezTo>
                                <a:lnTo>
                                  <a:pt x="1590551" y="752154"/>
                                </a:lnTo>
                                <a:cubicBezTo>
                                  <a:pt x="1598674" y="752154"/>
                                  <a:pt x="1605173" y="759465"/>
                                  <a:pt x="1605173" y="767587"/>
                                </a:cubicBezTo>
                                <a:close/>
                                <a:moveTo>
                                  <a:pt x="5076277" y="1039695"/>
                                </a:moveTo>
                                <a:lnTo>
                                  <a:pt x="5076277" y="1039695"/>
                                </a:lnTo>
                                <a:lnTo>
                                  <a:pt x="5744016" y="1039695"/>
                                </a:lnTo>
                                <a:cubicBezTo>
                                  <a:pt x="5752139" y="1039695"/>
                                  <a:pt x="5759450" y="1033197"/>
                                  <a:pt x="5759450" y="1024262"/>
                                </a:cubicBezTo>
                                <a:lnTo>
                                  <a:pt x="5759450" y="767587"/>
                                </a:lnTo>
                                <a:cubicBezTo>
                                  <a:pt x="5759450" y="759465"/>
                                  <a:pt x="5752952" y="752154"/>
                                  <a:pt x="5744016" y="752154"/>
                                </a:cubicBezTo>
                                <a:lnTo>
                                  <a:pt x="5076277" y="752154"/>
                                </a:lnTo>
                                <a:cubicBezTo>
                                  <a:pt x="4868319" y="752154"/>
                                  <a:pt x="4699354" y="921105"/>
                                  <a:pt x="4699354" y="1129043"/>
                                </a:cubicBezTo>
                                <a:lnTo>
                                  <a:pt x="4699354" y="1129043"/>
                                </a:lnTo>
                                <a:lnTo>
                                  <a:pt x="4699354" y="1901504"/>
                                </a:lnTo>
                                <a:cubicBezTo>
                                  <a:pt x="4699354" y="2109443"/>
                                  <a:pt x="4868319" y="2278394"/>
                                  <a:pt x="5076277" y="2278394"/>
                                </a:cubicBezTo>
                                <a:lnTo>
                                  <a:pt x="5744016" y="2278394"/>
                                </a:lnTo>
                                <a:cubicBezTo>
                                  <a:pt x="5752139" y="2278394"/>
                                  <a:pt x="5759450" y="2271896"/>
                                  <a:pt x="5759450" y="2262961"/>
                                </a:cubicBezTo>
                                <a:lnTo>
                                  <a:pt x="5759450" y="2006286"/>
                                </a:lnTo>
                                <a:cubicBezTo>
                                  <a:pt x="5759450" y="1998163"/>
                                  <a:pt x="5752952" y="1990853"/>
                                  <a:pt x="5744016" y="1990853"/>
                                </a:cubicBezTo>
                                <a:lnTo>
                                  <a:pt x="5076277" y="1990853"/>
                                </a:lnTo>
                                <a:cubicBezTo>
                                  <a:pt x="5036473" y="1990853"/>
                                  <a:pt x="5003979" y="1958363"/>
                                  <a:pt x="5003979" y="1918562"/>
                                </a:cubicBezTo>
                                <a:lnTo>
                                  <a:pt x="5003979" y="1654577"/>
                                </a:lnTo>
                                <a:lnTo>
                                  <a:pt x="5671718" y="1654577"/>
                                </a:lnTo>
                                <a:cubicBezTo>
                                  <a:pt x="5679842" y="1654577"/>
                                  <a:pt x="5687152" y="1648079"/>
                                  <a:pt x="5687152" y="1639144"/>
                                </a:cubicBezTo>
                                <a:lnTo>
                                  <a:pt x="5687152" y="1382469"/>
                                </a:lnTo>
                                <a:cubicBezTo>
                                  <a:pt x="5687152" y="1374347"/>
                                  <a:pt x="5680654" y="1367036"/>
                                  <a:pt x="5671718" y="1367036"/>
                                </a:cubicBezTo>
                                <a:lnTo>
                                  <a:pt x="5003979" y="1367036"/>
                                </a:lnTo>
                                <a:lnTo>
                                  <a:pt x="5003979" y="1111174"/>
                                </a:lnTo>
                                <a:cubicBezTo>
                                  <a:pt x="5003979" y="1072185"/>
                                  <a:pt x="5036473" y="1039695"/>
                                  <a:pt x="5076277" y="1039695"/>
                                </a:cubicBezTo>
                                <a:close/>
                                <a:moveTo>
                                  <a:pt x="421602" y="118590"/>
                                </a:moveTo>
                                <a:lnTo>
                                  <a:pt x="421602" y="16245"/>
                                </a:lnTo>
                                <a:cubicBezTo>
                                  <a:pt x="421602" y="12996"/>
                                  <a:pt x="419164" y="10559"/>
                                  <a:pt x="415915" y="10559"/>
                                </a:cubicBezTo>
                                <a:lnTo>
                                  <a:pt x="5686" y="10559"/>
                                </a:lnTo>
                                <a:cubicBezTo>
                                  <a:pt x="2437" y="10559"/>
                                  <a:pt x="0" y="12996"/>
                                  <a:pt x="0" y="16245"/>
                                </a:cubicBezTo>
                                <a:lnTo>
                                  <a:pt x="0" y="119402"/>
                                </a:lnTo>
                                <a:cubicBezTo>
                                  <a:pt x="0" y="122651"/>
                                  <a:pt x="2437" y="125088"/>
                                  <a:pt x="5686" y="125088"/>
                                </a:cubicBezTo>
                                <a:lnTo>
                                  <a:pt x="150282" y="125088"/>
                                </a:lnTo>
                                <a:lnTo>
                                  <a:pt x="150282" y="545027"/>
                                </a:lnTo>
                                <a:cubicBezTo>
                                  <a:pt x="150282" y="548277"/>
                                  <a:pt x="152719" y="550713"/>
                                  <a:pt x="155968" y="550713"/>
                                </a:cubicBezTo>
                                <a:lnTo>
                                  <a:pt x="265633" y="550713"/>
                                </a:lnTo>
                                <a:cubicBezTo>
                                  <a:pt x="268883" y="550713"/>
                                  <a:pt x="271320" y="548277"/>
                                  <a:pt x="271320" y="545027"/>
                                </a:cubicBezTo>
                                <a:lnTo>
                                  <a:pt x="271320" y="124276"/>
                                </a:lnTo>
                                <a:lnTo>
                                  <a:pt x="415915" y="124276"/>
                                </a:lnTo>
                                <a:cubicBezTo>
                                  <a:pt x="419164" y="124276"/>
                                  <a:pt x="421602" y="121839"/>
                                  <a:pt x="421602" y="118590"/>
                                </a:cubicBezTo>
                                <a:close/>
                                <a:moveTo>
                                  <a:pt x="930935" y="10559"/>
                                </a:moveTo>
                                <a:lnTo>
                                  <a:pt x="821270" y="10559"/>
                                </a:lnTo>
                                <a:cubicBezTo>
                                  <a:pt x="818021" y="10559"/>
                                  <a:pt x="815584" y="12996"/>
                                  <a:pt x="815584" y="16245"/>
                                </a:cubicBezTo>
                                <a:lnTo>
                                  <a:pt x="815584" y="221747"/>
                                </a:lnTo>
                                <a:lnTo>
                                  <a:pt x="598690" y="221747"/>
                                </a:lnTo>
                                <a:lnTo>
                                  <a:pt x="598690" y="16245"/>
                                </a:lnTo>
                                <a:cubicBezTo>
                                  <a:pt x="598690" y="12996"/>
                                  <a:pt x="596253" y="10559"/>
                                  <a:pt x="593004" y="10559"/>
                                </a:cubicBezTo>
                                <a:lnTo>
                                  <a:pt x="483339" y="10559"/>
                                </a:lnTo>
                                <a:cubicBezTo>
                                  <a:pt x="480090" y="10559"/>
                                  <a:pt x="477653" y="12996"/>
                                  <a:pt x="477653" y="16245"/>
                                </a:cubicBezTo>
                                <a:lnTo>
                                  <a:pt x="477653" y="545027"/>
                                </a:lnTo>
                                <a:cubicBezTo>
                                  <a:pt x="477653" y="548277"/>
                                  <a:pt x="480090" y="550713"/>
                                  <a:pt x="483339" y="550713"/>
                                </a:cubicBezTo>
                                <a:lnTo>
                                  <a:pt x="593004" y="550713"/>
                                </a:lnTo>
                                <a:cubicBezTo>
                                  <a:pt x="596253" y="550713"/>
                                  <a:pt x="598690" y="548277"/>
                                  <a:pt x="598690" y="545027"/>
                                </a:cubicBezTo>
                                <a:lnTo>
                                  <a:pt x="598690" y="335464"/>
                                </a:lnTo>
                                <a:lnTo>
                                  <a:pt x="815584" y="335464"/>
                                </a:lnTo>
                                <a:lnTo>
                                  <a:pt x="815584" y="544215"/>
                                </a:lnTo>
                                <a:cubicBezTo>
                                  <a:pt x="815584" y="547464"/>
                                  <a:pt x="818021" y="549901"/>
                                  <a:pt x="821270" y="549901"/>
                                </a:cubicBezTo>
                                <a:lnTo>
                                  <a:pt x="930935" y="549901"/>
                                </a:lnTo>
                                <a:cubicBezTo>
                                  <a:pt x="934184" y="549901"/>
                                  <a:pt x="936621" y="547464"/>
                                  <a:pt x="936621" y="544215"/>
                                </a:cubicBezTo>
                                <a:lnTo>
                                  <a:pt x="936621" y="16245"/>
                                </a:lnTo>
                                <a:cubicBezTo>
                                  <a:pt x="936621" y="12996"/>
                                  <a:pt x="934184" y="10559"/>
                                  <a:pt x="930935" y="10559"/>
                                </a:cubicBezTo>
                                <a:close/>
                                <a:moveTo>
                                  <a:pt x="1283488" y="559648"/>
                                </a:moveTo>
                                <a:cubicBezTo>
                                  <a:pt x="1445143" y="559648"/>
                                  <a:pt x="1569430" y="439433"/>
                                  <a:pt x="1569430" y="280230"/>
                                </a:cubicBezTo>
                                <a:cubicBezTo>
                                  <a:pt x="1569430" y="121027"/>
                                  <a:pt x="1445143" y="812"/>
                                  <a:pt x="1283488" y="812"/>
                                </a:cubicBezTo>
                                <a:cubicBezTo>
                                  <a:pt x="1121021" y="812"/>
                                  <a:pt x="997547" y="121027"/>
                                  <a:pt x="997547" y="280230"/>
                                </a:cubicBezTo>
                                <a:cubicBezTo>
                                  <a:pt x="997547" y="439433"/>
                                  <a:pt x="1120209" y="559648"/>
                                  <a:pt x="1283488" y="559648"/>
                                </a:cubicBezTo>
                                <a:close/>
                                <a:moveTo>
                                  <a:pt x="1283488" y="442683"/>
                                </a:moveTo>
                                <a:cubicBezTo>
                                  <a:pt x="1191694" y="442683"/>
                                  <a:pt x="1122646" y="372828"/>
                                  <a:pt x="1122646" y="280230"/>
                                </a:cubicBezTo>
                                <a:cubicBezTo>
                                  <a:pt x="1122646" y="186820"/>
                                  <a:pt x="1192507" y="117778"/>
                                  <a:pt x="1283488" y="117778"/>
                                </a:cubicBezTo>
                                <a:cubicBezTo>
                                  <a:pt x="1375282" y="117778"/>
                                  <a:pt x="1444330" y="187632"/>
                                  <a:pt x="1444330" y="280230"/>
                                </a:cubicBezTo>
                                <a:cubicBezTo>
                                  <a:pt x="1444330" y="372828"/>
                                  <a:pt x="1374470" y="442683"/>
                                  <a:pt x="1283488" y="442683"/>
                                </a:cubicBezTo>
                                <a:close/>
                                <a:moveTo>
                                  <a:pt x="2207112" y="10559"/>
                                </a:moveTo>
                                <a:lnTo>
                                  <a:pt x="2071452" y="10559"/>
                                </a:lnTo>
                                <a:cubicBezTo>
                                  <a:pt x="2067391" y="10559"/>
                                  <a:pt x="2063329" y="12996"/>
                                  <a:pt x="2061704" y="16245"/>
                                </a:cubicBezTo>
                                <a:lnTo>
                                  <a:pt x="1921171" y="276981"/>
                                </a:lnTo>
                                <a:lnTo>
                                  <a:pt x="1782261" y="16245"/>
                                </a:lnTo>
                                <a:cubicBezTo>
                                  <a:pt x="1780637" y="12184"/>
                                  <a:pt x="1776575" y="10559"/>
                                  <a:pt x="1772513" y="10559"/>
                                </a:cubicBezTo>
                                <a:lnTo>
                                  <a:pt x="1635229" y="10559"/>
                                </a:lnTo>
                                <a:cubicBezTo>
                                  <a:pt x="1631980" y="10559"/>
                                  <a:pt x="1629543" y="12996"/>
                                  <a:pt x="1629543" y="16245"/>
                                </a:cubicBezTo>
                                <a:lnTo>
                                  <a:pt x="1629543" y="545027"/>
                                </a:lnTo>
                                <a:cubicBezTo>
                                  <a:pt x="1629543" y="548277"/>
                                  <a:pt x="1631980" y="550713"/>
                                  <a:pt x="1635229" y="550713"/>
                                </a:cubicBezTo>
                                <a:lnTo>
                                  <a:pt x="1744894" y="550713"/>
                                </a:lnTo>
                                <a:cubicBezTo>
                                  <a:pt x="1748143" y="550713"/>
                                  <a:pt x="1750580" y="548277"/>
                                  <a:pt x="1750580" y="545027"/>
                                </a:cubicBezTo>
                                <a:lnTo>
                                  <a:pt x="1750580" y="203878"/>
                                </a:lnTo>
                                <a:lnTo>
                                  <a:pt x="1887053" y="459740"/>
                                </a:lnTo>
                                <a:lnTo>
                                  <a:pt x="1956101" y="459740"/>
                                </a:lnTo>
                                <a:lnTo>
                                  <a:pt x="2092573" y="203878"/>
                                </a:lnTo>
                                <a:lnTo>
                                  <a:pt x="2092573" y="545027"/>
                                </a:lnTo>
                                <a:cubicBezTo>
                                  <a:pt x="2092573" y="548277"/>
                                  <a:pt x="2095010" y="550713"/>
                                  <a:pt x="2098259" y="550713"/>
                                </a:cubicBezTo>
                                <a:lnTo>
                                  <a:pt x="2207925" y="550713"/>
                                </a:lnTo>
                                <a:cubicBezTo>
                                  <a:pt x="2211174" y="550713"/>
                                  <a:pt x="2213611" y="548277"/>
                                  <a:pt x="2213611" y="545027"/>
                                </a:cubicBezTo>
                                <a:lnTo>
                                  <a:pt x="2213611" y="16245"/>
                                </a:lnTo>
                                <a:cubicBezTo>
                                  <a:pt x="2212799" y="12996"/>
                                  <a:pt x="2210362" y="10559"/>
                                  <a:pt x="2207112" y="10559"/>
                                </a:cubicBezTo>
                                <a:close/>
                                <a:moveTo>
                                  <a:pt x="2668518" y="542591"/>
                                </a:moveTo>
                                <a:cubicBezTo>
                                  <a:pt x="2670143" y="547464"/>
                                  <a:pt x="2674205" y="549901"/>
                                  <a:pt x="2679078" y="549901"/>
                                </a:cubicBezTo>
                                <a:lnTo>
                                  <a:pt x="2796055" y="549901"/>
                                </a:lnTo>
                                <a:cubicBezTo>
                                  <a:pt x="2800116" y="549901"/>
                                  <a:pt x="2802553" y="545840"/>
                                  <a:pt x="2801741" y="541778"/>
                                </a:cubicBezTo>
                                <a:lnTo>
                                  <a:pt x="2603531" y="17870"/>
                                </a:lnTo>
                                <a:cubicBezTo>
                                  <a:pt x="2601907" y="13808"/>
                                  <a:pt x="2597845" y="10559"/>
                                  <a:pt x="2592971" y="10559"/>
                                </a:cubicBezTo>
                                <a:lnTo>
                                  <a:pt x="2465435" y="10559"/>
                                </a:lnTo>
                                <a:cubicBezTo>
                                  <a:pt x="2460561" y="10559"/>
                                  <a:pt x="2456499" y="13808"/>
                                  <a:pt x="2454874" y="17870"/>
                                </a:cubicBezTo>
                                <a:lnTo>
                                  <a:pt x="2258289" y="542591"/>
                                </a:lnTo>
                                <a:cubicBezTo>
                                  <a:pt x="2256665" y="546652"/>
                                  <a:pt x="2259914" y="550713"/>
                                  <a:pt x="2263976" y="550713"/>
                                </a:cubicBezTo>
                                <a:lnTo>
                                  <a:pt x="2377703" y="550713"/>
                                </a:lnTo>
                                <a:cubicBezTo>
                                  <a:pt x="2382576" y="550713"/>
                                  <a:pt x="2386638" y="547464"/>
                                  <a:pt x="2388263" y="543403"/>
                                </a:cubicBezTo>
                                <a:lnTo>
                                  <a:pt x="2419131" y="456491"/>
                                </a:lnTo>
                                <a:lnTo>
                                  <a:pt x="2638462" y="456491"/>
                                </a:lnTo>
                                <a:lnTo>
                                  <a:pt x="2668518" y="542591"/>
                                </a:lnTo>
                                <a:close/>
                                <a:moveTo>
                                  <a:pt x="2457311" y="343587"/>
                                </a:moveTo>
                                <a:lnTo>
                                  <a:pt x="2527984" y="143770"/>
                                </a:lnTo>
                                <a:lnTo>
                                  <a:pt x="2598657" y="343587"/>
                                </a:lnTo>
                                <a:lnTo>
                                  <a:pt x="2457311" y="343587"/>
                                </a:lnTo>
                                <a:close/>
                                <a:moveTo>
                                  <a:pt x="2800929" y="478422"/>
                                </a:moveTo>
                                <a:cubicBezTo>
                                  <a:pt x="2857792" y="527158"/>
                                  <a:pt x="2944712" y="559648"/>
                                  <a:pt x="3026758" y="559648"/>
                                </a:cubicBezTo>
                                <a:cubicBezTo>
                                  <a:pt x="3146983" y="559648"/>
                                  <a:pt x="3240401" y="492230"/>
                                  <a:pt x="3240401" y="393135"/>
                                </a:cubicBezTo>
                                <a:cubicBezTo>
                                  <a:pt x="3240401" y="267234"/>
                                  <a:pt x="3089307" y="229870"/>
                                  <a:pt x="3041380" y="219311"/>
                                </a:cubicBezTo>
                                <a:cubicBezTo>
                                  <a:pt x="2991827" y="208751"/>
                                  <a:pt x="2943087" y="192506"/>
                                  <a:pt x="2943087" y="157579"/>
                                </a:cubicBezTo>
                                <a:cubicBezTo>
                                  <a:pt x="2943087" y="129150"/>
                                  <a:pt x="2977205" y="108843"/>
                                  <a:pt x="3025945" y="108843"/>
                                </a:cubicBezTo>
                                <a:cubicBezTo>
                                  <a:pt x="3073873" y="108843"/>
                                  <a:pt x="3124238" y="127525"/>
                                  <a:pt x="3155919" y="155142"/>
                                </a:cubicBezTo>
                                <a:cubicBezTo>
                                  <a:pt x="3158356" y="157579"/>
                                  <a:pt x="3162417" y="156766"/>
                                  <a:pt x="3164855" y="153517"/>
                                </a:cubicBezTo>
                                <a:lnTo>
                                  <a:pt x="3215219" y="70667"/>
                                </a:lnTo>
                                <a:cubicBezTo>
                                  <a:pt x="3216844" y="68230"/>
                                  <a:pt x="3216031" y="64981"/>
                                  <a:pt x="3214407" y="63356"/>
                                </a:cubicBezTo>
                                <a:cubicBezTo>
                                  <a:pt x="3173790" y="26805"/>
                                  <a:pt x="3107179" y="0"/>
                                  <a:pt x="3026758" y="0"/>
                                </a:cubicBezTo>
                                <a:cubicBezTo>
                                  <a:pt x="2902470" y="0"/>
                                  <a:pt x="2818800" y="64169"/>
                                  <a:pt x="2818800" y="160828"/>
                                </a:cubicBezTo>
                                <a:cubicBezTo>
                                  <a:pt x="2818800" y="256675"/>
                                  <a:pt x="2899221" y="307035"/>
                                  <a:pt x="3007262" y="333027"/>
                                </a:cubicBezTo>
                                <a:cubicBezTo>
                                  <a:pt x="3064125" y="346836"/>
                                  <a:pt x="3116114" y="359832"/>
                                  <a:pt x="3116114" y="397196"/>
                                </a:cubicBezTo>
                                <a:cubicBezTo>
                                  <a:pt x="3116114" y="428874"/>
                                  <a:pt x="3074685" y="450805"/>
                                  <a:pt x="3025945" y="450805"/>
                                </a:cubicBezTo>
                                <a:cubicBezTo>
                                  <a:pt x="2970707" y="450805"/>
                                  <a:pt x="2908157" y="424813"/>
                                  <a:pt x="2865103" y="386636"/>
                                </a:cubicBezTo>
                                <a:cubicBezTo>
                                  <a:pt x="2862666" y="384200"/>
                                  <a:pt x="2858604" y="385012"/>
                                  <a:pt x="2856980" y="387449"/>
                                </a:cubicBezTo>
                                <a:lnTo>
                                  <a:pt x="2800929" y="470299"/>
                                </a:lnTo>
                                <a:cubicBezTo>
                                  <a:pt x="2797679" y="472736"/>
                                  <a:pt x="2798492" y="476797"/>
                                  <a:pt x="2800929" y="478422"/>
                                </a:cubicBezTo>
                                <a:close/>
                                <a:moveTo>
                                  <a:pt x="4609997" y="2279206"/>
                                </a:moveTo>
                                <a:lnTo>
                                  <a:pt x="4317557" y="2279206"/>
                                </a:lnTo>
                                <a:cubicBezTo>
                                  <a:pt x="4309434" y="2279206"/>
                                  <a:pt x="4302122" y="2275145"/>
                                  <a:pt x="4298061" y="2268647"/>
                                </a:cubicBezTo>
                                <a:lnTo>
                                  <a:pt x="3996685" y="1782914"/>
                                </a:lnTo>
                                <a:lnTo>
                                  <a:pt x="3697746" y="1781289"/>
                                </a:lnTo>
                                <a:lnTo>
                                  <a:pt x="3697746" y="1782914"/>
                                </a:lnTo>
                                <a:lnTo>
                                  <a:pt x="3697746" y="2263773"/>
                                </a:lnTo>
                                <a:cubicBezTo>
                                  <a:pt x="3697746" y="2271896"/>
                                  <a:pt x="3691247" y="2279206"/>
                                  <a:pt x="3682311" y="2279206"/>
                                </a:cubicBezTo>
                                <a:lnTo>
                                  <a:pt x="3407742" y="2279206"/>
                                </a:lnTo>
                                <a:cubicBezTo>
                                  <a:pt x="3399619" y="2279206"/>
                                  <a:pt x="3392308" y="2272708"/>
                                  <a:pt x="3392308" y="2263773"/>
                                </a:cubicBezTo>
                                <a:lnTo>
                                  <a:pt x="3392308" y="767587"/>
                                </a:lnTo>
                                <a:cubicBezTo>
                                  <a:pt x="3392308" y="759465"/>
                                  <a:pt x="3398807" y="752154"/>
                                  <a:pt x="3407742" y="752154"/>
                                </a:cubicBezTo>
                                <a:lnTo>
                                  <a:pt x="4072232" y="752154"/>
                                </a:lnTo>
                                <a:cubicBezTo>
                                  <a:pt x="4355737" y="752154"/>
                                  <a:pt x="4593751" y="976338"/>
                                  <a:pt x="4597000" y="1259818"/>
                                </a:cubicBezTo>
                                <a:cubicBezTo>
                                  <a:pt x="4599437" y="1470193"/>
                                  <a:pt x="4476774" y="1651328"/>
                                  <a:pt x="4298061" y="1734178"/>
                                </a:cubicBezTo>
                                <a:lnTo>
                                  <a:pt x="4622182" y="2255650"/>
                                </a:lnTo>
                                <a:cubicBezTo>
                                  <a:pt x="4629493" y="2265397"/>
                                  <a:pt x="4622182" y="2279206"/>
                                  <a:pt x="4609997" y="2279206"/>
                                </a:cubicBezTo>
                                <a:close/>
                                <a:moveTo>
                                  <a:pt x="4309434" y="1267128"/>
                                </a:moveTo>
                                <a:cubicBezTo>
                                  <a:pt x="4309434" y="1142040"/>
                                  <a:pt x="4207892" y="1040507"/>
                                  <a:pt x="4082792" y="1040507"/>
                                </a:cubicBezTo>
                                <a:lnTo>
                                  <a:pt x="3697746" y="1040507"/>
                                </a:lnTo>
                                <a:lnTo>
                                  <a:pt x="3697746" y="1042944"/>
                                </a:lnTo>
                                <a:lnTo>
                                  <a:pt x="3697746" y="1493749"/>
                                </a:lnTo>
                                <a:lnTo>
                                  <a:pt x="3697746" y="1493749"/>
                                </a:lnTo>
                                <a:lnTo>
                                  <a:pt x="4082792" y="1493749"/>
                                </a:lnTo>
                                <a:cubicBezTo>
                                  <a:pt x="4207892" y="1493749"/>
                                  <a:pt x="4309434" y="1392216"/>
                                  <a:pt x="4309434" y="1267128"/>
                                </a:cubicBezTo>
                                <a:close/>
                                <a:moveTo>
                                  <a:pt x="2015401" y="1623711"/>
                                </a:moveTo>
                                <a:cubicBezTo>
                                  <a:pt x="2007278" y="1588784"/>
                                  <a:pt x="2003216" y="1553044"/>
                                  <a:pt x="2003216" y="1515680"/>
                                </a:cubicBezTo>
                                <a:cubicBezTo>
                                  <a:pt x="2003216" y="1241948"/>
                                  <a:pt x="2224984" y="1020200"/>
                                  <a:pt x="2498740" y="1020200"/>
                                </a:cubicBezTo>
                                <a:cubicBezTo>
                                  <a:pt x="2772497" y="1020200"/>
                                  <a:pt x="2994264" y="1241948"/>
                                  <a:pt x="2994264" y="1515680"/>
                                </a:cubicBezTo>
                                <a:cubicBezTo>
                                  <a:pt x="2994264" y="1553044"/>
                                  <a:pt x="2990203" y="1588784"/>
                                  <a:pt x="2982079" y="1623711"/>
                                </a:cubicBezTo>
                                <a:lnTo>
                                  <a:pt x="3274520" y="1623711"/>
                                </a:lnTo>
                                <a:cubicBezTo>
                                  <a:pt x="3279394" y="1588784"/>
                                  <a:pt x="3281831" y="1552232"/>
                                  <a:pt x="3281831" y="1515680"/>
                                </a:cubicBezTo>
                                <a:cubicBezTo>
                                  <a:pt x="3281831" y="1082745"/>
                                  <a:pt x="2930902" y="732660"/>
                                  <a:pt x="2498740" y="732660"/>
                                </a:cubicBezTo>
                                <a:cubicBezTo>
                                  <a:pt x="2065766" y="732660"/>
                                  <a:pt x="1715650" y="1083557"/>
                                  <a:pt x="1715650" y="1515680"/>
                                </a:cubicBezTo>
                                <a:cubicBezTo>
                                  <a:pt x="1715650" y="1552232"/>
                                  <a:pt x="1718087" y="1587971"/>
                                  <a:pt x="1722961" y="1623711"/>
                                </a:cubicBezTo>
                                <a:lnTo>
                                  <a:pt x="2015401" y="1623711"/>
                                </a:lnTo>
                                <a:close/>
                                <a:moveTo>
                                  <a:pt x="1785511" y="1839772"/>
                                </a:moveTo>
                                <a:cubicBezTo>
                                  <a:pt x="1908986" y="2111068"/>
                                  <a:pt x="2181930" y="2299512"/>
                                  <a:pt x="2498740" y="2299512"/>
                                </a:cubicBezTo>
                                <a:cubicBezTo>
                                  <a:pt x="2815551" y="2299512"/>
                                  <a:pt x="3089307" y="2111068"/>
                                  <a:pt x="3211970" y="1839772"/>
                                </a:cubicBezTo>
                                <a:lnTo>
                                  <a:pt x="1785511" y="1839772"/>
                                </a:lnTo>
                                <a:close/>
                              </a:path>
                            </a:pathLst>
                          </a:custGeom>
                          <a:solidFill>
                            <a:srgbClr val="FA6432"/>
                          </a:solidFill>
                          <a:ln w="811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0371F2" id="Backcover" o:spid="_x0000_s1090" style="position:absolute;margin-left:-70.9pt;margin-top:-70.9pt;width:595.3pt;height:841.9pt;z-index:251658241"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">
                <v:rect id="Achtergrondvlak (wit)" o:spid="_x0000_s1091" style="position:absolute;width:75600;height:106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" fillcolor="white [3212]" stroked="f" strokeweight="1pt">
                  <o:lock v:ext="edit" aspectratio="t"/>
                </v:rect>
                <v:group id="Patroon - zigzag" o:spid="_x0000_s1092" style="position:absolute;left:3619;top:3619;width:38077;height:99745;flip:x" coordsize="38076,9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">
                  <v:shape id="Vrije vorm: vorm 477060877" o:spid="_x0000_s1093" style="position:absolute;left:31294;top:75930;width:2420;height:22048;visibility:visible;mso-wrap-style:square;v-text-anchor:middle" coordsize="241960,220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" path="m92641,1293947l241960,736785,92641,179623,125428,57419c99377,38618,73579,19436,48163,l,179623,149319,736785,,1293947r149319,557162l63540,2171102v27704,11432,55661,22611,83619,33663l241960,1850981,92641,1293947xe" filled="f" stroked="f" strokeweight="1pt">
                    <v:stroke joinstyle="miter"/>
                    <v:path arrowok="t" o:connecttype="custom" o:connectlocs="92641,1293947;241960,736785;92641,179623;125428,57419;48163,0;0,179623;149319,736785;0,1293947;149319,1851109;63540,2171102;147159,2204765;241960,1850981;92641,1293947" o:connectangles="0,0,0,0,0,0,0,0,0,0,0,0,0"/>
                  </v:shape>
                  <v:shape id="Vrije vorm: vorm 1430362821" o:spid="_x0000_s1094" style="position:absolute;left:12890;top:13469;width:2903;height:72802;visibility:visible;mso-wrap-style:square;v-text-anchor:middle" coordsize="290250,728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" path="m140932,6425906l290251,5868745,140932,5311583,290251,4754421,140932,4197260,290251,3640098,140932,3082936,290251,2525774,140932,1968613,290251,1411451,140932,854289,290251,297127,210572,c173210,37601,136611,75965,100393,114710r48926,182417l,854289r149319,557162l,1968613r149319,557161l,3082936r149319,557162l,4197260r149319,557161l,5311583r149319,557162l,6425906r149319,557162l100393,7165485v36218,38746,72817,76982,110179,114710l290251,6983068,140932,6425906xe" filled="f" stroked="f" strokeweight="1pt">
                    <v:stroke joinstyle="miter"/>
                    <v:path arrowok="t" o:connecttype="custom" o:connectlocs="140932,6425906;290251,5868745;140932,5311583;290251,4754421;140932,4197260;290251,3640098;140932,3082936;290251,2525774;140932,1968613;290251,1411451;140932,854289;290251,297127;210572,0;100393,114710;149319,297127;0,854289;149319,1411451;0,1968613;149319,2525774;0,3082936;149319,3640098;0,4197260;149319,4754421;0,5311583;149319,5868745;0,6425906;149319,6983068;100393,7165485;210572,7280195;290251,6983068;140932,6425906" o:connectangles="0,0,0,0,0,0,0,0,0,0,0,0,0,0,0,0,0,0,0,0,0,0,0,0,0,0,0,0,0,0,0"/>
                  </v:shape>
                  <v:shape id="Vrije vorm: vorm 688510699" o:spid="_x0000_s1095" style="position:absolute;left:22091;top:64922;width:2662;height:28978;visibility:visible;mso-wrap-style:square;v-text-anchor:middle" coordsize="266232,289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" path="m266233,1837770l116914,1280608,266233,723447,116914,166284r6227,-23373c95818,96036,69640,48272,44605,l,166284,149319,723447,,1280608r149319,557162l,2394931r110560,412600c157071,2838273,203963,2868633,251618,2897851l116787,2394805,266233,1837770xe" filled="f" stroked="f" strokeweight="1pt">
                    <v:stroke joinstyle="miter"/>
                    <v:path arrowok="t" o:connecttype="custom" o:connectlocs="266233,1837770;116914,1280608;266233,723447;116914,166284;123141,142911;44605,0;0,166284;149319,723447;0,1280608;149319,1837770;0,2394931;110560,2807531;251618,2897851;116787,2394805;266233,1837770" o:connectangles="0,0,0,0,0,0,0,0,0,0,0,0,0,0,0"/>
                  </v:shape>
                  <v:shape id="Vrije vorm: vorm 1417066902" o:spid="_x0000_s1096" style="position:absolute;left:19792;top:61723;width:2722;height:30376;visibility:visible;mso-wrap-style:square;v-text-anchor:middle" coordsize="272205,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" path="m272205,2157636l122886,1600474,272205,1043313,122886,486150,205488,177845c178802,119410,153640,60213,130257,l,486024r149319,557161l,1600347r149319,557162l,2714671r56551,210745c106747,2963780,157833,3001128,209428,3037586l122886,2714544,272205,2157636xe" filled="f" stroked="f" strokeweight="1pt">
                    <v:stroke joinstyle="miter"/>
                    <v:path arrowok="t" o:connecttype="custom" o:connectlocs="272205,2157636;122886,1600474;272205,1043313;122886,486150;205488,177845;130257,0;0,486024;149319,1043185;0,1600347;149319,2157509;0,2714671;56551,2925416;209428,3037586;122886,2714544;272205,2157636" o:connectangles="0,0,0,0,0,0,0,0,0,0,0,0,0,0,0"/>
                  </v:shape>
                  <v:shape id="Vrije vorm: vorm 1201400545" o:spid="_x0000_s1097" style="position:absolute;left:10589;top:15322;width:2964;height:69105;visibility:visible;mso-wrap-style:square;v-text-anchor:middle" coordsize="296350,691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" path="m147032,6240567l296351,5683405,147032,5126370,296351,4569209,147032,4012047,296351,3454885,147032,2897850,296351,2340689,147032,1783654,296351,1226492,147032,669458,296351,112296,266233,c223534,47383,181724,95655,140678,144689l,669458r149319,557161l,1783781r149319,557162l,2898105r149319,557161l,4012428r149319,557162l,5126752r149319,557161l,6241075r140678,524768c181597,6814878,223534,6863023,266233,6910533r30118,-112296l147032,6240567xe" filled="f" stroked="f" strokeweight="1pt">
                    <v:stroke joinstyle="miter"/>
                    <v:path arrowok="t" o:connecttype="custom" o:connectlocs="147032,6240567;296351,5683405;147032,5126370;296351,4569209;147032,4012047;296351,3454885;147032,2897850;296351,2340689;147032,1783654;296351,1226492;147032,669458;296351,112296;266233,0;140678,144689;0,669458;149319,1226619;0,1783781;149319,2340943;0,2898105;149319,3455266;0,4012428;149319,4569590;0,5126752;149319,5683913;0,6241075;140678,6765843;266233,6910533;296351,6798237;147032,6240567" o:connectangles="0,0,0,0,0,0,0,0,0,0,0,0,0,0,0,0,0,0,0,0,0,0,0,0,0,0,0,0,0"/>
                  </v:shape>
                  <v:shape id="Vrije vorm: vorm 1244932087" o:spid="_x0000_s1098" style="position:absolute;left:35896;top:78772;width:2180;height:20625;visibility:visible;mso-wrap-style:square;v-text-anchor:middle" coordsize="218069,206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" path="m218069,1522731l80569,1009777,218069,496822r,-88414l121616,48526c90100,32902,58965,16641,27958,l149319,452615,,1009777r149319,557161l22620,2039623v24781,7750,49561,15372,74469,22867l218069,1611145r,-88414xe" filled="f" stroked="f" strokeweight="1pt">
                    <v:stroke joinstyle="miter"/>
                    <v:path arrowok="t" o:connecttype="custom" o:connectlocs="218069,1522731;80569,1009777;218069,496822;218069,408408;121616,48526;27958,0;149319,452615;0,1009777;149319,1566938;22620,2039623;97089,2062490;218069,1611145;218069,1522731" o:connectangles="0,0,0,0,0,0,0,0,0,0,0,0,0"/>
                  </v:shape>
                  <v:shape id="Vrije vorm: vorm 137317938" o:spid="_x0000_s1099" style="position:absolute;left:15192;top:11759;width:2841;height:76221;visibility:visible;mso-wrap-style:square;v-text-anchor:middle" coordsize="284150,762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" path="m134832,6596891l284151,6039730,134832,5482567,284151,4925406,134832,4368244,284151,3811082,134832,3253921,284151,2696759,134832,2139598,284151,1582436,134832,1025274,284151,468112,158723,c122378,33282,86414,66946,50959,101371r98360,366741l,1025274r149319,557162l,2139598r149319,557161l,3253921r149319,557161l,4368244r149319,557162l,5482567r149319,557163l,6596891r149319,557162l50959,7520794v35328,34298,71419,67962,107764,101371l284151,7154053,134832,6596891xe" filled="f" stroked="f" strokeweight="1pt">
                    <v:stroke joinstyle="miter"/>
                    <v:path arrowok="t" o:connecttype="custom" o:connectlocs="134832,6596891;284151,6039730;134832,5482567;284151,4925406;134832,4368244;284151,3811082;134832,3253921;284151,2696759;134832,2139598;284151,1582436;134832,1025274;284151,468112;158723,0;50959,101371;149319,468112;0,1025274;149319,1582436;0,2139598;149319,2696759;0,3253921;149319,3811082;0,4368244;149319,4925406;0,5482567;149319,6039730;0,6596891;149319,7154053;50959,7520794;158723,7622165;284151,7154053;134832,6596891" o:connectangles="0,0,0,0,0,0,0,0,0,0,0,0,0,0,0,0,0,0,0,0,0,0,0,0,0,0,0,0,0,0,0"/>
                  </v:shape>
                  <v:shape id="Vrije vorm: vorm 975370433" o:spid="_x0000_s1100" style="position:absolute;left:24393;top:68989;width:2601;height:26185;visibility:visible;mso-wrap-style:square;v-text-anchor:middle" coordsize="260132,261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" path="m110814,1988048l260133,1430886,110814,873725,260133,316563,232811,214811c173846,145705,117676,73932,64430,r84889,316563l,873725r149319,557161l,1988048r149319,557162l144236,2564138v31897,18419,63921,36585,96199,54369l260006,2545337,110814,1988048xe" filled="f" stroked="f" strokeweight="1pt">
                    <v:stroke joinstyle="miter"/>
                    <v:path arrowok="t" o:connecttype="custom" o:connectlocs="110814,1988048;260133,1430886;110814,873725;260133,316563;232811,214811;64430,0;149319,316563;0,873725;149319,1430886;0,1988048;149319,2545210;144236,2564138;240435,2618507;260006,2545337;110814,1988048" o:connectangles="0,0,0,0,0,0,0,0,0,0,0,0,0,0,0"/>
                  </v:shape>
                  <v:shape id="Vrije vorm: vorm 1077199685" o:spid="_x0000_s1101" style="position:absolute;left:17493;top:50229;width:2781;height:39733;visibility:visible;mso-wrap-style:square;v-text-anchor:middle" coordsize="278050,397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" path="m278051,3307020l128732,2749859,278051,2192697,128732,1635535,278051,1078373,128732,521212,165839,382874c149827,257367,140932,129572,139661,l,521212r149319,557161l,1635535r149319,557162l,2749859r149319,557161l5337,3843984v50070,44080,101029,87271,152751,129318l128859,3864055,278051,3307020xe" filled="f" stroked="f" strokeweight="1pt">
                    <v:stroke joinstyle="miter"/>
                    <v:path arrowok="t" o:connecttype="custom" o:connectlocs="278051,3307020;128732,2749859;278051,2192697;128732,1635535;278051,1078373;128732,521212;165839,382874;139661,0;0,521212;149319,1078373;0,1635535;149319,2192697;0,2749859;149319,3307020;5337,3843984;158088,3973302;128859,3864055;278051,3307020" o:connectangles="0,0,0,0,0,0,0,0,0,0,0,0,0,0,0,0,0,0"/>
                  </v:shape>
                  <v:shape id="Vrije vorm: vorm 656649713" o:spid="_x0000_s1102" style="position:absolute;left:28993;top:74375;width:2480;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" path="m98741,1449434l248060,892272,98741,335110,170033,69105c142965,46494,116151,23501,89846,l,335110,149319,892272,,1449434r149319,557161l87812,2236015v29229,13592,58457,26931,87940,40015l247933,2006595,98741,1449434xe" filled="f" stroked="f" strokeweight="1pt">
                    <v:stroke joinstyle="miter"/>
                    <v:path arrowok="t" o:connecttype="custom" o:connectlocs="98741,1449434;248060,892272;98741,335110;170033,69105;89846,0;0,335110;149319,892272;0,1449434;149319,2006595;87812,2236015;175752,2276030;247933,2006595;98741,1449434" o:connectangles="0,0,0,0,0,0,0,0,0,0,0,0,0"/>
                  </v:shape>
                  <v:shape id="Vrije vorm: vorm 865371599" o:spid="_x0000_s1103" style="position:absolute;left:26693;top:72617;width:2541;height:23584;visibility:visible;mso-wrap-style:square;v-text-anchor:middle" coordsize="254160,235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" path="m104841,1625246l254160,1068083,104841,510922,219594,82697c191637,55640,164060,28074,136992,l,510922r149319,557161l,1625246r149319,557161l114753,2311471v30499,15879,61253,31505,92133,46875l254033,2182407,104841,1625246xe" filled="f" stroked="f" strokeweight="1pt">
                    <v:stroke joinstyle="miter"/>
                    <v:path arrowok="t" o:connecttype="custom" o:connectlocs="104841,1625246;254160,1068083;104841,510922;219594,82697;136992,0;0,510922;149319,1068083;0,1625246;149319,2182407;114753,2311471;206886,2358346;254033,2182407;104841,1625246" o:connectangles="0,0,0,0,0,0,0,0,0,0,0,0,0"/>
                  </v:shape>
                  <v:shape id="Vrije vorm: vorm 1882965804" o:spid="_x0000_s1104" style="position:absolute;left:33594;top:77302;width:2360;height:21432;visibility:visible;mso-wrap-style:square;v-text-anchor:middle" coordsize="235987,214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" path="m86669,1156752l235988,599590,88448,49161c62524,33155,36854,16641,11438,l,42555,149319,599717,,1156878r149319,557163l41809,2115207v26306,9527,52739,18801,79171,27947l235988,1714041,86669,1156752xe" filled="f" stroked="f" strokeweight="1pt">
                    <v:stroke joinstyle="miter"/>
                    <v:path arrowok="t" o:connecttype="custom" o:connectlocs="86669,1156752;235988,599590;88448,49161;11438,0;0,42555;149319,599717;0,1156878;149319,1714041;41809,2115207;120980,2143154;235988,1714041;86669,1156752" o:connectangles="0,0,0,0,0,0,0,0,0,0,0,0"/>
                  </v:shape>
                  <v:shape id="Vrije vorm: vorm 2145208798" o:spid="_x0000_s1105" style="position:absolute;left:40;top:36488;width:2313;height:26768;visibility:visible;mso-wrap-style:square;v-text-anchor:middle" coordsize="231285,2676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" path="m81967,1895443l231286,1338281,81967,781246,231286,224084,171177,c73706,364454,14995,744788,,1136173r54136,202235l,1540642v15123,391513,73706,771719,171177,1136173l231286,2452731,81967,1895443xe" filled="f" stroked="f" strokeweight="1pt">
                    <v:stroke joinstyle="miter"/>
                    <v:path arrowok="t" o:connecttype="custom" o:connectlocs="81967,1895443;231286,1338281;81967,781246;231286,224084;171177,0;0,1136173;54136,1338408;0,1540642;171177,2676815;231286,2452731;81967,1895443" o:connectangles="0,0,0,0,0,0,0,0,0,0,0"/>
                  </v:shape>
                  <v:shape id="Vrije vorm: vorm 874802586" o:spid="_x0000_s1106" style="position:absolute;left:28994;top:2607;width:2481;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" path="m,826596r149319,557162l,1940920r89845,335110c116151,2252529,142965,2229536,170033,2206924l98741,1940920,248060,1383758,98614,826596,247933,269435,175752,c146269,13084,116914,26423,87812,40015r61507,229420l,826596xe" filled="f" stroked="f" strokeweight="1pt">
                    <v:stroke joinstyle="miter"/>
                    <v:path arrowok="t" o:connecttype="custom" o:connectlocs="0,826596;149319,1383758;0,1940920;89845,2276030;170033,2206924;98741,1940920;248060,1383758;98614,826596;247933,269435;175752,0;87812,40015;149319,269435;0,826596" o:connectangles="0,0,0,0,0,0,0,0,0,0,0,0,0"/>
                  </v:shape>
                  <v:shape id="Vrije vorm: vorm 1375573456" o:spid="_x0000_s1107" style="position:absolute;left:26693;top:3542;width:2541;height:23584;visibility:visible;mso-wrap-style:square;v-text-anchor:middle" coordsize="254160,235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" path="m,733101r149319,557162l,1847424r136992,510922c164060,2330272,191509,2302706,219594,2275649l104841,1847424,254160,1290263,104841,733101,254160,175939,207013,c176133,15371,145380,30996,114880,46875r34566,129064l,733101xe" filled="f" stroked="f" strokeweight="1pt">
                    <v:stroke joinstyle="miter"/>
                    <v:path arrowok="t" o:connecttype="custom" o:connectlocs="0,733101;149319,1290263;0,1847424;136992,2358346;219594,2275649;104841,1847424;254160,1290263;104841,733101;254160,175939;207013,0;114880,46875;149446,175939;0,733101" o:connectangles="0,0,0,0,0,0,0,0,0,0,0,0,0"/>
                  </v:shape>
                  <v:shape id="Vrije vorm: vorm 977769714" o:spid="_x0000_s1108" style="position:absolute;left:24393;top:4570;width:2601;height:26184;visibility:visible;mso-wrap-style:square;v-text-anchor:middle" coordsize="260132,261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" path="m,630332r149319,557162l,1744656r149319,557161l64430,2618381v53246,-73933,109288,-145579,168381,-214811l260133,2301817,110814,1744656,260133,1187494,110814,630332,260133,73170,240563,c208284,17784,176260,35823,144363,54370r5083,18927l,630332xe" filled="f" stroked="f" strokeweight="1pt">
                    <v:stroke joinstyle="miter"/>
                    <v:path arrowok="t" o:connecttype="custom" o:connectlocs="0,630332;149319,1187494;0,1744656;149319,2301817;64430,2618381;232811,2403570;260133,2301817;110814,1744656;260133,1187494;110814,630332;260133,73170;240563,0;144363,54370;149446,73297;0,630332" o:connectangles="0,0,0,0,0,0,0,0,0,0,0,0,0,0,0"/>
                  </v:shape>
                  <v:shape id="Vrije vorm: vorm 1893936397" o:spid="_x0000_s1109" style="position:absolute;left:31294;top:1764;width:2420;height:22049;visibility:visible;mso-wrap-style:square;v-text-anchor:middle" coordsize="241960,220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" path="m,910945r149319,557162l,2025269r48163,179623c73706,2185456,99377,2166147,125428,2147474l92641,2025269,241960,1468107,92641,910945,241960,353784,147159,c119201,11052,91244,22231,63540,33663r85779,319994l,910945xe" filled="f" stroked="f" strokeweight="1pt">
                    <v:stroke joinstyle="miter"/>
                    <v:path arrowok="t" o:connecttype="custom" o:connectlocs="0,910945;149319,1468107;0,2025269;48163,2204892;125428,2147474;92641,2025269;241960,1468107;92641,910945;241960,353784;147159,0;63540,33663;149319,353657;0,910945" o:connectangles="0,0,0,0,0,0,0,0,0,0,0,0,0"/>
                  </v:shape>
                  <v:shape id="Vrije vorm: vorm 1904523412" o:spid="_x0000_s1110" style="position:absolute;left:35895;top:348;width:2181;height:20623;visibility:visible;mso-wrap-style:square;v-text-anchor:middle" coordsize="218196,206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" path="m,1052586r149319,557162l27958,2062362v30880,-16641,62142,-32901,93658,-48526l218069,1653955r,-88414l80696,1052586,218197,539631r,-88414l97089,c72182,7495,47274,14990,22620,22866l149319,495551,,1052586xe" filled="f" stroked="f" strokeweight="1pt">
                    <v:stroke joinstyle="miter"/>
                    <v:path arrowok="t" o:connecttype="custom" o:connectlocs="0,1052586;149319,1609748;27958,2062362;121616,2013836;218069,1653955;218069,1565541;80696,1052586;218197,539631;218197,451217;97089,0;22620,22866;149319,495551;0,1052586" o:connectangles="0,0,0,0,0,0,0,0,0,0,0,0,0"/>
                  </v:shape>
                  <v:shape id="Vrije vorm: vorm 2040790468" o:spid="_x0000_s1111" style="position:absolute;left:8290;top:18194;width:3023;height:63351;visibility:visible;mso-wrap-style:square;v-text-anchor:middle" coordsize="302323,63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" path="m302323,5396186l153004,4839024,302323,4281863,153004,3724701,302323,3167539,153004,2610378,302323,2053216,153004,1496054,302323,938892,153004,381731,255304,c169144,110899,87431,225355,10294,343240l,381731,149319,938892,,1496054r149319,557162l,2610378r149319,557161l,3724701r149319,557162l,4839024r149319,557162l,5953348r10294,38490c87304,6109724,169144,6224180,255304,6335078l153004,5953348,302323,5396186xe" filled="f" stroked="f" strokeweight="1pt">
                    <v:stroke joinstyle="miter"/>
                    <v:path arrowok="t" o:connecttype="custom" o:connectlocs="302323,5396186;153004,4839024;302323,4281863;153004,3724701;302323,3167539;153004,2610378;302323,2053216;153004,1496054;302323,938892;153004,381731;255304,0;10294,343240;0,381731;149319,938892;0,1496054;149319,2053216;0,2610378;149319,3167539;0,3724701;149319,4281863;0,4839024;149319,5396186;0,5953348;10294,5991838;255304,6335078;153004,5953348;302323,5396186" o:connectangles="0,0,0,0,0,0,0,0,0,0,0,0,0,0,0,0,0,0,0,0,0,0,0,0,0,0,0"/>
                  </v:shape>
                  <v:shape id="Vrije vorm: vorm 2075245864" o:spid="_x0000_s1112" style="position:absolute;left:22092;top:5843;width:2663;height:28980;visibility:visible;mso-wrap-style:square;v-text-anchor:middle" coordsize="266232,289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" path="m149319,1060208l,1617370r149319,557161l,2731693r44605,166285c69640,2849579,95818,2801942,123140,2755067r-6226,-23374l266233,2174531,116914,1617370,266233,1060208,116786,503046,251618,c204090,29344,157071,59578,110560,90320l,502919r149319,557289xe" filled="f" stroked="f" strokeweight="1pt">
                    <v:stroke joinstyle="miter"/>
                    <v:path arrowok="t" o:connecttype="custom" o:connectlocs="149319,1060208;0,1617370;149319,2174531;0,2731693;44605,2897978;123140,2755067;116914,2731693;266233,2174531;116914,1617370;266233,1060208;116786,503046;251618,0;110560,90320;0,502919;149319,1060208" o:connectangles="0,0,0,0,0,0,0,0,0,0,0,0,0,0,0"/>
                  </v:shape>
                  <v:shape id="Vrije vorm: vorm 320711702" o:spid="_x0000_s1113" style="position:absolute;left:33594;top:1011;width:2360;height:21431;visibility:visible;mso-wrap-style:square;v-text-anchor:middle" coordsize="235987,2143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" path="m,986275r149319,557162l,2100599r11438,42555c36854,2126386,62524,2109999,88448,2093866l235988,1543437,86669,986275,235988,429114,120980,c94548,9146,68115,18293,41809,27947l149319,429114,,986275xe" filled="f" stroked="f" strokeweight="1pt">
                    <v:stroke joinstyle="miter"/>
                    <v:path arrowok="t" o:connecttype="custom" o:connectlocs="0,986275;149319,1543437;0,2100599;11438,2143154;88448,2093866;235988,1543437;86669,986275;235988,429114;120980,0;41809,27947;149319,429114;0,986275" o:connectangles="0,0,0,0,0,0,0,0,0,0,0,0"/>
                  </v:shape>
                  <v:shape id="Vrije vorm: vorm 326424224" o:spid="_x0000_s1114" style="position:absolute;left:3690;top:25280;width:3143;height:49182;visibility:visible;mso-wrap-style:square;v-text-anchor:middle" coordsize="314268,491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" path="m164950,4130568l314269,3573406,164950,3016245,314269,2459083,164950,1901921,314269,1344759,164950,787598,314269,230436,252508,c214765,69614,178802,140243,144236,211635r5083,18801l,787598r149319,557161l,1901921r149319,557162l,3016245r149319,557161l,4130568r149319,557162l144236,4706530v34566,71392,70529,142022,108272,211635l314269,4687730,164950,4130568xe" filled="f" stroked="f" strokeweight="1pt">
                    <v:stroke joinstyle="miter"/>
                    <v:path arrowok="t" o:connecttype="custom" o:connectlocs="164950,4130568;314269,3573406;164950,3016245;314269,2459083;164950,1901921;314269,1344759;164950,787598;314269,230436;252508,0;144236,211635;149319,230436;0,787598;149319,1344759;0,1901921;149319,2459083;0,3016245;149319,3573406;0,4130568;149319,4687730;144236,4706530;252508,4918165;314269,4687730;164950,4130568" o:connectangles="0,0,0,0,0,0,0,0,0,0,0,0,0,0,0,0,0,0,0,0,0,0,0"/>
                  </v:shape>
                  <v:shape id="Vrije vorm: vorm 2074457984" o:spid="_x0000_s1115" style="position:absolute;left:19791;top:7643;width:2723;height:30376;visibility:visible;mso-wrap-style:square;v-text-anchor:middle" coordsize="272332,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" path="m149446,880204l127,1437366r149319,557161l127,2551689r130257,485897c153767,2977372,178801,2918176,205615,2859741l123013,2551435,272332,1994273,123013,1437111,272332,879950,122886,323042,209428,c157833,36458,106747,73806,56551,112169l,322915,149446,880204xe" filled="f" stroked="f" strokeweight="1pt">
                    <v:stroke joinstyle="miter"/>
                    <v:path arrowok="t" o:connecttype="custom" o:connectlocs="149446,880204;127,1437366;149446,1994527;127,2551689;130384,3037586;205615,2859741;123013,2551435;272332,1994273;123013,1437111;272332,879950;122886,323042;209428,0;56551,112169;0,322915;149446,880204" o:connectangles="0,0,0,0,0,0,0,0,0,0,0,0,0,0,0"/>
                  </v:shape>
                  <v:shape id="Vrije vorm: vorm 218834529" o:spid="_x0000_s1116" style="position:absolute;top:49464;width:113;height:816;visibility:visible;mso-wrap-style:square;v-text-anchor:middle" coordsize="11310,8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" path="m381,c381,13592,,27185,,40777,,54370,381,67962,381,81554l11310,40777,381,xe" filled="f" stroked="f" strokeweight="1pt">
                    <v:stroke joinstyle="miter"/>
                    <v:path arrowok="t" o:connecttype="custom" o:connectlocs="381,0;0,40777;381,81554;11310,40777;381,0" o:connectangles="0,0,0,0,0"/>
                  </v:shape>
                  <v:shape id="Vrije vorm: vorm 93214209" o:spid="_x0000_s1117" style="position:absolute;left:5990;top:22644;width:3083;height:54459;visibility:visible;mso-wrap-style:square;v-text-anchor:middle" coordsize="308296,544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" path="m158977,4394159l308296,3836997,158977,3279836,308296,2722801,158977,2165639,308296,1608477,158977,1051316,308296,494154,175879,c138136,60721,101664,122332,66336,184831r82983,309450l,1051443r149319,557162l,2165766r149319,557162l,3280090r149319,557161l,4394413r149319,557162l66336,5261024v35201,62373,71800,123983,109543,184832l308296,4951702,158977,4394159xe" filled="f" stroked="f" strokeweight="1pt">
                    <v:stroke joinstyle="miter"/>
                    <v:path arrowok="t" o:connecttype="custom" o:connectlocs="158977,4394159;308296,3836997;158977,3279836;308296,2722801;158977,2165639;308296,1608477;158977,1051316;308296,494154;175879,0;66336,184831;149319,494281;0,1051443;149319,1608605;0,2165766;149319,2722928;0,3280090;149319,3837251;0,4394413;149319,4951575;66336,5261024;175879,5445856;308296,4951702;158977,4394159" o:connectangles="0,0,0,0,0,0,0,0,0,0,0,0,0,0,0,0,0,0,0,0,0,0,0"/>
                  </v:shape>
                  <v:shape id="Vrije vorm: vorm 1415006782" o:spid="_x0000_s1118" style="position:absolute;left:1390;top:30100;width:3203;height:39545;visibility:visible;mso-wrap-style:square;v-text-anchor:middle" coordsize="320368,395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" path="m320369,3091447l171050,2534286,320369,1977124,171050,1420089,320369,862927,171050,305893,253016,c180072,175939,116659,356833,63286,541918r86033,321009l,1420089r149319,557162l,2534412r149319,557162l63286,3412584v53373,185085,116786,365979,189730,541918l171050,3648609,320369,3091447xe" filled="f" stroked="f" strokeweight="1pt">
                    <v:stroke joinstyle="miter"/>
                    <v:path arrowok="t" o:connecttype="custom" o:connectlocs="320369,3091447;171050,2534286;320369,1977124;171050,1420089;320369,862927;171050,305893;253016,0;63286,541918;149319,862927;0,1420089;149319,1977251;0,2534412;149319,3091574;63286,3412584;253016,3954502;171050,3648609;320369,3091447" o:connectangles="0,0,0,0,0,0,0,0,0,0,0,0,0,0,0,0,0"/>
                  </v:shape>
                  <v:shape id="Vrije vorm: vorm 1373864436" o:spid="_x0000_s1119" style="position:absolute;left:17492;top:9781;width:2781;height:39734;visibility:visible;mso-wrap-style:square;v-text-anchor:middle" coordsize="278051,397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" path="m,1223571r149319,557161l,2337894r149319,557162l,3452218r139661,521211c141059,3843857,149827,3716063,165839,3590555l128732,3452218,278051,2895056,128732,2337894,278051,1780732,128732,1223571,278051,666409,128859,109247,158088,c106366,42175,55407,85238,5338,129318l149319,666282,,1223571xe" filled="f" stroked="f" strokeweight="1pt">
                    <v:stroke joinstyle="miter"/>
                    <v:path arrowok="t" o:connecttype="custom" o:connectlocs="0,1223571;149319,1780732;0,2337894;149319,2895056;0,3452218;139661,3973429;165839,3590555;128732,3452218;278051,2895056;128732,2337894;278051,1780732;128732,1223571;278051,666409;128859,109247;158088,0;5338,129318;149319,666282;0,1223571" o:connectangles="0,0,0,0,0,0,0,0,0,0,0,0,0,0,0,0,0,0"/>
                  </v:shape>
                  <v:shape id="Vrije vorm: vorm 1670436430" o:spid="_x0000_s1120" style="position:absolute;left:18779;top:54059;width:2506;height:36921;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" path="m250602,2924019l101283,2366858,250602,1809696,101283,1252534,231540,766510c137373,523752,71165,266894,37107,l,138338,149319,695499,,1252661r149319,557162l,2366985r149319,557161l,3481308r29228,109248c71546,3624981,114245,3659025,157579,3692054l101029,3481308,250602,2924019xe" fillcolor="#e9ebee" stroked="f" strokeweight="1pt">
                    <v:stroke joinstyle="miter"/>
                    <v:path arrowok="t" o:connecttype="custom" o:connectlocs="250602,2924019;101283,2366858;250602,1809696;101283,1252534;231540,766510;37107,0;0,138338;149319,695499;0,1252661;149319,1809823;0,2366985;149319,2924146;0,3481308;29228,3590556;157579,3692054;101029,3481308;250602,2924019" o:connectangles="0,0,0,0,0,0,0,0,0,0,0,0,0,0,0,0,0"/>
                  </v:shape>
                  <v:shape id="Vrije vorm: vorm 1698918210" o:spid="_x0000_s1121" style="position:absolute;left:21021;top:63501;width:2565;height:29497;visibility:visible;mso-wrap-style:square;v-text-anchor:middle" coordsize="256447,2949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" path="m256448,1979791l107129,1422630,256448,865468,107129,308306,151734,142022c127588,95401,104587,48018,82602,l,308306,149319,865468,,1422630r149319,557161l,2536953r86541,323042c129749,2890610,173591,2920335,217815,2949680l107256,2537080,256448,1979791xe" fillcolor="#e9ebee" stroked="f" strokeweight="1pt">
                    <v:stroke joinstyle="miter"/>
                    <v:path arrowok="t" o:connecttype="custom" o:connectlocs="256448,1979791;107129,1422630;256448,865468;107129,308306;151734,142022;82602,0;0,308306;149319,865468;0,1422630;149319,1979791;0,2536953;86541,2859995;217815,2949680;107256,2537080;256448,1979791" o:connectangles="0,0,0,0,0,0,0,0,0,0,0,0,0,0,0"/>
                  </v:shape>
                  <v:shape id="Vrije vorm: vorm 2105267997" o:spid="_x0000_s1122" style="position:absolute;left:9820;top:16768;width:2264;height:66211;visibility:visible;mso-wrap-style:square;v-text-anchor:middle" coordsize="226329,662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" path="m226329,5538843l77010,4981681,226329,4424519,77010,3867358,226329,3310196,77010,2753034,226329,2195872,77010,1638711,226329,1081549,77010,524387,217688,c178420,47002,139915,94639,102299,143038l,524769r149319,557161l,1639092r149319,557162l,2753415r149319,557162l,3867739r149319,557161l,4982062r149319,557162l,6096385r102299,381732c139915,6526516,178420,6574153,217688,6621154l77010,6096385,226329,5538843xe" fillcolor="#e9ebee" stroked="f" strokeweight="1pt">
                    <v:stroke joinstyle="miter"/>
                    <v:path arrowok="t" o:connecttype="custom" o:connectlocs="226329,5538843;77010,4981681;226329,4424519;77010,3867358;226329,3310196;77010,2753034;226329,2195872;77010,1638711;226329,1081549;77010,524387;217688,0;102299,143038;0,524769;149319,1081930;0,1639092;149319,2196254;0,2753415;149319,3310577;0,3867739;149319,4424900;0,4982062;149319,5539224;0,6096385;102299,6478117;217688,6621154;77010,6096385;226329,5538843" o:connectangles="0,0,0,0,0,0,0,0,0,0,0,0,0,0,0,0,0,0,0,0,0,0,0,0,0,0,0"/>
                  </v:shape>
                  <v:shape id="Vrije vorm: vorm 8830009" o:spid="_x0000_s1123" style="position:absolute;left:23260;top:66350;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" path="m113228,2252021l262547,1694859,113228,1137697,262547,580536,177658,263973c116533,178861,59219,90828,6227,l,23374,149319,580536,,1137697r149319,557162l,2252021r134832,503046c175370,2779965,216290,2804228,257464,2828110r5083,-18927l113228,2252021xe" fillcolor="#e9ebee" stroked="f" strokeweight="1pt">
                    <v:stroke joinstyle="miter"/>
                    <v:path arrowok="t" o:connecttype="custom" o:connectlocs="113228,2252021;262547,1694859;113228,1137697;262547,580536;177658,263973;6227,0;0,23374;149319,580536;0,1137697;149319,1694859;0,2252021;134832,2755067;257464,2828110;262547,2809183;113228,2252021" o:connectangles="0,0,0,0,0,0,0,0,0,0,0,0,0,0,0"/>
                  </v:shape>
                  <v:shape id="Vrije vorm: vorm 1504507773" o:spid="_x0000_s1124" style="position:absolute;left:7580;top:21627;width:2203;height:56487;visibility:visible;mso-wrap-style:square;v-text-anchor:middle" coordsize="220356,564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" path="m220357,5052946l71038,4495784,220357,3938622,71038,3381461,220357,2824299,71038,2267138,220357,1709976,71038,1152814,220357,595652,71038,38491,81331,c59473,33536,37997,67327,16902,101371l149319,595525,,1152687r149319,557162l,2267010r149319,557543l,3381715r149319,557162l,4496038r149319,557162l16902,5547354v21095,34044,42571,67962,64429,101371l71038,5610235,220357,5052946xe" fillcolor="#e9ebee" stroked="f" strokeweight="1pt">
                    <v:stroke joinstyle="miter"/>
                    <v:path arrowok="t" o:connecttype="custom" o:connectlocs="220357,5052946;71038,4495784;220357,3938622;71038,3381461;220357,2824299;71038,2267138;220357,1709976;71038,1152814;220357,595652;71038,38491;81331,0;16902,101371;149319,595525;0,1152687;149319,1709849;0,2267010;149319,2824553;0,3381715;149319,3938877;0,4496038;149319,5053200;16902,5547354;81331,5648725;71038,5610235;220357,5052946" o:connectangles="0,0,0,0,0,0,0,0,0,0,0,0,0,0,0,0,0,0,0,0,0,0,0,0,0"/>
                  </v:shape>
                  <v:shape id="Vrije vorm: vorm 50538760" o:spid="_x0000_s1125" style="position:absolute;left:16540;top:11073;width:2445;height:77599;visibility:visible;mso-wrap-style:square;v-text-anchor:middle" coordsize="244501,7759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" path="m95183,6665488l244502,6108327,95183,5551165,244502,4994003,95183,4436842,234844,3915630v-127,-11941,-381,-23882,-381,-35823c234463,3867866,234717,3855925,234844,3843984l95183,3322772,244502,2765611,95183,2208449,244502,1651287,95183,1094125,244502,536964,100520,c74723,22739,49180,45604,23891,68851l149319,536964,,1094125r149319,557162l,2208449r149319,557162l,3322772r149319,557162l,4437096r149319,557161l,5551419r149319,557161l,6665743r149319,557161l23891,7691016v25289,23247,50832,46113,76629,68852l244502,7222904,95183,6665488xe" fillcolor="#e9ebee" stroked="f" strokeweight="1pt">
                    <v:stroke joinstyle="miter"/>
                    <v:path arrowok="t" o:connecttype="custom" o:connectlocs="95183,6665488;244502,6108327;95183,5551165;244502,4994003;95183,4436842;234844,3915630;234463,3879807;234844,3843984;95183,3322772;244502,2765611;95183,2208449;244502,1651287;95183,1094125;244502,536964;100520,0;23891,68851;149319,536964;0,1094125;149319,1651287;0,2208449;149319,2765611;0,3322772;149319,3879934;0,4437096;149319,4994257;0,5551419;149319,6108580;0,6665743;149319,7222904;23891,7691016;100520,7759868;244502,7222904;95183,6665488" o:connectangles="0,0,0,0,0,0,0,0,0,0,0,0,0,0,0,0,0,0,0,0,0,0,0,0,0,0,0,0,0,0,0,0,0"/>
                  </v:shape>
                  <v:shape id="Vrije vorm: vorm 1363769297" o:spid="_x0000_s1126" style="position:absolute;left:14300;top:12773;width:2384;height:74196;visibility:visible;mso-wrap-style:square;v-text-anchor:middle" coordsize="238402,741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" path="m89083,6495520l238402,5938358,89083,5381196,238402,4824034,89083,4266873,238402,3709711,89083,3152549,238402,2595388,89083,2038226,238402,1481064,89083,923903,238402,366741,140042,c116278,22993,92895,46240,69640,69740r79679,297128l,924030r149319,557161l,2038353r149319,557162l,3152677r149319,557161l,4267000r149319,557162l,5381323r149319,557162l,6495647r149319,557161l69640,7349936v23255,23501,46765,46748,70402,69740l238402,7052936,89083,6495520xe" fillcolor="#e9ebee" stroked="f" strokeweight="1pt">
                    <v:stroke joinstyle="miter"/>
                    <v:path arrowok="t" o:connecttype="custom" o:connectlocs="89083,6495520;238402,5938358;89083,5381196;238402,4824034;89083,4266873;238402,3709711;89083,3152549;238402,2595388;89083,2038226;238402,1481064;89083,923903;238402,366741;140042,0;69640,69740;149319,366868;0,924030;149319,1481191;0,2038353;149319,2595515;0,3152677;149319,3709838;0,4267000;149319,4824162;0,5381323;149319,5938485;0,6495647;149319,7052808;69640,7349936;140042,7419676;238402,7052936;89083,6495520" o:connectangles="0,0,0,0,0,0,0,0,0,0,0,0,0,0,0,0,0,0,0,0,0,0,0,0,0,0,0,0,0,0,0"/>
                  </v:shape>
                  <v:shape id="Vrije vorm: vorm 1263184905" o:spid="_x0000_s1127" style="position:absolute;left:12059;top:14616;width:2325;height:70508;visibility:visible;mso-wrap-style:square;v-text-anchor:middle" coordsize="232429,705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" path="m83110,6311197l232429,5754035,83110,5196873,232429,4639711,83110,4082550,232429,3525388,83110,2968226,232429,2411064,83110,1853903,232429,1296741,83110,739579,232429,182418,183503,c161900,23120,140423,46494,119201,70122r30118,112296l,740088r149319,557161l,1854284r149319,557162l,2968480r149319,557162l,4082677r149319,557161l,5197000r149319,557162l,6311197r149319,557161l119201,6980655v21222,23627,42699,46874,64302,70121l232429,6868358,83110,6311197xe" fillcolor="#e9ebee" stroked="f" strokeweight="1pt">
                    <v:stroke joinstyle="miter"/>
                    <v:path arrowok="t" o:connecttype="custom" o:connectlocs="83110,6311197;232429,5754035;83110,5196873;232429,4639711;83110,4082550;232429,3525388;83110,2968226;232429,2411064;83110,1853903;232429,1296741;83110,739579;232429,182418;183503,0;119201,70122;149319,182418;0,740088;149319,1297249;0,1854284;149319,2411446;0,2968480;149319,3525642;0,4082677;149319,4639838;0,5197000;149319,5754162;0,6311197;149319,6868358;119201,6980655;183503,7050776;232429,6868358;83110,6311197" o:connectangles="0,0,0,0,0,0,0,0,0,0,0,0,0,0,0,0,0,0,0,0,0,0,0,0,0,0,0,0,0,0,0"/>
                  </v:shape>
                  <v:shape id="Vrije vorm: vorm 2008430317" o:spid="_x0000_s1128" style="position:absolute;left:36865;top:94883;width:1210;height:4862;visibility:visible;mso-wrap-style:square;v-text-anchor:middle" coordsize="120980,48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" path="m,451345v40157,12067,80441,23754,120980,34806l120980,,,451345xe" fillcolor="#e9ebee" stroked="f" strokeweight="1pt">
                    <v:stroke joinstyle="miter"/>
                    <v:path arrowok="t" o:connecttype="custom" o:connectlocs="0,451345;120980,486151;120980,0;0,451345" o:connectangles="0,0,0,0"/>
                  </v:shape>
                  <v:shape id="Vrije vorm: vorm 120202873" o:spid="_x0000_s1129" style="position:absolute;left:25501;top:71139;width:2686;height:24594;visibility:visible;mso-wrap-style:square;v-text-anchor:middle" coordsize="268647,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" path="m119201,1773111l268520,1215949,119201,658787,256193,147865c210063,99974,165204,50686,121997,r27322,101753l,658914r149319,557162l,1773237r149319,557163l129749,2403569v34566,19055,69258,37602,104332,55895l268647,2330400,119201,1773111xe" fillcolor="#e9ebee" stroked="f" strokeweight="1pt">
                    <v:stroke joinstyle="miter"/>
                    <v:path arrowok="t" o:connecttype="custom" o:connectlocs="119201,1773111;268520,1215949;119201,658787;256193,147865;121997,0;149319,101753;0,658914;149319,1216076;0,1773237;149319,2330400;129749,2403569;234081,2459464;268647,2330400;119201,1773111" o:connectangles="0,0,0,0,0,0,0,0,0,0,0,0,0,0"/>
                  </v:shape>
                  <v:shape id="Vrije vorm: vorm 750622526" o:spid="_x0000_s1130" style="position:absolute;left:5339;top:24490;width:2144;height:50762;visibility:visible;mso-wrap-style:square;v-text-anchor:middle" coordsize="214383,507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" path="m65065,4209581l214384,3652420,65065,3095258,214384,2538096,65065,1980935,214384,1423773,65065,866612,214384,309450,131401,c116659,26169,101918,52464,87558,79014r61761,230436l,866612r149319,557161l,1980935r149319,557161l,3095258r149319,557162l,4209581r149319,557163l87558,4997179v14360,26423,28974,52718,43843,79014l214384,4766744,65065,4209581xe" fillcolor="#e9ebee" stroked="f" strokeweight="1pt">
                    <v:stroke joinstyle="miter"/>
                    <v:path arrowok="t" o:connecttype="custom" o:connectlocs="65065,4209581;214384,3652420;65065,3095258;214384,2538096;65065,1980935;214384,1423773;65065,866612;214384,309450;131401,0;87558,79014;149319,309450;0,866612;149319,1423773;0,1980935;149319,2538096;0,3095258;149319,3652420;0,4209581;149319,4766744;87558,4997179;131401,5076193;214384,4766744;65065,4209581" o:connectangles="0,0,0,0,0,0,0,0,0,0,0,0,0,0,0,0,0,0,0,0,0,0,0"/>
                  </v:shape>
                  <v:shape id="Vrije vorm: vorm 1007758523" o:spid="_x0000_s1131" style="position:absolute;left:34460;top:77794;width:2928;height:21375;visibility:visible;mso-wrap-style:square;v-text-anchor:middle" coordsize="292792,213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" path="m143473,1107591l292792,550428,171431,97814c113864,66818,57313,34298,1779,l149319,550428,,1107591r149319,557161l34311,2093865v43589,15117,87559,29726,131655,43699l292665,1664879,143473,1107591xe" fillcolor="#e9ebee" stroked="f" strokeweight="1pt">
                    <v:stroke joinstyle="miter"/>
                    <v:path arrowok="t" o:connecttype="custom" o:connectlocs="143473,1107591;292792,550428;171431,97814;1779,0;149319,550428;0,1107591;149319,1664752;34311,2093865;165966,2137564;292665,1664879;143473,1107591" o:connectangles="0,0,0,0,0,0,0,0,0,0,0"/>
                  </v:shape>
                  <v:shape id="Vrije vorm: vorm 1051826848" o:spid="_x0000_s1132" style="position:absolute;left:27742;top:73444;width:2747;height:23292;visibility:visible;mso-wrap-style:square;v-text-anchor:middle" coordsize="274619,232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" path="m125174,1542548l274493,985386,125174,428225,215019,93115c180962,62754,147540,31632,114753,l,428225,149319,985386,,1542548r149319,557162l102172,2275649v36727,18165,73707,36077,110941,53481l274620,2099710,125174,1542548xe" fillcolor="#e9ebee" stroked="f" strokeweight="1pt">
                    <v:stroke joinstyle="miter"/>
                    <v:path arrowok="t" o:connecttype="custom" o:connectlocs="125174,1542548;274493,985386;125174,428225;215019,93115;114753,0;0,428225;149319,985386;0,1542548;149319,2099710;102172,2275649;213113,2329130;274620,2099710;125174,1542548" o:connectangles="0,0,0,0,0,0,0,0,0,0,0,0,0"/>
                  </v:shape>
                  <v:shape id="Vrije vorm: vorm 593213932" o:spid="_x0000_s1133" style="position:absolute;left:32221;top:76504;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" path="m137373,1236528l286692,679366,137373,122205,148811,79649c109543,53861,70911,27312,32787,l,122205,149319,679366,,1236528r149319,557162l54517,2147473v41301,16261,82856,32267,124666,47384l286692,1793690,137373,1236528xe" fillcolor="#e9ebee" stroked="f" strokeweight="1pt">
                    <v:stroke joinstyle="miter"/>
                    <v:path arrowok="t" o:connecttype="custom" o:connectlocs="137373,1236528;286692,679366;137373,122205;148811,79649;32787,0;0,122205;149319,679366;0,1236528;149319,1793690;54517,2147473;179183,2194857;286692,1793690;137373,1236528" o:connectangles="0,0,0,0,0,0,0,0,0,0,0,0,0"/>
                  </v:shape>
                  <v:shape id="Vrije vorm: vorm 1469682609" o:spid="_x0000_s1134" style="position:absolute;left:29981;top:75066;width:2808;height:22577;visibility:visible;mso-wrap-style:square;v-text-anchor:middle" coordsize="280719,225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" path="m131274,1380329l280593,823166,131274,266005,179437,86382c142711,58308,106620,29599,71292,l,266005,149319,823166,,1380329r149319,557161l77138,2206924v39013,17277,78281,34299,117803,50687l280720,1937617,131274,1380329xe" fillcolor="#e9ebee" stroked="f" strokeweight="1pt">
                    <v:stroke joinstyle="miter"/>
                    <v:path arrowok="t" o:connecttype="custom" o:connectlocs="131274,1380329;280593,823166;131274,266005;179437,86382;71292,0;0,266005;149319,823166;0,1380329;149319,1937490;77138,2206924;194941,2257611;280720,1937617;131274,1380329" o:connectangles="0,0,0,0,0,0,0,0,0,0,0,0,0"/>
                  </v:shape>
                  <v:shape id="Vrije vorm: vorm 544644305" o:spid="_x0000_s1135" style="position:absolute;left:36701;top:5744;width:1375;height:10259;visibility:visible;mso-wrap-style:square;v-text-anchor:middle" coordsize="137500,102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" path="m137501,1025909l137501,,,512955r137501,512954xe" fillcolor="#e9ebee" stroked="f" strokeweight="1pt">
                    <v:stroke joinstyle="miter"/>
                    <v:path arrowok="t" o:connecttype="custom" o:connectlocs="137501,1025909;137501,0;0,512955" o:connectangles="0,0,0"/>
                  </v:shape>
                  <v:shape id="Vrije vorm: vorm 1734866452" o:spid="_x0000_s1136" style="position:absolute;left:3100;top:27396;width:2083;height:44949;visibility:visible;mso-wrap-style:square;v-text-anchor:middle" coordsize="208284,449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" path="m58965,3918932l208284,3361771,58965,2804609,208284,2247448,58965,1690286,208284,1133124,58965,575963,208284,18801,203201,c160248,88668,119836,178734,81967,270070l,575963r149319,557161l,1690413r149319,557162l,2804609r149319,557162l,3918932r81967,305893c119836,4316161,160375,4406227,203201,4494895r5083,-18800l58965,3918932xe" fillcolor="#e9ebee" stroked="f" strokeweight="1pt">
                    <v:stroke joinstyle="miter"/>
                    <v:path arrowok="t" o:connecttype="custom" o:connectlocs="58965,3918932;208284,3361771;58965,2804609;208284,2247448;58965,1690286;208284,1133124;58965,575963;208284,18801;203201,0;81967,270070;0,575963;149319,1133124;0,1690413;149319,2247575;0,2804609;149319,3361771;0,3918932;81967,4224825;203201,4494895;208284,4476095;58965,3918932" o:connectangles="0,0,0,0,0,0,0,0,0,0,0,0,0,0,0,0,0,0,0,0,0"/>
                  </v:shape>
                  <v:shape id="Vrije vorm: vorm 1324359251" o:spid="_x0000_s1137" style="position:absolute;left:34461;top:575;width:2928;height:21374;visibility:visible;mso-wrap-style:square;v-text-anchor:middle" coordsize="292792,213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" path="m,1029847r149319,557162l1779,2137438v55407,-34299,112085,-66819,169652,-97815l292792,1587009,143346,1029847,292665,472686,165966,c121743,13974,77900,28582,34312,43699l149319,472813,,1029847xe" fillcolor="#e9ebee" stroked="f" strokeweight="1pt">
                    <v:stroke joinstyle="miter"/>
                    <v:path arrowok="t" o:connecttype="custom" o:connectlocs="0,1029847;149319,1587009;1779,2137438;171431,2039623;292792,1587009;143346,1029847;292665,472686;165966,0;34312,43699;149319,472813;0,1029847" o:connectangles="0,0,0,0,0,0,0,0,0,0,0"/>
                  </v:shape>
                  <v:shape id="Vrije vorm: vorm 1144441987" o:spid="_x0000_s1138" style="position:absolute;left:29980;top:2102;width:2807;height:22575;visibility:visible;mso-wrap-style:square;v-text-anchor:middle" coordsize="280719,225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" path="m,877155r149319,557162l,1991478r71292,266005c106747,2227885,142838,2199175,179437,2171102l131274,1991478,280593,1434317,131401,877155,280720,319993,194941,c155419,16387,116151,33282,77138,50686r72181,269434l,877155xe" fillcolor="#e9ebee" stroked="f" strokeweight="1pt">
                    <v:stroke joinstyle="miter"/>
                    <v:path arrowok="t" o:connecttype="custom" o:connectlocs="0,877155;149319,1434317;0,1991478;71292,2257483;179437,2171102;131274,1991478;280593,1434317;131401,877155;280720,319993;194941,0;77138,50686;149319,320120;0,877155" o:connectangles="0,0,0,0,0,0,0,0,0,0,0,0,0"/>
                  </v:shape>
                  <v:shape id="Vrije vorm: vorm 2131404459" o:spid="_x0000_s1139" style="position:absolute;left:32221;top:1290;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" path="m,958328r149319,557162l,2072652r32787,122204c70783,2167417,109543,2140995,148811,2115207r-11438,-42555l286692,1515490,137373,958328,286692,401167,179183,c137373,15244,95818,31123,54517,47383r94802,353784l,958328xe" fillcolor="#e9ebee" stroked="f" strokeweight="1pt">
                    <v:stroke joinstyle="miter"/>
                    <v:path arrowok="t" o:connecttype="custom" o:connectlocs="0,958328;149319,1515490;0,2072652;32787,2194856;148811,2115207;137373,2072652;286692,1515490;137373,958328;286692,401167;179183,0;54517,47383;149319,401167;0,958328" o:connectangles="0,0,0,0,0,0,0,0,0,0,0,0,0"/>
                  </v:shape>
                  <v:shape id="Vrije vorm: vorm 386119074" o:spid="_x0000_s1140" style="position:absolute;left:36867;width:1209;height:4861;visibility:visible;mso-wrap-style:square;v-text-anchor:middle" coordsize="120980,48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" path="m120980,c80442,11052,40157,22739,,34807l120980,486151,120980,xe" fillcolor="#e9ebee" stroked="f" strokeweight="1pt">
                    <v:stroke joinstyle="miter"/>
                    <v:path arrowok="t" o:connecttype="custom" o:connectlocs="120980,0;0,34807;120980,486151;120980,0" o:connectangles="0,0,0,0"/>
                  </v:shape>
                  <v:shape id="Vrije vorm: vorm 217298261" o:spid="_x0000_s1141" style="position:absolute;left:37112;top:79258;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" path="m96454,46113c64048,31250,31897,15879,,l96454,359881r,-313768xe" fillcolor="#e9ebee" stroked="f" strokeweight="1pt">
                    <v:stroke joinstyle="miter"/>
                    <v:path arrowok="t" o:connecttype="custom" o:connectlocs="96454,46113;0,0;96454,359881;96454,46113" o:connectangles="0,0,0,0"/>
                  </v:shape>
                  <v:shape id="Vrije vorm: vorm 1416484155" o:spid="_x0000_s1142" style="position:absolute;left:37112;top:16887;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" path="m96454,313769l96454,,,359881c31770,344002,63921,328631,96454,313769xe" fillcolor="#e9ebee" stroked="f" strokeweight="1pt">
                    <v:stroke joinstyle="miter"/>
                    <v:path arrowok="t" o:connecttype="custom" o:connectlocs="96454,313769;96454,0;0,359881;96454,313769" o:connectangles="0,0,0,0"/>
                  </v:shape>
                  <v:shape id="Vrije vorm: vorm 1980070350" o:spid="_x0000_s1143" style="position:absolute;left:36701;top:83741;width:1375;height:10258;visibility:visible;mso-wrap-style:square;v-text-anchor:middle" coordsize="137500,102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" path="m137501,1025782l137501,,,512828r137501,512954xe" fillcolor="#e9ebee" stroked="f" strokeweight="1pt">
                    <v:stroke joinstyle="miter"/>
                    <v:path arrowok="t" o:connecttype="custom" o:connectlocs="137501,1025782;137501,0;0,512828" o:connectangles="0,0,0"/>
                  </v:shape>
                  <v:shape id="Vrije vorm: vorm 1260567462" o:spid="_x0000_s1144" style="position:absolute;left:27741;top:3008;width:2746;height:23291;visibility:visible;mso-wrap-style:square;v-text-anchor:middle" coordsize="274619,232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" path="m,786581r149319,557162l,1900905r114753,428224c147540,2297371,180962,2266248,215019,2235888l125174,1900778,274493,1343616,125301,786581,274620,229420,213113,c175879,17403,138898,35188,102172,53480r47147,175940l,786581xe" fillcolor="#e9ebee" stroked="f" strokeweight="1pt">
                    <v:stroke joinstyle="miter"/>
                    <v:path arrowok="t" o:connecttype="custom" o:connectlocs="0,786581;149319,1343743;0,1900905;114753,2329129;215019,2235888;125174,1900778;274493,1343616;125301,786581;274620,229420;213113,0;102172,53480;149319,229420;0,786581" o:connectangles="0,0,0,0,0,0,0,0,0,0,0,0,0"/>
                  </v:shape>
                  <v:shape id="Vrije vorm: vorm 1540739134" o:spid="_x0000_s1145" style="position:absolute;left:3;top:47850;width:579;height:4045;visibility:visible;mso-wrap-style:square;v-text-anchor:middle" coordsize="57821,404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" path="m3685,c1652,53607,508,107469,,161458r10929,40777l,243012v381,53989,1525,107850,3685,161457l57821,202235,3685,xe" fillcolor="#e9ebee" stroked="f" strokeweight="1pt">
                    <v:stroke joinstyle="miter"/>
                    <v:path arrowok="t" o:connecttype="custom" o:connectlocs="3685,0;0,161458;10929,202235;0,243012;3685,404469;57821,202235;3685,0" o:connectangles="0,0,0,0,0,0,0"/>
                  </v:shape>
                  <v:shape id="Vrije vorm: vorm 1969554118" o:spid="_x0000_s1146" style="position:absolute;left:860;top:35518;width:2022;height:28706;visibility:visible;mso-wrap-style:square;v-text-anchor:middle" coordsize="202184,287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" path="m52865,1992495l202184,1435333,52865,878171,202184,321009,116151,c106874,32139,97852,64532,89210,96925r60109,224084l,878298r149319,557162l,1992495r149319,557161l89210,2773741v8642,32393,17664,64786,26941,96925l202184,2549656,52865,1992495xe" fillcolor="#e9ebee" stroked="f" strokeweight="1pt">
                    <v:stroke joinstyle="miter"/>
                    <v:path arrowok="t" o:connecttype="custom" o:connectlocs="52865,1992495;202184,1435333;52865,878171;202184,321009;116151,0;89210,96925;149319,321009;0,878298;149319,1435460;0,1992495;149319,2549656;89210,2773741;116151,2870666;202184,2549656;52865,1992495" o:connectangles="0,0,0,0,0,0,0,0,0,0,0,0,0,0,0"/>
                  </v:shape>
                  <v:shape id="Vrije vorm: vorm 861649743" o:spid="_x0000_s1147" style="position:absolute;left:18781;top:8766;width:2506;height:36920;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" path="m149319,767908l,1325069r149319,557162l,2439393r149319,557161l,3553716r37108,138338c71165,3425160,137246,3168302,231540,2925544l101283,2439393,250602,1882231,101283,1325069,250602,767908,101156,210746,157706,c114372,33155,71673,67073,29356,101498l127,210746,149319,767908xe" fillcolor="#e9ebee" stroked="f" strokeweight="1pt">
                    <v:stroke joinstyle="miter"/>
                    <v:path arrowok="t" o:connecttype="custom" o:connectlocs="149319,767908;0,1325069;149319,1882231;0,2439393;149319,2996554;0,3553716;37108,3692054;231540,2925544;101283,2439393;250602,1882231;101283,1325069;250602,767908;101156,210746;157706,0;29356,101498;127,210746;149319,767908" o:connectangles="0,0,0,0,0,0,0,0,0,0,0,0,0,0,0,0,0"/>
                  </v:shape>
                  <v:shape id="Vrije vorm: vorm 1643578440" o:spid="_x0000_s1148" style="position:absolute;left:25501;top:4011;width:2685;height:24595;visibility:visible;mso-wrap-style:square;v-text-anchor:middle" coordsize="268520,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" path="m,686226r149319,557162l,1800550r149319,557161l121997,2459464v43207,-50686,87939,-99974,134196,-147865l119201,1800677,268520,1243515,119201,686226,268520,129064,233954,c199007,18293,164187,36839,129622,55894r19570,73170l,686226xe" fillcolor="#e9ebee" stroked="f" strokeweight="1pt">
                    <v:stroke joinstyle="miter"/>
                    <v:path arrowok="t" o:connecttype="custom" o:connectlocs="0,686226;149319,1243388;0,1800550;149319,2357711;121997,2459464;256193,2311599;119201,1800677;268520,1243515;119201,686226;268520,129064;233954,0;129622,55894;149192,129064;0,686226" o:connectangles="0,0,0,0,0,0,0,0,0,0,0,0,0,0"/>
                  </v:shape>
                  <v:shape id="Vrije vorm: vorm 1734589099" o:spid="_x0000_s1149" style="position:absolute;left:21020;top:6747;width:2566;height:29496;visibility:visible;mso-wrap-style:square;v-text-anchor:middle" coordsize="256574,29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" path="m149446,969761l127,1526923r149319,557161l127,2641246r82602,308307c104714,2901662,127715,2854279,151861,2807531l107256,2641246,256575,2084084,107256,1526923,256575,969761,107256,412599,217815,c173591,29217,129876,59070,86541,89685l,412727,149446,969761xe" fillcolor="#e9ebee" stroked="f" strokeweight="1pt">
                    <v:stroke joinstyle="miter"/>
                    <v:path arrowok="t" o:connecttype="custom" o:connectlocs="149446,969761;127,1526923;149446,2084084;127,2641246;82729,2949553;151861,2807531;107256,2641246;256575,2084084;107256,1526923;256575,969761;107256,412599;217815,0;86541,89685;0,412727;149446,969761" o:connectangles="0,0,0,0,0,0,0,0,0,0,0,0,0,0,0"/>
                  </v:shape>
                  <v:shape id="Vrije vorm: vorm 829021742" o:spid="_x0000_s1150" style="position:absolute;left:23260;top:5113;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" path="m149319,1133251l,1690413r149319,557162l,2804736r6227,23374c59219,2737155,116533,2649122,177658,2564138r84889,-316563l113228,1690413,262547,1133251,113228,576089,262547,18928,257464,c216290,23882,175243,48018,134832,73043l,576089r149319,557162xe" fillcolor="#e9ebee" stroked="f" strokeweight="1pt">
                    <v:stroke joinstyle="miter"/>
                    <v:path arrowok="t" o:connecttype="custom" o:connectlocs="149319,1133251;0,1690413;149319,2247575;0,2804736;6227,2828110;177658,2564138;262547,2247575;113228,1690413;262547,1133251;113228,576089;262547,18928;257464,0;134832,73043;0,576089;149319,1133251" o:connectangles="0,0,0,0,0,0,0,0,0,0,0,0,0,0,0"/>
                  </v:shape>
                </v:group>
                <v:shape id="Tekst" o:spid="_x0000_s1151" type="#_x0000_t202" style="position:absolute;left:8953;top:7239;width:57600;height:925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" filled="f" stroked="f" strokeweight=".5pt">
                  <v:textbox inset="0,0,0,0">
                    <w:txbxContent>
                      <w:p w14:paraId="35C1F4E3" w14:textId="77777777" w:rsidR="00076495" w:rsidRPr="00B63801" w:rsidRDefault="00076495" w:rsidP="00B4263D"/>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72"/>
                        </w:tblGrid>
                        <w:tr w:rsidR="00076495" w:rsidRPr="00B63801" w14:paraId="5C7751D7" w14:textId="77777777">
                          <w:tc>
                            <w:tcPr>
                              <w:tcW w:w="0" w:type="auto"/>
                              <w:shd w:val="clear" w:color="auto" w:fill="auto"/>
                              <w:tcMar>
                                <w:top w:w="0" w:type="dxa"/>
                                <w:left w:w="0" w:type="dxa"/>
                                <w:bottom w:w="851" w:type="dxa"/>
                                <w:right w:w="0" w:type="dxa"/>
                              </w:tcMar>
                              <w:vAlign w:val="center"/>
                            </w:tcPr>
                            <w:p w14:paraId="6CDC72B7" w14:textId="77777777" w:rsidR="00076495" w:rsidRPr="00A64DBD" w:rsidRDefault="00076495" w:rsidP="00B4263D">
                              <w:pPr>
                                <w:pStyle w:val="Backcover-titeloranje"/>
                                <w:rPr>
                                  <w:lang w:val="nl-BE"/>
                                </w:rPr>
                              </w:pPr>
                              <w:r w:rsidRPr="00A64DBD">
                                <w:rPr>
                                  <w:lang w:val="nl-BE"/>
                                </w:rPr>
                                <w:t>contact</w:t>
                              </w:r>
                            </w:p>
                            <w:p w14:paraId="6029D6E8" w14:textId="77777777" w:rsidR="00076495" w:rsidRPr="00A64DBD" w:rsidRDefault="00076495" w:rsidP="003D0F01">
                              <w:pPr>
                                <w:pStyle w:val="Backcover-tekstzwart"/>
                                <w:rPr>
                                  <w:lang w:val="nl-BE"/>
                                </w:rPr>
                              </w:pPr>
                              <w:r w:rsidRPr="00A64DBD">
                                <w:rPr>
                                  <w:lang w:val="nl-BE"/>
                                </w:rPr>
                                <w:t xml:space="preserve">Naam </w:t>
                              </w:r>
                              <w:r w:rsidRPr="00A64DBD">
                                <w:rPr>
                                  <w:color w:val="FA6432"/>
                                  <w:lang w:val="nl-BE"/>
                                </w:rPr>
                                <w:t>|</w:t>
                              </w:r>
                              <w:r w:rsidRPr="00A64DBD">
                                <w:rPr>
                                  <w:lang w:val="nl-BE"/>
                                </w:rPr>
                                <w:t xml:space="preserve"> Functie</w:t>
                              </w:r>
                            </w:p>
                            <w:p w14:paraId="40266902" w14:textId="77777777" w:rsidR="00076495" w:rsidRPr="00A64DBD" w:rsidRDefault="00076495" w:rsidP="003D0F01">
                              <w:pPr>
                                <w:pStyle w:val="Backcover-tekstzwart"/>
                                <w:rPr>
                                  <w:lang w:val="nl-BE"/>
                                </w:rPr>
                              </w:pPr>
                              <w:r w:rsidRPr="00A64DBD">
                                <w:rPr>
                                  <w:lang w:val="nl-BE"/>
                                </w:rPr>
                                <w:t>xxx.xxx@thomasmore.be</w:t>
                              </w:r>
                            </w:p>
                            <w:p w14:paraId="1C974CB1" w14:textId="77777777" w:rsidR="00076495" w:rsidRPr="00A64DBD" w:rsidRDefault="00076495" w:rsidP="003D0F01">
                              <w:pPr>
                                <w:pStyle w:val="Backcover-tekstzwart"/>
                                <w:rPr>
                                  <w:lang w:val="nl-BE"/>
                                </w:rPr>
                              </w:pPr>
                              <w:r w:rsidRPr="00A64DBD">
                                <w:rPr>
                                  <w:lang w:val="nl-BE"/>
                                </w:rPr>
                                <w:t>Tel. + 32 xx xx xx xx</w:t>
                              </w:r>
                            </w:p>
                            <w:p w14:paraId="7365E968" w14:textId="77777777" w:rsidR="00076495" w:rsidRPr="00A64DBD" w:rsidRDefault="00076495" w:rsidP="00B4263D">
                              <w:pPr>
                                <w:pStyle w:val="Backcover-titeloranje"/>
                                <w:rPr>
                                  <w:lang w:val="nl-BE"/>
                                </w:rPr>
                              </w:pPr>
                              <w:r w:rsidRPr="00A64DBD">
                                <w:rPr>
                                  <w:lang w:val="nl-BE"/>
                                </w:rPr>
                                <w:t>Volg ons</w:t>
                              </w:r>
                            </w:p>
                            <w:p w14:paraId="27B82315" w14:textId="77777777" w:rsidR="00076495" w:rsidRPr="00A64DBD" w:rsidRDefault="00076495" w:rsidP="00B4263D">
                              <w:pPr>
                                <w:pStyle w:val="Backcover-tekstzwart"/>
                                <w:rPr>
                                  <w:lang w:val="nl-BE"/>
                                </w:rPr>
                              </w:pPr>
                              <w:r w:rsidRPr="00A64DBD">
                                <w:rPr>
                                  <w:lang w:val="nl-BE"/>
                                </w:rPr>
                                <w:t>www.thomasmore.be</w:t>
                              </w:r>
                            </w:p>
                            <w:p w14:paraId="5E26B079" w14:textId="77777777" w:rsidR="00076495" w:rsidRPr="00A64DBD" w:rsidRDefault="00076495" w:rsidP="00B4263D">
                              <w:pPr>
                                <w:pStyle w:val="Backcover-tekstzwart"/>
                                <w:rPr>
                                  <w:lang w:val="nl-BE"/>
                                </w:rPr>
                              </w:pPr>
                              <w:r w:rsidRPr="00A64DBD">
                                <w:rPr>
                                  <w:lang w:val="nl-BE"/>
                                </w:rPr>
                                <w:t>fb.com/ThomasMoreBE</w:t>
                              </w:r>
                            </w:p>
                            <w:p w14:paraId="0D4CF59D" w14:textId="77777777" w:rsidR="00076495" w:rsidRPr="00B63801" w:rsidRDefault="00076495" w:rsidP="00B4263D">
                              <w:pPr>
                                <w:pStyle w:val="Backcover-tekstzwart"/>
                              </w:pPr>
                              <w:r w:rsidRPr="0008331C">
                                <w:t>#WeAreMore</w:t>
                              </w:r>
                            </w:p>
                          </w:tc>
                        </w:tr>
                        <w:tr w:rsidR="00076495" w:rsidRPr="00B63801" w14:paraId="4A164126" w14:textId="77777777">
                          <w:trPr>
                            <w:trHeight w:hRule="exact" w:val="595"/>
                          </w:trPr>
                          <w:tc>
                            <w:tcPr>
                              <w:tcW w:w="0" w:type="auto"/>
                              <w:shd w:val="clear" w:color="auto" w:fill="auto"/>
                              <w:tcMar>
                                <w:right w:w="3969" w:type="dxa"/>
                              </w:tcMar>
                            </w:tcPr>
                            <w:p w14:paraId="688B7BB8" w14:textId="77777777" w:rsidR="00076495" w:rsidRPr="00B63801" w:rsidRDefault="00076495" w:rsidP="00B4263D">
                              <w:pPr>
                                <w:pStyle w:val="Frontcover-extrainfozwart"/>
                              </w:pPr>
                            </w:p>
                          </w:tc>
                        </w:tr>
                      </w:tbl>
                      <w:p w14:paraId="52CE1995" w14:textId="77777777" w:rsidR="00076495" w:rsidRPr="00B63801" w:rsidRDefault="00076495" w:rsidP="00B4263D"/>
                    </w:txbxContent>
                  </v:textbox>
                </v:shape>
                <v:shape id="Logo Thomas More" o:spid="_x0000_s1152" style="position:absolute;left:53149;top:94488;width:13532;height:5397;visibility:visible;mso-wrap-style:square;v-text-anchor:middle" coordsize="5759450,229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" path="m1605173,767587r,1496186c1605173,2271896,1598674,2279206,1589738,2279206r-274569,c1307046,2279206,1299735,2272708,1299735,2263773r,-1033197l887881,2024968r-172214,l305438,1230576r,1033197c305438,2271896,298939,2279206,290003,2279206r-274569,c7311,2279206,,2272708,,2263773l,767587v,-8122,6499,-15433,15434,-15433l366363,752154v8935,,16246,4874,20308,12184l804211,1574975,1223376,764338v4061,-7310,12185,-12184,20308,-12184l1590551,752154v8123,,14622,7311,14622,15433xm5076277,1039695r,l5744016,1039695v8123,,15434,-6498,15434,-15433l5759450,767587v,-8122,-6498,-15433,-15434,-15433l5076277,752154v-207958,,-376923,168951,-376923,376889l4699354,1129043r,772461c4699354,2109443,4868319,2278394,5076277,2278394r667739,c5752139,2278394,5759450,2271896,5759450,2262961r,-256675c5759450,1998163,5752952,1990853,5744016,1990853r-667739,c5036473,1990853,5003979,1958363,5003979,1918562r,-263985l5671718,1654577v8124,,15434,-6498,15434,-15433l5687152,1382469v,-8122,-6498,-15433,-15434,-15433l5003979,1367036r,-255862c5003979,1072185,5036473,1039695,5076277,1039695xm421602,118590r,-102345c421602,12996,419164,10559,415915,10559r-410229,c2437,10559,,12996,,16245l,119402v,3249,2437,5686,5686,5686l150282,125088r,419939c150282,548277,152719,550713,155968,550713r109665,c268883,550713,271320,548277,271320,545027r,-420751l415915,124276v3249,,5687,-2437,5687,-5686xm930935,10559r-109665,c818021,10559,815584,12996,815584,16245r,205502l598690,221747r,-205502c598690,12996,596253,10559,593004,10559r-109665,c480090,10559,477653,12996,477653,16245r,528782c477653,548277,480090,550713,483339,550713r109665,c596253,550713,598690,548277,598690,545027r,-209563l815584,335464r,208751c815584,547464,818021,549901,821270,549901r109665,c934184,549901,936621,547464,936621,544215r,-527970c936621,12996,934184,10559,930935,10559xm1283488,559648v161655,,285942,-120215,285942,-279418c1569430,121027,1445143,812,1283488,812v-162467,,-285941,120215,-285941,279418c997547,439433,1120209,559648,1283488,559648xm1283488,442683v-91794,,-160842,-69855,-160842,-162453c1122646,186820,1192507,117778,1283488,117778v91794,,160842,69854,160842,162452c1444330,372828,1374470,442683,1283488,442683xm2207112,10559r-135660,c2067391,10559,2063329,12996,2061704,16245l1921171,276981,1782261,16245v-1624,-4061,-5686,-5686,-9748,-5686l1635229,10559v-3249,,-5686,2437,-5686,5686l1629543,545027v,3250,2437,5686,5686,5686l1744894,550713v3249,,5686,-2436,5686,-5686l1750580,203878r136473,255862l1956101,459740,2092573,203878r,341149c2092573,548277,2095010,550713,2098259,550713r109666,c2211174,550713,2213611,548277,2213611,545027r,-528782c2212799,12996,2210362,10559,2207112,10559xm2668518,542591v1625,4873,5687,7310,10560,7310l2796055,549901v4061,,6498,-4061,5686,-8123l2603531,17870v-1624,-4062,-5686,-7311,-10560,-7311l2465435,10559v-4874,,-8936,3249,-10561,7311l2258289,542591v-1624,4061,1625,8122,5687,8122l2377703,550713v4873,,8935,-3249,10560,-7310l2419131,456491r219331,l2668518,542591xm2457311,343587r70673,-199817l2598657,343587r-141346,xm2800929,478422v56863,48736,143783,81226,225829,81226c3146983,559648,3240401,492230,3240401,393135v,-125901,-151094,-163265,-199021,-173824c2991827,208751,2943087,192506,2943087,157579v,-28429,34118,-48736,82858,-48736c3073873,108843,3124238,127525,3155919,155142v2437,2437,6498,1624,8936,-1625l3215219,70667v1625,-2437,812,-5686,-812,-7311c3173790,26805,3107179,,3026758,,2902470,,2818800,64169,2818800,160828v,95847,80421,146207,188462,172199c3064125,346836,3116114,359832,3116114,397196v,31678,-41429,53609,-90169,53609c2970707,450805,2908157,424813,2865103,386636v-2437,-2436,-6499,-1624,-8123,813l2800929,470299v-3250,2437,-2437,6498,,8123xm4609997,2279206r-292440,c4309434,2279206,4302122,2275145,4298061,2268647l3996685,1782914r-298939,-1625l3697746,1782914r,480859c3697746,2271896,3691247,2279206,3682311,2279206r-274569,c3399619,2279206,3392308,2272708,3392308,2263773r,-1496186c3392308,759465,3398807,752154,3407742,752154r664490,c4355737,752154,4593751,976338,4597000,1259818v2437,210375,-120226,391510,-298939,474360l4622182,2255650v7311,9747,,23556,-12185,23556xm4309434,1267128v,-125088,-101542,-226621,-226642,-226621l3697746,1040507r,2437l3697746,1493749r,l4082792,1493749v125100,,226642,-101533,226642,-226621xm2015401,1623711v-8123,-34927,-12185,-70667,-12185,-108031c2003216,1241948,2224984,1020200,2498740,1020200v273757,,495524,221748,495524,495480c2994264,1553044,2990203,1588784,2982079,1623711r292441,c3279394,1588784,3281831,1552232,3281831,1515680v,-432935,-350929,-783020,-783091,-783020c2065766,732660,1715650,1083557,1715650,1515680v,36552,2437,72291,7311,108031l2015401,1623711xm1785511,1839772v123475,271296,396419,459740,713229,459740c2815551,2299512,3089307,2111068,3211970,1839772r-1426459,xe" fillcolor="#fa6432" stroked="f" strokeweight=".22539mm">
                  <v:stroke joinstyle="miter"/>
                  <v:path arrowok="t" o:connecttype="custom" o:connectlocs="377136,180171;377136,531361;373510,534984;308999,534984;305373,531361;305373,288845;208608,475308;168146,475308;71763,288845;71763,531361;68136,534984;3626,534984;0,531361;0,180171;3626,176548;86077,176548;90849,179408;188950,369684;287433,179408;292204,176548;373701,176548;377136,180171;1192673,244041;1192673,244041;1349559,244041;1353185,240419;1353185,180171;1349559,176548;1192673,176548;1104115,265013;1104115,265013;1104115,446328;1192673,534793;1349559,534793;1353185,531171;1353185,470923;1349559,467300;1192673,467300;1175687,450332;1175687,388368;1332572,388368;1336199,384746;1336199,324498;1332572,320876;1175687,320876;1175687,260819;1192673,244041;99056,27836;99056,3813;97719,2478;1336,2478;0,3813;0,28026;1336,29361;35309,29361;35309,127931;36645,129265;62411,129265;63747,127931;63747,29171;97719,29171;99056,27836;218724,2478;192958,2478;191622,3813;191622,52049;140662,52049;140662,3813;139327,2478;113561,2478;112225,3813;112225,127931;113561,129265;139327,129265;140662,127931;140662,78741;191622,78741;191622,127740;192958,129075;218724,129075;220059,127740;220059,3813;218724,2478;301556,131363;368738,65777;301556,191;234374,65777;301556,131363;301556,103908;263766,65777;301556,27645;339346,65777;301556,103908;518562,2478;486688,2478;484398,3813;451380,65014;418743,3813;416453,2478;384198,2478;382862,3813;382862,127931;384198,129265;409964,129265;411299,127931;411299,47855;443364,107912;459587,107912;491651,47855;491651,127931;492987,129265;518753,129265;520089,127931;520089,3813;518562,2478;626969,127359;629450,129075;656934,129075;658270,127168;611701,4195;609220,2478;579255,2478;576774,4195;530586,127359;531922,129265;558642,129265;561123,127550;568376,107149;619908,107149;626969,127359;577346,80648;593951,33746;610555,80648;577346,80648;658079,112297;711138,131363;761333,92278;714573,51477;691479,36988;710947,25548;741484,36416;743584,36034;755417,16587;755226,14871;711138,0;662278,37750;706557,78169;732132,93231;710947,105815;673157,90753;671249,90943;658079,110390;658079,112297;1083121,534984;1014412,534984;1009831,532505;939023,418492;868787,418111;868787,418492;868787,531361;865160,534984;800650,534984;797024,531361;797024,180171;800650,176548;956772,176548;1080067,295709;1009831,407053;1085983,529455;1083121,534984;1012503,297425;959254,244232;868787,244232;868787,244804;868787,350618;868787,350618;959254,350618;1012503,297425;473519,381123;470656,355766;587080,239465;703503,355766;700641,381123;769350,381123;771067,355766;587080,171973;403093,355766;404810,381123;473519,381123;419506,431838;587080,539750;754654,431838;419506,431838" o:connectangles="0,0,0,0,0,0,0,0,0,0,0,0,0,0,0,0,0,0,0,0,0,0,0,0,0,0,0,0,0,0,0,0,0,0,0,0,0,0,0,0,0,0,0,0,0,0,0,0,0,0,0,0,0,0,0,0,0,0,0,0,0,0,0,0,0,0,0,0,0,0,0,0,0,0,0,0,0,0,0,0,0,0,0,0,0,0,0,0,0,0,0,0,0,0,0,0,0,0,0,0,0,0,0,0,0,0,0,0,0,0,0,0,0,0,0,0,0,0,0,0,0,0,0,0,0,0,0,0,0,0,0,0,0,0,0,0,0,0,0,0,0,0,0,0,0,0,0,0,0,0,0,0,0,0,0,0,0,0,0,0,0,0,0,0,0,0,0,0,0,0,0,0,0,0,0,0,0,0,0,0,0,0,0,0,0,0,0,0,0,0,0,0,0"/>
                  <o:lock v:ext="edit" aspectratio="t"/>
                </v:shape>
              </v:group>
            </w:pict>
          </mc:Fallback>
        </mc:AlternateContent>
      </w:r>
    </w:p>
    <w:sectPr w:rsidR="00FC38E3" w:rsidRPr="001750DF" w:rsidSect="00A64DBD">
      <w:headerReference w:type="default" r:id="rId37"/>
      <w:footerReference w:type="default" r:id="rId38"/>
      <w:pgSz w:w="11906" w:h="16838" w:code="9"/>
      <w:pgMar w:top="1418" w:right="1418" w:bottom="1304" w:left="1418" w:header="680"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3DA208" w14:textId="77777777" w:rsidR="00BD0519" w:rsidRDefault="00BD0519" w:rsidP="00B4263D">
      <w:r>
        <w:separator/>
      </w:r>
    </w:p>
    <w:p w14:paraId="3D7DDFDA" w14:textId="77777777" w:rsidR="00BD0519" w:rsidRDefault="00BD0519" w:rsidP="00B4263D"/>
    <w:p w14:paraId="21018AF5" w14:textId="77777777" w:rsidR="00BD0519" w:rsidRDefault="00BD0519" w:rsidP="00B4263D"/>
  </w:endnote>
  <w:endnote w:type="continuationSeparator" w:id="0">
    <w:p w14:paraId="59E822AD" w14:textId="77777777" w:rsidR="00BD0519" w:rsidRDefault="00BD0519" w:rsidP="00B4263D">
      <w:r>
        <w:continuationSeparator/>
      </w:r>
    </w:p>
    <w:p w14:paraId="398723AF" w14:textId="77777777" w:rsidR="00BD0519" w:rsidRDefault="00BD0519" w:rsidP="00B4263D"/>
    <w:p w14:paraId="1070CC71" w14:textId="77777777" w:rsidR="00BD0519" w:rsidRDefault="00BD0519" w:rsidP="00B426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imes New Roman (Koppen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Lato">
    <w:panose1 w:val="020F0502020204030203"/>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vertAnchor="page" w:horzAnchor="page" w:tblpY="16841"/>
      <w:tblOverlap w:val="never"/>
      <w:tblW w:w="11907" w:type="dxa"/>
      <w:tblBorders>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99"/>
      <w:gridCol w:w="1908"/>
    </w:tblGrid>
    <w:tr w:rsidR="007E6F06" w14:paraId="27373F68" w14:textId="77777777" w:rsidTr="00624789">
      <w:trPr>
        <w:trHeight w:hRule="exact" w:val="851"/>
      </w:trPr>
      <w:tc>
        <w:tcPr>
          <w:tcW w:w="10490" w:type="dxa"/>
          <w:tcBorders>
            <w:right w:val="single" w:sz="4" w:space="0" w:color="FA6432" w:themeColor="background2"/>
          </w:tcBorders>
          <w:tcMar>
            <w:top w:w="57" w:type="dxa"/>
            <w:left w:w="1418" w:type="dxa"/>
            <w:right w:w="425" w:type="dxa"/>
          </w:tcMar>
        </w:tcPr>
        <w:p w14:paraId="1D44A75C" w14:textId="5C9C5208" w:rsidR="00377C02" w:rsidRPr="003475E7" w:rsidRDefault="00CA0D0C" w:rsidP="007742C8">
          <w:pPr>
            <w:pStyle w:val="Footer"/>
            <w:framePr w:wrap="auto" w:vAnchor="margin" w:hAnchor="text" w:yAlign="inline"/>
            <w:suppressOverlap w:val="0"/>
          </w:pPr>
          <w:r>
            <w:t xml:space="preserve">Quentin Costermans &amp; Zaid </w:t>
          </w:r>
          <w:r w:rsidR="00276AAB" w:rsidRPr="00276AAB">
            <w:t>Benessahraoui</w:t>
          </w:r>
        </w:p>
      </w:tc>
      <w:tc>
        <w:tcPr>
          <w:tcW w:w="1985" w:type="dxa"/>
          <w:tcBorders>
            <w:top w:val="nil"/>
            <w:left w:val="single" w:sz="4" w:space="0" w:color="FA6432" w:themeColor="background2"/>
          </w:tcBorders>
          <w:tcMar>
            <w:top w:w="57" w:type="dxa"/>
            <w:left w:w="0" w:type="dxa"/>
            <w:right w:w="709" w:type="dxa"/>
          </w:tcMar>
        </w:tcPr>
        <w:p w14:paraId="6DD533F5" w14:textId="77777777" w:rsidR="00377C02" w:rsidRPr="007742C8" w:rsidRDefault="00377C02" w:rsidP="00624789">
          <w:pPr>
            <w:pStyle w:val="Footer"/>
            <w:framePr w:wrap="auto" w:vAnchor="margin" w:hAnchor="text" w:yAlign="inline"/>
            <w:suppressOverlap w:val="0"/>
            <w:jc w:val="center"/>
          </w:pPr>
          <w:r>
            <w:fldChar w:fldCharType="begin"/>
          </w:r>
          <w:r>
            <w:instrText>PAGE   \* MERGEFORMAT</w:instrText>
          </w:r>
          <w:r>
            <w:fldChar w:fldCharType="separate"/>
          </w:r>
          <w:r>
            <w:t>5</w:t>
          </w:r>
          <w:r>
            <w:fldChar w:fldCharType="end"/>
          </w:r>
        </w:p>
      </w:tc>
    </w:tr>
  </w:tbl>
  <w:p w14:paraId="0D8846EF" w14:textId="77777777" w:rsidR="008A6979" w:rsidRDefault="008A6979" w:rsidP="00B4263D"/>
  <w:p w14:paraId="4016039C" w14:textId="77777777" w:rsidR="009C396D" w:rsidRDefault="009C396D" w:rsidP="00B426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D4CABF" w14:textId="77777777" w:rsidR="00BD0519" w:rsidRDefault="00BD0519" w:rsidP="00A20B5F">
      <w:pPr>
        <w:spacing w:after="120"/>
      </w:pPr>
      <w:r>
        <w:t>___________________</w:t>
      </w:r>
    </w:p>
  </w:footnote>
  <w:footnote w:type="continuationSeparator" w:id="0">
    <w:p w14:paraId="1F3FD285" w14:textId="77777777" w:rsidR="00BD0519" w:rsidRDefault="00BD0519" w:rsidP="00B4263D">
      <w:r>
        <w:continuationSeparator/>
      </w:r>
    </w:p>
    <w:p w14:paraId="6E7C0411" w14:textId="77777777" w:rsidR="00BD0519" w:rsidRDefault="00BD0519" w:rsidP="00B4263D"/>
    <w:p w14:paraId="26B4F285" w14:textId="77777777" w:rsidR="00BD0519" w:rsidRDefault="00BD0519" w:rsidP="00B4263D"/>
  </w:footnote>
  <w:footnote w:type="continuationNotice" w:id="1">
    <w:p w14:paraId="57BBB000" w14:textId="77777777" w:rsidR="00BD0519" w:rsidRDefault="00BD051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A977F" w14:textId="0DF38568" w:rsidR="009C396D" w:rsidRPr="00A64DBD" w:rsidRDefault="00CA0D0C" w:rsidP="00650860">
    <w:pPr>
      <w:pStyle w:val="Header"/>
      <w:rPr>
        <w:lang w:val="nl-BE"/>
      </w:rPr>
    </w:pPr>
    <w:r>
      <w:rPr>
        <w:lang w:val="nl-BE"/>
      </w:rPr>
      <w:t>IoT Project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63DEC246"/>
    <w:lvl w:ilvl="0">
      <w:start w:val="1"/>
      <w:numFmt w:val="decimal"/>
      <w:pStyle w:val="ListNumber"/>
      <w:lvlText w:val="%1."/>
      <w:lvlJc w:val="left"/>
      <w:pPr>
        <w:tabs>
          <w:tab w:val="num" w:pos="360"/>
        </w:tabs>
        <w:ind w:left="360" w:hanging="360"/>
      </w:pPr>
    </w:lvl>
  </w:abstractNum>
  <w:abstractNum w:abstractNumId="1" w15:restartNumberingAfterBreak="0">
    <w:nsid w:val="025A6C65"/>
    <w:multiLevelType w:val="multilevel"/>
    <w:tmpl w:val="59CC3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6D079C"/>
    <w:multiLevelType w:val="multilevel"/>
    <w:tmpl w:val="53601CFA"/>
    <w:lvl w:ilvl="0">
      <w:start w:val="1"/>
      <w:numFmt w:val="bullet"/>
      <w:pStyle w:val="ListParagraph"/>
      <w:lvlText w:val=""/>
      <w:lvlJc w:val="left"/>
      <w:pPr>
        <w:ind w:left="284" w:hanging="284"/>
      </w:pPr>
      <w:rPr>
        <w:rFonts w:ascii="Symbol" w:hAnsi="Symbol" w:hint="default"/>
        <w:color w:val="FA6432" w:themeColor="background2"/>
        <w:sz w:val="16"/>
      </w:rPr>
    </w:lvl>
    <w:lvl w:ilvl="1">
      <w:start w:val="1"/>
      <w:numFmt w:val="bullet"/>
      <w:lvlText w:val=""/>
      <w:lvlJc w:val="left"/>
      <w:pPr>
        <w:ind w:left="568" w:hanging="284"/>
      </w:pPr>
      <w:rPr>
        <w:rFonts w:ascii="Symbol" w:hAnsi="Symbol" w:hint="default"/>
        <w:sz w:val="16"/>
      </w:rPr>
    </w:lvl>
    <w:lvl w:ilvl="2">
      <w:start w:val="1"/>
      <w:numFmt w:val="bullet"/>
      <w:lvlText w:val="−"/>
      <w:lvlJc w:val="left"/>
      <w:pPr>
        <w:ind w:left="851" w:hanging="283"/>
      </w:pPr>
      <w:rPr>
        <w:rFonts w:ascii="Arial" w:hAnsi="Arial" w:hint="default"/>
      </w:rPr>
    </w:lvl>
    <w:lvl w:ilvl="3">
      <w:start w:val="1"/>
      <w:numFmt w:val="bullet"/>
      <w:lvlText w:val="o"/>
      <w:lvlJc w:val="left"/>
      <w:pPr>
        <w:ind w:left="1134" w:hanging="282"/>
      </w:pPr>
      <w:rPr>
        <w:rFonts w:ascii="Courier New" w:hAnsi="Courier New" w:hint="default"/>
        <w:color w:val="auto"/>
        <w:sz w:val="16"/>
      </w:rPr>
    </w:lvl>
    <w:lvl w:ilvl="4">
      <w:start w:val="1"/>
      <w:numFmt w:val="bullet"/>
      <w:lvlText w:val="o"/>
      <w:lvlJc w:val="left"/>
      <w:pPr>
        <w:ind w:left="1420" w:hanging="284"/>
      </w:pPr>
      <w:rPr>
        <w:rFonts w:ascii="Courier New" w:hAnsi="Courier New" w:cs="Courier New" w:hint="default"/>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rPr>
    </w:lvl>
    <w:lvl w:ilvl="7">
      <w:start w:val="1"/>
      <w:numFmt w:val="bullet"/>
      <w:lvlText w:val="o"/>
      <w:lvlJc w:val="left"/>
      <w:pPr>
        <w:ind w:left="2272" w:hanging="284"/>
      </w:pPr>
      <w:rPr>
        <w:rFonts w:ascii="Courier New" w:hAnsi="Courier New" w:cs="Courier New" w:hint="default"/>
      </w:rPr>
    </w:lvl>
    <w:lvl w:ilvl="8">
      <w:start w:val="1"/>
      <w:numFmt w:val="bullet"/>
      <w:lvlText w:val=""/>
      <w:lvlJc w:val="left"/>
      <w:pPr>
        <w:ind w:left="2556" w:hanging="284"/>
      </w:pPr>
      <w:rPr>
        <w:rFonts w:ascii="Wingdings" w:hAnsi="Wingdings" w:hint="default"/>
      </w:rPr>
    </w:lvl>
  </w:abstractNum>
  <w:abstractNum w:abstractNumId="3" w15:restartNumberingAfterBreak="0">
    <w:nsid w:val="147457CB"/>
    <w:multiLevelType w:val="multilevel"/>
    <w:tmpl w:val="A1B40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A97A0F"/>
    <w:multiLevelType w:val="multilevel"/>
    <w:tmpl w:val="DA36E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245047"/>
    <w:multiLevelType w:val="hybridMultilevel"/>
    <w:tmpl w:val="46BC18BE"/>
    <w:lvl w:ilvl="0" w:tplc="A09E4E84">
      <w:start w:val="1"/>
      <w:numFmt w:val="bullet"/>
      <w:pStyle w:val="ListBullet4"/>
      <w:lvlText w:val="o"/>
      <w:lvlJc w:val="left"/>
      <w:pPr>
        <w:tabs>
          <w:tab w:val="num" w:pos="1211"/>
        </w:tabs>
        <w:ind w:left="1211" w:hanging="360"/>
      </w:pPr>
      <w:rPr>
        <w:rFonts w:ascii="Courier New" w:hAnsi="Courier New" w:hint="default"/>
        <w:color w:val="auto"/>
        <w:sz w:val="16"/>
      </w:rPr>
    </w:lvl>
    <w:lvl w:ilvl="1" w:tplc="FFFFFFFF">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6" w15:restartNumberingAfterBreak="0">
    <w:nsid w:val="319E4423"/>
    <w:multiLevelType w:val="hybridMultilevel"/>
    <w:tmpl w:val="826A9E12"/>
    <w:lvl w:ilvl="0" w:tplc="800A64BE">
      <w:start w:val="1"/>
      <w:numFmt w:val="bullet"/>
      <w:pStyle w:val="ListBullet3"/>
      <w:lvlText w:val="−"/>
      <w:lvlJc w:val="left"/>
      <w:pPr>
        <w:tabs>
          <w:tab w:val="num" w:pos="6040"/>
        </w:tabs>
        <w:ind w:left="6040" w:hanging="360"/>
      </w:pPr>
      <w:rPr>
        <w:rFonts w:ascii="Arial" w:hAnsi="Arial" w:hint="default"/>
        <w:color w:val="auto"/>
      </w:rPr>
    </w:lvl>
    <w:lvl w:ilvl="1" w:tplc="FFFFFFFF">
      <w:start w:val="1"/>
      <w:numFmt w:val="bullet"/>
      <w:lvlText w:val="o"/>
      <w:lvlJc w:val="left"/>
      <w:pPr>
        <w:ind w:left="7120" w:hanging="360"/>
      </w:pPr>
      <w:rPr>
        <w:rFonts w:ascii="Courier New" w:hAnsi="Courier New" w:cs="Courier New" w:hint="default"/>
      </w:rPr>
    </w:lvl>
    <w:lvl w:ilvl="2" w:tplc="FFFFFFFF" w:tentative="1">
      <w:start w:val="1"/>
      <w:numFmt w:val="bullet"/>
      <w:lvlText w:val=""/>
      <w:lvlJc w:val="left"/>
      <w:pPr>
        <w:ind w:left="7840" w:hanging="360"/>
      </w:pPr>
      <w:rPr>
        <w:rFonts w:ascii="Wingdings" w:hAnsi="Wingdings" w:hint="default"/>
      </w:rPr>
    </w:lvl>
    <w:lvl w:ilvl="3" w:tplc="FFFFFFFF" w:tentative="1">
      <w:start w:val="1"/>
      <w:numFmt w:val="bullet"/>
      <w:lvlText w:val=""/>
      <w:lvlJc w:val="left"/>
      <w:pPr>
        <w:ind w:left="8560" w:hanging="360"/>
      </w:pPr>
      <w:rPr>
        <w:rFonts w:ascii="Symbol" w:hAnsi="Symbol" w:hint="default"/>
      </w:rPr>
    </w:lvl>
    <w:lvl w:ilvl="4" w:tplc="FFFFFFFF" w:tentative="1">
      <w:start w:val="1"/>
      <w:numFmt w:val="bullet"/>
      <w:lvlText w:val="o"/>
      <w:lvlJc w:val="left"/>
      <w:pPr>
        <w:ind w:left="9280" w:hanging="360"/>
      </w:pPr>
      <w:rPr>
        <w:rFonts w:ascii="Courier New" w:hAnsi="Courier New" w:cs="Courier New" w:hint="default"/>
      </w:rPr>
    </w:lvl>
    <w:lvl w:ilvl="5" w:tplc="FFFFFFFF" w:tentative="1">
      <w:start w:val="1"/>
      <w:numFmt w:val="bullet"/>
      <w:lvlText w:val=""/>
      <w:lvlJc w:val="left"/>
      <w:pPr>
        <w:ind w:left="10000" w:hanging="360"/>
      </w:pPr>
      <w:rPr>
        <w:rFonts w:ascii="Wingdings" w:hAnsi="Wingdings" w:hint="default"/>
      </w:rPr>
    </w:lvl>
    <w:lvl w:ilvl="6" w:tplc="FFFFFFFF" w:tentative="1">
      <w:start w:val="1"/>
      <w:numFmt w:val="bullet"/>
      <w:lvlText w:val=""/>
      <w:lvlJc w:val="left"/>
      <w:pPr>
        <w:ind w:left="10720" w:hanging="360"/>
      </w:pPr>
      <w:rPr>
        <w:rFonts w:ascii="Symbol" w:hAnsi="Symbol" w:hint="default"/>
      </w:rPr>
    </w:lvl>
    <w:lvl w:ilvl="7" w:tplc="FFFFFFFF" w:tentative="1">
      <w:start w:val="1"/>
      <w:numFmt w:val="bullet"/>
      <w:lvlText w:val="o"/>
      <w:lvlJc w:val="left"/>
      <w:pPr>
        <w:ind w:left="11440" w:hanging="360"/>
      </w:pPr>
      <w:rPr>
        <w:rFonts w:ascii="Courier New" w:hAnsi="Courier New" w:cs="Courier New" w:hint="default"/>
      </w:rPr>
    </w:lvl>
    <w:lvl w:ilvl="8" w:tplc="FFFFFFFF" w:tentative="1">
      <w:start w:val="1"/>
      <w:numFmt w:val="bullet"/>
      <w:lvlText w:val=""/>
      <w:lvlJc w:val="left"/>
      <w:pPr>
        <w:ind w:left="12160" w:hanging="360"/>
      </w:pPr>
      <w:rPr>
        <w:rFonts w:ascii="Wingdings" w:hAnsi="Wingdings" w:hint="default"/>
      </w:rPr>
    </w:lvl>
  </w:abstractNum>
  <w:abstractNum w:abstractNumId="7" w15:restartNumberingAfterBreak="0">
    <w:nsid w:val="3C67789C"/>
    <w:multiLevelType w:val="multilevel"/>
    <w:tmpl w:val="B41C0798"/>
    <w:styleLink w:val="Huidigelijst3"/>
    <w:lvl w:ilvl="0">
      <w:start w:val="1"/>
      <w:numFmt w:val="decimal"/>
      <w:lvlText w:val="%1."/>
      <w:lvlJc w:val="left"/>
      <w:pPr>
        <w:ind w:left="-644" w:hanging="360"/>
      </w:pPr>
      <w:rPr>
        <w:rFonts w:hint="default"/>
      </w:rPr>
    </w:lvl>
    <w:lvl w:ilvl="1">
      <w:start w:val="1"/>
      <w:numFmt w:val="decimal"/>
      <w:lvlText w:val="%1.%2."/>
      <w:lvlJc w:val="left"/>
      <w:pPr>
        <w:ind w:left="-212" w:hanging="432"/>
      </w:pPr>
      <w:rPr>
        <w:rFonts w:hint="default"/>
      </w:rPr>
    </w:lvl>
    <w:lvl w:ilvl="2">
      <w:start w:val="1"/>
      <w:numFmt w:val="decimal"/>
      <w:suff w:val="space"/>
      <w:lvlText w:val="%1.%2.%3."/>
      <w:lvlJc w:val="left"/>
      <w:pPr>
        <w:ind w:left="170" w:hanging="454"/>
      </w:pPr>
      <w:rPr>
        <w:rFonts w:hint="default"/>
      </w:rPr>
    </w:lvl>
    <w:lvl w:ilvl="3">
      <w:start w:val="1"/>
      <w:numFmt w:val="decimal"/>
      <w:lvlText w:val="%1.%2.%3.%4."/>
      <w:lvlJc w:val="left"/>
      <w:pPr>
        <w:ind w:left="724" w:hanging="648"/>
      </w:pPr>
      <w:rPr>
        <w:rFonts w:hint="default"/>
      </w:rPr>
    </w:lvl>
    <w:lvl w:ilvl="4">
      <w:start w:val="1"/>
      <w:numFmt w:val="decimal"/>
      <w:lvlText w:val="%1.%2.%3.%4.%5."/>
      <w:lvlJc w:val="left"/>
      <w:pPr>
        <w:ind w:left="1228" w:hanging="792"/>
      </w:pPr>
      <w:rPr>
        <w:rFonts w:hint="default"/>
      </w:rPr>
    </w:lvl>
    <w:lvl w:ilvl="5">
      <w:start w:val="1"/>
      <w:numFmt w:val="decimal"/>
      <w:lvlText w:val="%1.%2.%3.%4.%5.%6."/>
      <w:lvlJc w:val="left"/>
      <w:pPr>
        <w:ind w:left="1732" w:hanging="936"/>
      </w:pPr>
      <w:rPr>
        <w:rFonts w:hint="default"/>
      </w:rPr>
    </w:lvl>
    <w:lvl w:ilvl="6">
      <w:start w:val="1"/>
      <w:numFmt w:val="decimal"/>
      <w:lvlText w:val="%1.%2.%3.%4.%5.%6.%7."/>
      <w:lvlJc w:val="left"/>
      <w:pPr>
        <w:ind w:left="2236" w:hanging="1080"/>
      </w:pPr>
      <w:rPr>
        <w:rFonts w:hint="default"/>
      </w:rPr>
    </w:lvl>
    <w:lvl w:ilvl="7">
      <w:start w:val="1"/>
      <w:numFmt w:val="decimal"/>
      <w:lvlText w:val="%1.%2.%3.%4.%5.%6.%7.%8."/>
      <w:lvlJc w:val="left"/>
      <w:pPr>
        <w:ind w:left="2740" w:hanging="1224"/>
      </w:pPr>
      <w:rPr>
        <w:rFonts w:hint="default"/>
      </w:rPr>
    </w:lvl>
    <w:lvl w:ilvl="8">
      <w:start w:val="1"/>
      <w:numFmt w:val="decimal"/>
      <w:lvlText w:val="%1.%2.%3.%4.%5.%6.%7.%8.%9."/>
      <w:lvlJc w:val="left"/>
      <w:pPr>
        <w:ind w:left="3316" w:hanging="1440"/>
      </w:pPr>
      <w:rPr>
        <w:rFonts w:hint="default"/>
      </w:rPr>
    </w:lvl>
  </w:abstractNum>
  <w:abstractNum w:abstractNumId="8" w15:restartNumberingAfterBreak="0">
    <w:nsid w:val="41BF0B12"/>
    <w:multiLevelType w:val="multilevel"/>
    <w:tmpl w:val="E126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265827"/>
    <w:multiLevelType w:val="multilevel"/>
    <w:tmpl w:val="4B74F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BA69F5"/>
    <w:multiLevelType w:val="multilevel"/>
    <w:tmpl w:val="33CEC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123F08"/>
    <w:multiLevelType w:val="hybridMultilevel"/>
    <w:tmpl w:val="BE4AD0D2"/>
    <w:lvl w:ilvl="0" w:tplc="C71E6DBE">
      <w:start w:val="1"/>
      <w:numFmt w:val="bullet"/>
      <w:pStyle w:val="ListBullet"/>
      <w:lvlText w:val=""/>
      <w:lvlJc w:val="left"/>
      <w:pPr>
        <w:tabs>
          <w:tab w:val="num" w:pos="928"/>
        </w:tabs>
        <w:ind w:left="928" w:hanging="360"/>
      </w:pPr>
      <w:rPr>
        <w:rFonts w:ascii="Symbol" w:hAnsi="Symbol" w:hint="default"/>
        <w:color w:val="FA6432" w:themeColor="background2"/>
        <w:sz w:val="16"/>
      </w:rPr>
    </w:lvl>
    <w:lvl w:ilvl="1" w:tplc="FFFFFFFF">
      <w:start w:val="1"/>
      <w:numFmt w:val="bullet"/>
      <w:lvlText w:val="o"/>
      <w:lvlJc w:val="left"/>
      <w:pPr>
        <w:ind w:left="2008" w:hanging="360"/>
      </w:pPr>
      <w:rPr>
        <w:rFonts w:ascii="Courier New" w:hAnsi="Courier New" w:cs="Courier New" w:hint="default"/>
      </w:rPr>
    </w:lvl>
    <w:lvl w:ilvl="2" w:tplc="FFFFFFFF" w:tentative="1">
      <w:start w:val="1"/>
      <w:numFmt w:val="bullet"/>
      <w:lvlText w:val=""/>
      <w:lvlJc w:val="left"/>
      <w:pPr>
        <w:ind w:left="2728" w:hanging="360"/>
      </w:pPr>
      <w:rPr>
        <w:rFonts w:ascii="Wingdings" w:hAnsi="Wingdings" w:hint="default"/>
      </w:rPr>
    </w:lvl>
    <w:lvl w:ilvl="3" w:tplc="FFFFFFFF" w:tentative="1">
      <w:start w:val="1"/>
      <w:numFmt w:val="bullet"/>
      <w:lvlText w:val=""/>
      <w:lvlJc w:val="left"/>
      <w:pPr>
        <w:ind w:left="3448" w:hanging="360"/>
      </w:pPr>
      <w:rPr>
        <w:rFonts w:ascii="Symbol" w:hAnsi="Symbol" w:hint="default"/>
      </w:rPr>
    </w:lvl>
    <w:lvl w:ilvl="4" w:tplc="FFFFFFFF" w:tentative="1">
      <w:start w:val="1"/>
      <w:numFmt w:val="bullet"/>
      <w:lvlText w:val="o"/>
      <w:lvlJc w:val="left"/>
      <w:pPr>
        <w:ind w:left="4168" w:hanging="360"/>
      </w:pPr>
      <w:rPr>
        <w:rFonts w:ascii="Courier New" w:hAnsi="Courier New" w:cs="Courier New" w:hint="default"/>
      </w:rPr>
    </w:lvl>
    <w:lvl w:ilvl="5" w:tplc="FFFFFFFF" w:tentative="1">
      <w:start w:val="1"/>
      <w:numFmt w:val="bullet"/>
      <w:lvlText w:val=""/>
      <w:lvlJc w:val="left"/>
      <w:pPr>
        <w:ind w:left="4888" w:hanging="360"/>
      </w:pPr>
      <w:rPr>
        <w:rFonts w:ascii="Wingdings" w:hAnsi="Wingdings" w:hint="default"/>
      </w:rPr>
    </w:lvl>
    <w:lvl w:ilvl="6" w:tplc="FFFFFFFF" w:tentative="1">
      <w:start w:val="1"/>
      <w:numFmt w:val="bullet"/>
      <w:lvlText w:val=""/>
      <w:lvlJc w:val="left"/>
      <w:pPr>
        <w:ind w:left="5608" w:hanging="360"/>
      </w:pPr>
      <w:rPr>
        <w:rFonts w:ascii="Symbol" w:hAnsi="Symbol" w:hint="default"/>
      </w:rPr>
    </w:lvl>
    <w:lvl w:ilvl="7" w:tplc="FFFFFFFF" w:tentative="1">
      <w:start w:val="1"/>
      <w:numFmt w:val="bullet"/>
      <w:lvlText w:val="o"/>
      <w:lvlJc w:val="left"/>
      <w:pPr>
        <w:ind w:left="6328" w:hanging="360"/>
      </w:pPr>
      <w:rPr>
        <w:rFonts w:ascii="Courier New" w:hAnsi="Courier New" w:cs="Courier New" w:hint="default"/>
      </w:rPr>
    </w:lvl>
    <w:lvl w:ilvl="8" w:tplc="FFFFFFFF" w:tentative="1">
      <w:start w:val="1"/>
      <w:numFmt w:val="bullet"/>
      <w:lvlText w:val=""/>
      <w:lvlJc w:val="left"/>
      <w:pPr>
        <w:ind w:left="7048" w:hanging="360"/>
      </w:pPr>
      <w:rPr>
        <w:rFonts w:ascii="Wingdings" w:hAnsi="Wingdings" w:hint="default"/>
      </w:rPr>
    </w:lvl>
  </w:abstractNum>
  <w:abstractNum w:abstractNumId="12" w15:restartNumberingAfterBreak="0">
    <w:nsid w:val="632257A3"/>
    <w:multiLevelType w:val="multilevel"/>
    <w:tmpl w:val="8200E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2E66B2"/>
    <w:multiLevelType w:val="multilevel"/>
    <w:tmpl w:val="34561822"/>
    <w:styleLink w:val="Huidigelij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5C629D4"/>
    <w:multiLevelType w:val="multilevel"/>
    <w:tmpl w:val="DAFC7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F57024"/>
    <w:multiLevelType w:val="hybridMultilevel"/>
    <w:tmpl w:val="39C80BC8"/>
    <w:lvl w:ilvl="0" w:tplc="547219D0">
      <w:start w:val="1"/>
      <w:numFmt w:val="bullet"/>
      <w:pStyle w:val="ListBullet2"/>
      <w:lvlText w:val=""/>
      <w:lvlJc w:val="left"/>
      <w:pPr>
        <w:tabs>
          <w:tab w:val="num" w:pos="644"/>
        </w:tabs>
        <w:ind w:left="644" w:hanging="360"/>
      </w:pPr>
      <w:rPr>
        <w:rFonts w:ascii="Symbol" w:hAnsi="Symbol" w:hint="default"/>
        <w:color w:val="00283C" w:themeColor="text2"/>
        <w:sz w:val="16"/>
      </w:rPr>
    </w:lvl>
    <w:lvl w:ilvl="1" w:tplc="FFFFFFFF">
      <w:start w:val="1"/>
      <w:numFmt w:val="bullet"/>
      <w:lvlText w:val=""/>
      <w:lvlJc w:val="left"/>
      <w:pPr>
        <w:ind w:left="1724" w:hanging="360"/>
      </w:pPr>
      <w:rPr>
        <w:rFonts w:ascii="Symbol" w:hAnsi="Symbol" w:hint="default"/>
        <w:color w:val="FA6432" w:themeColor="background2"/>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6" w15:restartNumberingAfterBreak="0">
    <w:nsid w:val="70E71F3A"/>
    <w:multiLevelType w:val="multilevel"/>
    <w:tmpl w:val="01B85656"/>
    <w:styleLink w:val="Huidigelijst4"/>
    <w:lvl w:ilvl="0">
      <w:start w:val="1"/>
      <w:numFmt w:val="decimal"/>
      <w:suff w:val="space"/>
      <w:lvlText w:val="%1."/>
      <w:lvlJc w:val="left"/>
      <w:pPr>
        <w:ind w:left="-644" w:hanging="360"/>
      </w:pPr>
      <w:rPr>
        <w:rFonts w:hint="default"/>
      </w:rPr>
    </w:lvl>
    <w:lvl w:ilvl="1">
      <w:start w:val="1"/>
      <w:numFmt w:val="decimal"/>
      <w:lvlText w:val="%1.%2."/>
      <w:lvlJc w:val="left"/>
      <w:pPr>
        <w:ind w:left="-212" w:hanging="432"/>
      </w:pPr>
      <w:rPr>
        <w:rFonts w:hint="default"/>
      </w:rPr>
    </w:lvl>
    <w:lvl w:ilvl="2">
      <w:start w:val="1"/>
      <w:numFmt w:val="decimal"/>
      <w:suff w:val="space"/>
      <w:lvlText w:val="%1.%2.%3."/>
      <w:lvlJc w:val="left"/>
      <w:pPr>
        <w:ind w:left="170" w:hanging="454"/>
      </w:pPr>
      <w:rPr>
        <w:rFonts w:hint="default"/>
      </w:rPr>
    </w:lvl>
    <w:lvl w:ilvl="3">
      <w:start w:val="1"/>
      <w:numFmt w:val="decimal"/>
      <w:lvlText w:val="%1.%2.%3.%4."/>
      <w:lvlJc w:val="left"/>
      <w:pPr>
        <w:ind w:left="724" w:hanging="648"/>
      </w:pPr>
      <w:rPr>
        <w:rFonts w:hint="default"/>
      </w:rPr>
    </w:lvl>
    <w:lvl w:ilvl="4">
      <w:start w:val="1"/>
      <w:numFmt w:val="decimal"/>
      <w:lvlText w:val="%1.%2.%3.%4.%5."/>
      <w:lvlJc w:val="left"/>
      <w:pPr>
        <w:ind w:left="1228" w:hanging="792"/>
      </w:pPr>
      <w:rPr>
        <w:rFonts w:hint="default"/>
      </w:rPr>
    </w:lvl>
    <w:lvl w:ilvl="5">
      <w:start w:val="1"/>
      <w:numFmt w:val="decimal"/>
      <w:lvlText w:val="%1.%2.%3.%4.%5.%6."/>
      <w:lvlJc w:val="left"/>
      <w:pPr>
        <w:ind w:left="1732" w:hanging="936"/>
      </w:pPr>
      <w:rPr>
        <w:rFonts w:hint="default"/>
      </w:rPr>
    </w:lvl>
    <w:lvl w:ilvl="6">
      <w:start w:val="1"/>
      <w:numFmt w:val="decimal"/>
      <w:lvlText w:val="%1.%2.%3.%4.%5.%6.%7."/>
      <w:lvlJc w:val="left"/>
      <w:pPr>
        <w:ind w:left="2236" w:hanging="1080"/>
      </w:pPr>
      <w:rPr>
        <w:rFonts w:hint="default"/>
      </w:rPr>
    </w:lvl>
    <w:lvl w:ilvl="7">
      <w:start w:val="1"/>
      <w:numFmt w:val="decimal"/>
      <w:lvlText w:val="%1.%2.%3.%4.%5.%6.%7.%8."/>
      <w:lvlJc w:val="left"/>
      <w:pPr>
        <w:ind w:left="2740" w:hanging="1224"/>
      </w:pPr>
      <w:rPr>
        <w:rFonts w:hint="default"/>
      </w:rPr>
    </w:lvl>
    <w:lvl w:ilvl="8">
      <w:start w:val="1"/>
      <w:numFmt w:val="decimal"/>
      <w:lvlText w:val="%1.%2.%3.%4.%5.%6.%7.%8.%9."/>
      <w:lvlJc w:val="left"/>
      <w:pPr>
        <w:ind w:left="3316" w:hanging="1440"/>
      </w:pPr>
      <w:rPr>
        <w:rFonts w:hint="default"/>
      </w:rPr>
    </w:lvl>
  </w:abstractNum>
  <w:abstractNum w:abstractNumId="17" w15:restartNumberingAfterBreak="0">
    <w:nsid w:val="74FA6795"/>
    <w:multiLevelType w:val="hybridMultilevel"/>
    <w:tmpl w:val="3460CE3C"/>
    <w:lvl w:ilvl="0" w:tplc="152CC1E6">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68334D"/>
    <w:multiLevelType w:val="multilevel"/>
    <w:tmpl w:val="9E827CB2"/>
    <w:styleLink w:val="Huidigelijst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AB2474C"/>
    <w:multiLevelType w:val="multilevel"/>
    <w:tmpl w:val="FBC20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6906538">
    <w:abstractNumId w:val="0"/>
  </w:num>
  <w:num w:numId="2" w16cid:durableId="23095213">
    <w:abstractNumId w:val="13"/>
  </w:num>
  <w:num w:numId="3" w16cid:durableId="1516267924">
    <w:abstractNumId w:val="18"/>
  </w:num>
  <w:num w:numId="4" w16cid:durableId="1405105209">
    <w:abstractNumId w:val="7"/>
  </w:num>
  <w:num w:numId="5" w16cid:durableId="645823042">
    <w:abstractNumId w:val="16"/>
  </w:num>
  <w:num w:numId="6" w16cid:durableId="1134253655">
    <w:abstractNumId w:val="6"/>
  </w:num>
  <w:num w:numId="7" w16cid:durableId="1998487114">
    <w:abstractNumId w:val="5"/>
  </w:num>
  <w:num w:numId="8" w16cid:durableId="1162501683">
    <w:abstractNumId w:val="11"/>
  </w:num>
  <w:num w:numId="9" w16cid:durableId="1470973211">
    <w:abstractNumId w:val="15"/>
  </w:num>
  <w:num w:numId="10" w16cid:durableId="717051208">
    <w:abstractNumId w:val="2"/>
  </w:num>
  <w:num w:numId="11" w16cid:durableId="766315386">
    <w:abstractNumId w:val="17"/>
  </w:num>
  <w:num w:numId="12" w16cid:durableId="311830620">
    <w:abstractNumId w:val="10"/>
  </w:num>
  <w:num w:numId="13" w16cid:durableId="111630527">
    <w:abstractNumId w:val="9"/>
  </w:num>
  <w:num w:numId="14" w16cid:durableId="316417963">
    <w:abstractNumId w:val="19"/>
  </w:num>
  <w:num w:numId="15" w16cid:durableId="581916265">
    <w:abstractNumId w:val="1"/>
  </w:num>
  <w:num w:numId="16" w16cid:durableId="781533987">
    <w:abstractNumId w:val="8"/>
  </w:num>
  <w:num w:numId="17" w16cid:durableId="1082532504">
    <w:abstractNumId w:val="4"/>
  </w:num>
  <w:num w:numId="18" w16cid:durableId="770777650">
    <w:abstractNumId w:val="12"/>
  </w:num>
  <w:num w:numId="19" w16cid:durableId="1354768868">
    <w:abstractNumId w:val="3"/>
  </w:num>
  <w:num w:numId="20" w16cid:durableId="1522629220">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attachedTemplate r:id="rId1"/>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284"/>
  <w:hyphenationZone w:val="425"/>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474"/>
    <w:rsid w:val="0000128F"/>
    <w:rsid w:val="000035ED"/>
    <w:rsid w:val="0000528B"/>
    <w:rsid w:val="000077FA"/>
    <w:rsid w:val="00012759"/>
    <w:rsid w:val="00013A8C"/>
    <w:rsid w:val="00014464"/>
    <w:rsid w:val="00014DA3"/>
    <w:rsid w:val="00015D36"/>
    <w:rsid w:val="000164FB"/>
    <w:rsid w:val="000214B2"/>
    <w:rsid w:val="000219E1"/>
    <w:rsid w:val="00024E89"/>
    <w:rsid w:val="0002713E"/>
    <w:rsid w:val="000358DA"/>
    <w:rsid w:val="00036FF7"/>
    <w:rsid w:val="00037823"/>
    <w:rsid w:val="000413C3"/>
    <w:rsid w:val="000413CD"/>
    <w:rsid w:val="00041810"/>
    <w:rsid w:val="000430F6"/>
    <w:rsid w:val="0004437F"/>
    <w:rsid w:val="00047F75"/>
    <w:rsid w:val="000508DC"/>
    <w:rsid w:val="00051A33"/>
    <w:rsid w:val="00052B16"/>
    <w:rsid w:val="000531CA"/>
    <w:rsid w:val="00053DCD"/>
    <w:rsid w:val="00055153"/>
    <w:rsid w:val="000568A0"/>
    <w:rsid w:val="00057C91"/>
    <w:rsid w:val="00062848"/>
    <w:rsid w:val="00065005"/>
    <w:rsid w:val="00065768"/>
    <w:rsid w:val="000661FF"/>
    <w:rsid w:val="00067ADD"/>
    <w:rsid w:val="000724B6"/>
    <w:rsid w:val="00074C8C"/>
    <w:rsid w:val="00074D91"/>
    <w:rsid w:val="00076495"/>
    <w:rsid w:val="00076D94"/>
    <w:rsid w:val="00081899"/>
    <w:rsid w:val="000822CF"/>
    <w:rsid w:val="00082AF5"/>
    <w:rsid w:val="00091E4F"/>
    <w:rsid w:val="0009216F"/>
    <w:rsid w:val="000959F2"/>
    <w:rsid w:val="00096143"/>
    <w:rsid w:val="0009743D"/>
    <w:rsid w:val="000A0EE0"/>
    <w:rsid w:val="000A45F4"/>
    <w:rsid w:val="000A58D7"/>
    <w:rsid w:val="000A5C9F"/>
    <w:rsid w:val="000A66F1"/>
    <w:rsid w:val="000A7F75"/>
    <w:rsid w:val="000B0E09"/>
    <w:rsid w:val="000B23A5"/>
    <w:rsid w:val="000B6C8B"/>
    <w:rsid w:val="000C074D"/>
    <w:rsid w:val="000C0C84"/>
    <w:rsid w:val="000C0E9E"/>
    <w:rsid w:val="000C2894"/>
    <w:rsid w:val="000C2F3E"/>
    <w:rsid w:val="000C30BB"/>
    <w:rsid w:val="000C5F27"/>
    <w:rsid w:val="000C796A"/>
    <w:rsid w:val="000D00D7"/>
    <w:rsid w:val="000D14B4"/>
    <w:rsid w:val="000D41CA"/>
    <w:rsid w:val="000D7326"/>
    <w:rsid w:val="000E010C"/>
    <w:rsid w:val="000E1233"/>
    <w:rsid w:val="000E161B"/>
    <w:rsid w:val="000E20C9"/>
    <w:rsid w:val="000E2BFD"/>
    <w:rsid w:val="000E39B8"/>
    <w:rsid w:val="000E439D"/>
    <w:rsid w:val="000E5C91"/>
    <w:rsid w:val="000E64F9"/>
    <w:rsid w:val="000F0403"/>
    <w:rsid w:val="000F1812"/>
    <w:rsid w:val="00100FA2"/>
    <w:rsid w:val="001047B3"/>
    <w:rsid w:val="00106A11"/>
    <w:rsid w:val="00110B8B"/>
    <w:rsid w:val="00112786"/>
    <w:rsid w:val="001133B3"/>
    <w:rsid w:val="0011383A"/>
    <w:rsid w:val="00113A89"/>
    <w:rsid w:val="00115CF8"/>
    <w:rsid w:val="001176D6"/>
    <w:rsid w:val="00121A7E"/>
    <w:rsid w:val="001225CB"/>
    <w:rsid w:val="001226C7"/>
    <w:rsid w:val="00123AF4"/>
    <w:rsid w:val="001264F5"/>
    <w:rsid w:val="001269C7"/>
    <w:rsid w:val="001274E4"/>
    <w:rsid w:val="00130CF3"/>
    <w:rsid w:val="00130E39"/>
    <w:rsid w:val="00131206"/>
    <w:rsid w:val="00134007"/>
    <w:rsid w:val="00134888"/>
    <w:rsid w:val="001359A1"/>
    <w:rsid w:val="00136649"/>
    <w:rsid w:val="00136BC1"/>
    <w:rsid w:val="00137325"/>
    <w:rsid w:val="00137A54"/>
    <w:rsid w:val="00137D90"/>
    <w:rsid w:val="001434FC"/>
    <w:rsid w:val="0014607D"/>
    <w:rsid w:val="00146926"/>
    <w:rsid w:val="0015492A"/>
    <w:rsid w:val="0016374E"/>
    <w:rsid w:val="001657BE"/>
    <w:rsid w:val="001666BC"/>
    <w:rsid w:val="00171D58"/>
    <w:rsid w:val="0017227E"/>
    <w:rsid w:val="0017325E"/>
    <w:rsid w:val="00173C3C"/>
    <w:rsid w:val="001750DF"/>
    <w:rsid w:val="00180ECF"/>
    <w:rsid w:val="00181437"/>
    <w:rsid w:val="00182002"/>
    <w:rsid w:val="00182425"/>
    <w:rsid w:val="0018362E"/>
    <w:rsid w:val="00190248"/>
    <w:rsid w:val="00191674"/>
    <w:rsid w:val="00197292"/>
    <w:rsid w:val="00197AD8"/>
    <w:rsid w:val="001A57DB"/>
    <w:rsid w:val="001A5C5C"/>
    <w:rsid w:val="001B5074"/>
    <w:rsid w:val="001C57B6"/>
    <w:rsid w:val="001C5B64"/>
    <w:rsid w:val="001C5B6D"/>
    <w:rsid w:val="001C7538"/>
    <w:rsid w:val="001D093F"/>
    <w:rsid w:val="001D1C1E"/>
    <w:rsid w:val="001D34F4"/>
    <w:rsid w:val="001E049C"/>
    <w:rsid w:val="001E154D"/>
    <w:rsid w:val="001E3398"/>
    <w:rsid w:val="001E5022"/>
    <w:rsid w:val="001E6282"/>
    <w:rsid w:val="001F009D"/>
    <w:rsid w:val="001F03CA"/>
    <w:rsid w:val="001F1857"/>
    <w:rsid w:val="001F3B91"/>
    <w:rsid w:val="001F5841"/>
    <w:rsid w:val="00200188"/>
    <w:rsid w:val="0020076F"/>
    <w:rsid w:val="00202604"/>
    <w:rsid w:val="002032C4"/>
    <w:rsid w:val="002070BD"/>
    <w:rsid w:val="00211DA9"/>
    <w:rsid w:val="00212F6A"/>
    <w:rsid w:val="002151CA"/>
    <w:rsid w:val="00222FF8"/>
    <w:rsid w:val="00224B92"/>
    <w:rsid w:val="002278DE"/>
    <w:rsid w:val="00231560"/>
    <w:rsid w:val="0023357F"/>
    <w:rsid w:val="002343B5"/>
    <w:rsid w:val="00237D60"/>
    <w:rsid w:val="00241A97"/>
    <w:rsid w:val="0024324B"/>
    <w:rsid w:val="0024348D"/>
    <w:rsid w:val="00250D39"/>
    <w:rsid w:val="002530D0"/>
    <w:rsid w:val="002532CC"/>
    <w:rsid w:val="002541A5"/>
    <w:rsid w:val="002617F2"/>
    <w:rsid w:val="00264DE5"/>
    <w:rsid w:val="002665C7"/>
    <w:rsid w:val="002677C6"/>
    <w:rsid w:val="00274173"/>
    <w:rsid w:val="002741B9"/>
    <w:rsid w:val="00276AAB"/>
    <w:rsid w:val="0027781A"/>
    <w:rsid w:val="0028145C"/>
    <w:rsid w:val="00283950"/>
    <w:rsid w:val="00284ABE"/>
    <w:rsid w:val="00285DC7"/>
    <w:rsid w:val="00290C39"/>
    <w:rsid w:val="002910C6"/>
    <w:rsid w:val="002925DE"/>
    <w:rsid w:val="002977B5"/>
    <w:rsid w:val="002A0889"/>
    <w:rsid w:val="002A17E1"/>
    <w:rsid w:val="002A1AAF"/>
    <w:rsid w:val="002A1D8A"/>
    <w:rsid w:val="002A30A9"/>
    <w:rsid w:val="002A4140"/>
    <w:rsid w:val="002A57FB"/>
    <w:rsid w:val="002A5BA4"/>
    <w:rsid w:val="002A7CD7"/>
    <w:rsid w:val="002B0B90"/>
    <w:rsid w:val="002B652F"/>
    <w:rsid w:val="002B65FE"/>
    <w:rsid w:val="002B6E14"/>
    <w:rsid w:val="002C2623"/>
    <w:rsid w:val="002C287D"/>
    <w:rsid w:val="002C2C9B"/>
    <w:rsid w:val="002C345D"/>
    <w:rsid w:val="002C6078"/>
    <w:rsid w:val="002D0A29"/>
    <w:rsid w:val="002D1EA9"/>
    <w:rsid w:val="002D2F73"/>
    <w:rsid w:val="002D4CF6"/>
    <w:rsid w:val="002D6023"/>
    <w:rsid w:val="002D6B4E"/>
    <w:rsid w:val="002E043D"/>
    <w:rsid w:val="002E43DE"/>
    <w:rsid w:val="002E4841"/>
    <w:rsid w:val="002F0D52"/>
    <w:rsid w:val="002F2A00"/>
    <w:rsid w:val="002F2B01"/>
    <w:rsid w:val="002F79B7"/>
    <w:rsid w:val="00300388"/>
    <w:rsid w:val="003010ED"/>
    <w:rsid w:val="003015A5"/>
    <w:rsid w:val="00303B87"/>
    <w:rsid w:val="00304714"/>
    <w:rsid w:val="00304FFA"/>
    <w:rsid w:val="00306BD8"/>
    <w:rsid w:val="00307688"/>
    <w:rsid w:val="00310A50"/>
    <w:rsid w:val="0031427F"/>
    <w:rsid w:val="00316149"/>
    <w:rsid w:val="00322930"/>
    <w:rsid w:val="00323270"/>
    <w:rsid w:val="00323AB2"/>
    <w:rsid w:val="003241B1"/>
    <w:rsid w:val="00325BF5"/>
    <w:rsid w:val="00325D29"/>
    <w:rsid w:val="00327672"/>
    <w:rsid w:val="00330FA7"/>
    <w:rsid w:val="0033203B"/>
    <w:rsid w:val="0033279F"/>
    <w:rsid w:val="003331EC"/>
    <w:rsid w:val="0033378A"/>
    <w:rsid w:val="00334113"/>
    <w:rsid w:val="0034C8FC"/>
    <w:rsid w:val="0035258E"/>
    <w:rsid w:val="0035322B"/>
    <w:rsid w:val="00356FE3"/>
    <w:rsid w:val="00357726"/>
    <w:rsid w:val="003605E6"/>
    <w:rsid w:val="00362DEE"/>
    <w:rsid w:val="003671B7"/>
    <w:rsid w:val="00372503"/>
    <w:rsid w:val="00372856"/>
    <w:rsid w:val="003738CA"/>
    <w:rsid w:val="0037677F"/>
    <w:rsid w:val="00377C02"/>
    <w:rsid w:val="00383019"/>
    <w:rsid w:val="00385595"/>
    <w:rsid w:val="00385672"/>
    <w:rsid w:val="003869CA"/>
    <w:rsid w:val="00390573"/>
    <w:rsid w:val="00392D44"/>
    <w:rsid w:val="0039783E"/>
    <w:rsid w:val="003A11C1"/>
    <w:rsid w:val="003A1A47"/>
    <w:rsid w:val="003A5612"/>
    <w:rsid w:val="003A7C6D"/>
    <w:rsid w:val="003B1212"/>
    <w:rsid w:val="003B196C"/>
    <w:rsid w:val="003B669E"/>
    <w:rsid w:val="003C105D"/>
    <w:rsid w:val="003C3457"/>
    <w:rsid w:val="003C493F"/>
    <w:rsid w:val="003C62CA"/>
    <w:rsid w:val="003C7511"/>
    <w:rsid w:val="003D0725"/>
    <w:rsid w:val="003D0F01"/>
    <w:rsid w:val="003D38C9"/>
    <w:rsid w:val="003D3CEF"/>
    <w:rsid w:val="003D5F04"/>
    <w:rsid w:val="003D6C25"/>
    <w:rsid w:val="003D7385"/>
    <w:rsid w:val="003E3CA9"/>
    <w:rsid w:val="003E448F"/>
    <w:rsid w:val="003E49CA"/>
    <w:rsid w:val="003E5712"/>
    <w:rsid w:val="003E62A4"/>
    <w:rsid w:val="003E756B"/>
    <w:rsid w:val="003E7BD4"/>
    <w:rsid w:val="003F1955"/>
    <w:rsid w:val="003F4F27"/>
    <w:rsid w:val="003F5AD0"/>
    <w:rsid w:val="003F625F"/>
    <w:rsid w:val="0040140E"/>
    <w:rsid w:val="004021A1"/>
    <w:rsid w:val="00402EA0"/>
    <w:rsid w:val="004043D8"/>
    <w:rsid w:val="00404C07"/>
    <w:rsid w:val="004134B3"/>
    <w:rsid w:val="004142DD"/>
    <w:rsid w:val="004156EE"/>
    <w:rsid w:val="00415D77"/>
    <w:rsid w:val="00423244"/>
    <w:rsid w:val="004255BE"/>
    <w:rsid w:val="0042710A"/>
    <w:rsid w:val="00427B55"/>
    <w:rsid w:val="00431E1B"/>
    <w:rsid w:val="004323E2"/>
    <w:rsid w:val="00433B03"/>
    <w:rsid w:val="0043657C"/>
    <w:rsid w:val="004367C2"/>
    <w:rsid w:val="004371FC"/>
    <w:rsid w:val="00440146"/>
    <w:rsid w:val="00443661"/>
    <w:rsid w:val="00444044"/>
    <w:rsid w:val="00444BCF"/>
    <w:rsid w:val="0044508A"/>
    <w:rsid w:val="00447684"/>
    <w:rsid w:val="00447A35"/>
    <w:rsid w:val="00450385"/>
    <w:rsid w:val="004504C3"/>
    <w:rsid w:val="004550A8"/>
    <w:rsid w:val="004576CD"/>
    <w:rsid w:val="00460188"/>
    <w:rsid w:val="004612BC"/>
    <w:rsid w:val="00461592"/>
    <w:rsid w:val="004655BB"/>
    <w:rsid w:val="004720B1"/>
    <w:rsid w:val="00472C67"/>
    <w:rsid w:val="004736EA"/>
    <w:rsid w:val="00473CCE"/>
    <w:rsid w:val="00475A35"/>
    <w:rsid w:val="004778CD"/>
    <w:rsid w:val="00477B88"/>
    <w:rsid w:val="00477BEA"/>
    <w:rsid w:val="00481C68"/>
    <w:rsid w:val="00483147"/>
    <w:rsid w:val="0048703B"/>
    <w:rsid w:val="004930A8"/>
    <w:rsid w:val="004946EF"/>
    <w:rsid w:val="004A047B"/>
    <w:rsid w:val="004A0CE7"/>
    <w:rsid w:val="004A11A3"/>
    <w:rsid w:val="004A5296"/>
    <w:rsid w:val="004A7F73"/>
    <w:rsid w:val="004B05B3"/>
    <w:rsid w:val="004B193F"/>
    <w:rsid w:val="004B423B"/>
    <w:rsid w:val="004B53C1"/>
    <w:rsid w:val="004C01AA"/>
    <w:rsid w:val="004C1221"/>
    <w:rsid w:val="004C3F67"/>
    <w:rsid w:val="004C4C36"/>
    <w:rsid w:val="004C50DB"/>
    <w:rsid w:val="004C57E6"/>
    <w:rsid w:val="004C62B7"/>
    <w:rsid w:val="004C6CA4"/>
    <w:rsid w:val="004C73EB"/>
    <w:rsid w:val="004D14E5"/>
    <w:rsid w:val="004D1E28"/>
    <w:rsid w:val="004D2E1A"/>
    <w:rsid w:val="004D6574"/>
    <w:rsid w:val="004E3886"/>
    <w:rsid w:val="004E6A26"/>
    <w:rsid w:val="004E70F4"/>
    <w:rsid w:val="004F0A11"/>
    <w:rsid w:val="0050045F"/>
    <w:rsid w:val="00501352"/>
    <w:rsid w:val="00504C50"/>
    <w:rsid w:val="00506438"/>
    <w:rsid w:val="0050669D"/>
    <w:rsid w:val="00510797"/>
    <w:rsid w:val="005122FB"/>
    <w:rsid w:val="005124EA"/>
    <w:rsid w:val="0051314E"/>
    <w:rsid w:val="005156E5"/>
    <w:rsid w:val="00522C84"/>
    <w:rsid w:val="00523ACC"/>
    <w:rsid w:val="00524222"/>
    <w:rsid w:val="00527636"/>
    <w:rsid w:val="00532846"/>
    <w:rsid w:val="005341EA"/>
    <w:rsid w:val="005347D9"/>
    <w:rsid w:val="005356C5"/>
    <w:rsid w:val="00535B4F"/>
    <w:rsid w:val="00535F4A"/>
    <w:rsid w:val="00537DE0"/>
    <w:rsid w:val="0054238E"/>
    <w:rsid w:val="0054489C"/>
    <w:rsid w:val="00551412"/>
    <w:rsid w:val="00551DD1"/>
    <w:rsid w:val="00552F7B"/>
    <w:rsid w:val="00560767"/>
    <w:rsid w:val="00560E29"/>
    <w:rsid w:val="0056164C"/>
    <w:rsid w:val="00563914"/>
    <w:rsid w:val="00563953"/>
    <w:rsid w:val="00563DAF"/>
    <w:rsid w:val="00567474"/>
    <w:rsid w:val="00567DDA"/>
    <w:rsid w:val="00572291"/>
    <w:rsid w:val="00576895"/>
    <w:rsid w:val="00577D3E"/>
    <w:rsid w:val="005818A3"/>
    <w:rsid w:val="005822F7"/>
    <w:rsid w:val="005830F7"/>
    <w:rsid w:val="00587FA8"/>
    <w:rsid w:val="00590A4A"/>
    <w:rsid w:val="0059642F"/>
    <w:rsid w:val="005A0FFC"/>
    <w:rsid w:val="005A66B4"/>
    <w:rsid w:val="005A7B1A"/>
    <w:rsid w:val="005B04E6"/>
    <w:rsid w:val="005B0FE4"/>
    <w:rsid w:val="005B14DB"/>
    <w:rsid w:val="005B4BE0"/>
    <w:rsid w:val="005B50F3"/>
    <w:rsid w:val="005B5EB1"/>
    <w:rsid w:val="005B6E38"/>
    <w:rsid w:val="005B7735"/>
    <w:rsid w:val="005C0F97"/>
    <w:rsid w:val="005C1E05"/>
    <w:rsid w:val="005C2225"/>
    <w:rsid w:val="005C354F"/>
    <w:rsid w:val="005C6793"/>
    <w:rsid w:val="005C6BBB"/>
    <w:rsid w:val="005D2669"/>
    <w:rsid w:val="005D2AFA"/>
    <w:rsid w:val="005D47D5"/>
    <w:rsid w:val="005E1087"/>
    <w:rsid w:val="005E2D47"/>
    <w:rsid w:val="005E585F"/>
    <w:rsid w:val="005E5F85"/>
    <w:rsid w:val="005E7570"/>
    <w:rsid w:val="005F06AF"/>
    <w:rsid w:val="005F2B39"/>
    <w:rsid w:val="005F2BC1"/>
    <w:rsid w:val="005F36CE"/>
    <w:rsid w:val="005F42CC"/>
    <w:rsid w:val="005F61C3"/>
    <w:rsid w:val="005F701B"/>
    <w:rsid w:val="006008CA"/>
    <w:rsid w:val="00600FE2"/>
    <w:rsid w:val="0060171A"/>
    <w:rsid w:val="00601DE2"/>
    <w:rsid w:val="006025F8"/>
    <w:rsid w:val="00605029"/>
    <w:rsid w:val="00607CDC"/>
    <w:rsid w:val="00612401"/>
    <w:rsid w:val="006145F6"/>
    <w:rsid w:val="00615EBC"/>
    <w:rsid w:val="00622159"/>
    <w:rsid w:val="0062308C"/>
    <w:rsid w:val="00623B31"/>
    <w:rsid w:val="00624789"/>
    <w:rsid w:val="00626851"/>
    <w:rsid w:val="00631714"/>
    <w:rsid w:val="00636CDE"/>
    <w:rsid w:val="00637C5B"/>
    <w:rsid w:val="00642DB7"/>
    <w:rsid w:val="00644533"/>
    <w:rsid w:val="006448DA"/>
    <w:rsid w:val="00645691"/>
    <w:rsid w:val="0064679D"/>
    <w:rsid w:val="00650860"/>
    <w:rsid w:val="00651736"/>
    <w:rsid w:val="00651B70"/>
    <w:rsid w:val="00655C08"/>
    <w:rsid w:val="00655E01"/>
    <w:rsid w:val="00657C74"/>
    <w:rsid w:val="00660303"/>
    <w:rsid w:val="0066155F"/>
    <w:rsid w:val="00661D0C"/>
    <w:rsid w:val="006664DD"/>
    <w:rsid w:val="00667C34"/>
    <w:rsid w:val="00667E5F"/>
    <w:rsid w:val="00670BBA"/>
    <w:rsid w:val="00671F2A"/>
    <w:rsid w:val="006741A7"/>
    <w:rsid w:val="00674B53"/>
    <w:rsid w:val="00676B0E"/>
    <w:rsid w:val="00676BBF"/>
    <w:rsid w:val="00680333"/>
    <w:rsid w:val="00692FD6"/>
    <w:rsid w:val="006A04D8"/>
    <w:rsid w:val="006A49F3"/>
    <w:rsid w:val="006B5212"/>
    <w:rsid w:val="006B55D2"/>
    <w:rsid w:val="006B6BE6"/>
    <w:rsid w:val="006C0937"/>
    <w:rsid w:val="006C16FE"/>
    <w:rsid w:val="006C2C5B"/>
    <w:rsid w:val="006C2D0D"/>
    <w:rsid w:val="006C2FEF"/>
    <w:rsid w:val="006C4865"/>
    <w:rsid w:val="006C4D1A"/>
    <w:rsid w:val="006C522C"/>
    <w:rsid w:val="006C573C"/>
    <w:rsid w:val="006C63EE"/>
    <w:rsid w:val="006C701D"/>
    <w:rsid w:val="006C7153"/>
    <w:rsid w:val="006D0C2E"/>
    <w:rsid w:val="006D224C"/>
    <w:rsid w:val="006D2675"/>
    <w:rsid w:val="006D2D9A"/>
    <w:rsid w:val="006D2E33"/>
    <w:rsid w:val="006D4458"/>
    <w:rsid w:val="006D72A2"/>
    <w:rsid w:val="006E16E4"/>
    <w:rsid w:val="006E760C"/>
    <w:rsid w:val="006E7F9D"/>
    <w:rsid w:val="006F40EB"/>
    <w:rsid w:val="006F4FD6"/>
    <w:rsid w:val="006F547C"/>
    <w:rsid w:val="006F5873"/>
    <w:rsid w:val="00700164"/>
    <w:rsid w:val="007006D7"/>
    <w:rsid w:val="00702A3E"/>
    <w:rsid w:val="00702AF3"/>
    <w:rsid w:val="00704C5C"/>
    <w:rsid w:val="007068D7"/>
    <w:rsid w:val="0070764D"/>
    <w:rsid w:val="00710F22"/>
    <w:rsid w:val="00711ADE"/>
    <w:rsid w:val="00711D9A"/>
    <w:rsid w:val="00712593"/>
    <w:rsid w:val="00712C84"/>
    <w:rsid w:val="007144AF"/>
    <w:rsid w:val="00715CD0"/>
    <w:rsid w:val="007169B5"/>
    <w:rsid w:val="00717433"/>
    <w:rsid w:val="007175CE"/>
    <w:rsid w:val="00717EC6"/>
    <w:rsid w:val="007246D0"/>
    <w:rsid w:val="0072578B"/>
    <w:rsid w:val="007267D7"/>
    <w:rsid w:val="00734C94"/>
    <w:rsid w:val="007368F3"/>
    <w:rsid w:val="0073734C"/>
    <w:rsid w:val="00737431"/>
    <w:rsid w:val="00742556"/>
    <w:rsid w:val="00742E2A"/>
    <w:rsid w:val="00742E6D"/>
    <w:rsid w:val="0074647D"/>
    <w:rsid w:val="00751FA2"/>
    <w:rsid w:val="00756573"/>
    <w:rsid w:val="00764155"/>
    <w:rsid w:val="00772104"/>
    <w:rsid w:val="00772C8E"/>
    <w:rsid w:val="00773D11"/>
    <w:rsid w:val="007742C8"/>
    <w:rsid w:val="00775984"/>
    <w:rsid w:val="00775FC4"/>
    <w:rsid w:val="00780F89"/>
    <w:rsid w:val="00781A78"/>
    <w:rsid w:val="00781D1B"/>
    <w:rsid w:val="00782F63"/>
    <w:rsid w:val="00783F2B"/>
    <w:rsid w:val="00784635"/>
    <w:rsid w:val="007906DE"/>
    <w:rsid w:val="0079232F"/>
    <w:rsid w:val="00793A5F"/>
    <w:rsid w:val="00794436"/>
    <w:rsid w:val="007969E2"/>
    <w:rsid w:val="007972A8"/>
    <w:rsid w:val="007A11D7"/>
    <w:rsid w:val="007A3332"/>
    <w:rsid w:val="007A73D8"/>
    <w:rsid w:val="007B28A6"/>
    <w:rsid w:val="007B3CDC"/>
    <w:rsid w:val="007B529B"/>
    <w:rsid w:val="007B5A74"/>
    <w:rsid w:val="007C3162"/>
    <w:rsid w:val="007C531C"/>
    <w:rsid w:val="007C5941"/>
    <w:rsid w:val="007C6795"/>
    <w:rsid w:val="007C7E4F"/>
    <w:rsid w:val="007D0A26"/>
    <w:rsid w:val="007D2665"/>
    <w:rsid w:val="007D3317"/>
    <w:rsid w:val="007D3357"/>
    <w:rsid w:val="007D3851"/>
    <w:rsid w:val="007D3CA1"/>
    <w:rsid w:val="007D58AB"/>
    <w:rsid w:val="007E0176"/>
    <w:rsid w:val="007E1E99"/>
    <w:rsid w:val="007E2159"/>
    <w:rsid w:val="007E4773"/>
    <w:rsid w:val="007E4C37"/>
    <w:rsid w:val="007E4DC6"/>
    <w:rsid w:val="007E4FEA"/>
    <w:rsid w:val="007E5F2E"/>
    <w:rsid w:val="007E6F06"/>
    <w:rsid w:val="007E7657"/>
    <w:rsid w:val="007F0082"/>
    <w:rsid w:val="007F0456"/>
    <w:rsid w:val="007F107A"/>
    <w:rsid w:val="007F14CA"/>
    <w:rsid w:val="007F1A8D"/>
    <w:rsid w:val="007F1FF3"/>
    <w:rsid w:val="007F4F92"/>
    <w:rsid w:val="007F4F99"/>
    <w:rsid w:val="007F516E"/>
    <w:rsid w:val="0080041B"/>
    <w:rsid w:val="008039D5"/>
    <w:rsid w:val="0080421E"/>
    <w:rsid w:val="0080757A"/>
    <w:rsid w:val="00811EDD"/>
    <w:rsid w:val="00816E96"/>
    <w:rsid w:val="00822657"/>
    <w:rsid w:val="00822D56"/>
    <w:rsid w:val="00823802"/>
    <w:rsid w:val="00826A05"/>
    <w:rsid w:val="00831010"/>
    <w:rsid w:val="00832C13"/>
    <w:rsid w:val="00833135"/>
    <w:rsid w:val="00833A39"/>
    <w:rsid w:val="0083494E"/>
    <w:rsid w:val="0083578E"/>
    <w:rsid w:val="008359D8"/>
    <w:rsid w:val="008360F4"/>
    <w:rsid w:val="008419F9"/>
    <w:rsid w:val="0084327E"/>
    <w:rsid w:val="00845F83"/>
    <w:rsid w:val="00846B4A"/>
    <w:rsid w:val="00853090"/>
    <w:rsid w:val="00856877"/>
    <w:rsid w:val="00857124"/>
    <w:rsid w:val="0085785A"/>
    <w:rsid w:val="00860754"/>
    <w:rsid w:val="00863B1E"/>
    <w:rsid w:val="0086506D"/>
    <w:rsid w:val="008729A3"/>
    <w:rsid w:val="00873A77"/>
    <w:rsid w:val="00874D0D"/>
    <w:rsid w:val="00881A4D"/>
    <w:rsid w:val="00881E22"/>
    <w:rsid w:val="008827E5"/>
    <w:rsid w:val="00883CE8"/>
    <w:rsid w:val="0088471D"/>
    <w:rsid w:val="00885106"/>
    <w:rsid w:val="00891971"/>
    <w:rsid w:val="00891DB0"/>
    <w:rsid w:val="008939F3"/>
    <w:rsid w:val="00894FAA"/>
    <w:rsid w:val="008A04BE"/>
    <w:rsid w:val="008A1E27"/>
    <w:rsid w:val="008A3155"/>
    <w:rsid w:val="008A56F1"/>
    <w:rsid w:val="008A6979"/>
    <w:rsid w:val="008B1362"/>
    <w:rsid w:val="008B1D83"/>
    <w:rsid w:val="008B321F"/>
    <w:rsid w:val="008B494C"/>
    <w:rsid w:val="008B5267"/>
    <w:rsid w:val="008C2D5F"/>
    <w:rsid w:val="008C3626"/>
    <w:rsid w:val="008C3FB7"/>
    <w:rsid w:val="008C6340"/>
    <w:rsid w:val="008D25BC"/>
    <w:rsid w:val="008E1A1C"/>
    <w:rsid w:val="008E201E"/>
    <w:rsid w:val="008E4D99"/>
    <w:rsid w:val="008E690C"/>
    <w:rsid w:val="008F15D7"/>
    <w:rsid w:val="008F1F5C"/>
    <w:rsid w:val="008F4F04"/>
    <w:rsid w:val="008F6941"/>
    <w:rsid w:val="00901AED"/>
    <w:rsid w:val="00902557"/>
    <w:rsid w:val="00902962"/>
    <w:rsid w:val="00904448"/>
    <w:rsid w:val="009047CF"/>
    <w:rsid w:val="00904CF7"/>
    <w:rsid w:val="00905D3D"/>
    <w:rsid w:val="009061C4"/>
    <w:rsid w:val="0090678C"/>
    <w:rsid w:val="00911448"/>
    <w:rsid w:val="0091317F"/>
    <w:rsid w:val="0091345C"/>
    <w:rsid w:val="009219F2"/>
    <w:rsid w:val="009237FA"/>
    <w:rsid w:val="00924C4D"/>
    <w:rsid w:val="00926A13"/>
    <w:rsid w:val="00927A22"/>
    <w:rsid w:val="00927F12"/>
    <w:rsid w:val="009306CA"/>
    <w:rsid w:val="00934066"/>
    <w:rsid w:val="009357B7"/>
    <w:rsid w:val="0093635D"/>
    <w:rsid w:val="00940A2F"/>
    <w:rsid w:val="009415E0"/>
    <w:rsid w:val="0094569D"/>
    <w:rsid w:val="00946959"/>
    <w:rsid w:val="00947E87"/>
    <w:rsid w:val="00950583"/>
    <w:rsid w:val="00953B6D"/>
    <w:rsid w:val="00956B3D"/>
    <w:rsid w:val="00964083"/>
    <w:rsid w:val="00964769"/>
    <w:rsid w:val="00966675"/>
    <w:rsid w:val="0097020F"/>
    <w:rsid w:val="009760B9"/>
    <w:rsid w:val="00976F17"/>
    <w:rsid w:val="00981CEF"/>
    <w:rsid w:val="0098615A"/>
    <w:rsid w:val="009910DC"/>
    <w:rsid w:val="00992986"/>
    <w:rsid w:val="0099301A"/>
    <w:rsid w:val="00994896"/>
    <w:rsid w:val="00994E6C"/>
    <w:rsid w:val="009966AE"/>
    <w:rsid w:val="009A0192"/>
    <w:rsid w:val="009A0202"/>
    <w:rsid w:val="009A128D"/>
    <w:rsid w:val="009A16D0"/>
    <w:rsid w:val="009A19C8"/>
    <w:rsid w:val="009A2450"/>
    <w:rsid w:val="009A2AC0"/>
    <w:rsid w:val="009A2FC4"/>
    <w:rsid w:val="009A3495"/>
    <w:rsid w:val="009A5043"/>
    <w:rsid w:val="009A6CCD"/>
    <w:rsid w:val="009B117D"/>
    <w:rsid w:val="009B2CA7"/>
    <w:rsid w:val="009B42C4"/>
    <w:rsid w:val="009B588A"/>
    <w:rsid w:val="009C02FD"/>
    <w:rsid w:val="009C396D"/>
    <w:rsid w:val="009C7628"/>
    <w:rsid w:val="009D093D"/>
    <w:rsid w:val="009D0FF2"/>
    <w:rsid w:val="009D2563"/>
    <w:rsid w:val="009D28DB"/>
    <w:rsid w:val="009D40E6"/>
    <w:rsid w:val="009E00EE"/>
    <w:rsid w:val="009E014C"/>
    <w:rsid w:val="009E0FF0"/>
    <w:rsid w:val="009E18CC"/>
    <w:rsid w:val="009E1B7C"/>
    <w:rsid w:val="009E5731"/>
    <w:rsid w:val="009F256A"/>
    <w:rsid w:val="009F2876"/>
    <w:rsid w:val="009F4904"/>
    <w:rsid w:val="00A01E3D"/>
    <w:rsid w:val="00A03F5E"/>
    <w:rsid w:val="00A074AE"/>
    <w:rsid w:val="00A07612"/>
    <w:rsid w:val="00A07EB8"/>
    <w:rsid w:val="00A109A4"/>
    <w:rsid w:val="00A1134E"/>
    <w:rsid w:val="00A12992"/>
    <w:rsid w:val="00A14DA9"/>
    <w:rsid w:val="00A16481"/>
    <w:rsid w:val="00A17059"/>
    <w:rsid w:val="00A20B5F"/>
    <w:rsid w:val="00A22BCC"/>
    <w:rsid w:val="00A234CB"/>
    <w:rsid w:val="00A23801"/>
    <w:rsid w:val="00A24417"/>
    <w:rsid w:val="00A2444C"/>
    <w:rsid w:val="00A260F3"/>
    <w:rsid w:val="00A3056F"/>
    <w:rsid w:val="00A32725"/>
    <w:rsid w:val="00A33EAC"/>
    <w:rsid w:val="00A42579"/>
    <w:rsid w:val="00A425E9"/>
    <w:rsid w:val="00A4399B"/>
    <w:rsid w:val="00A443A4"/>
    <w:rsid w:val="00A4730D"/>
    <w:rsid w:val="00A532F1"/>
    <w:rsid w:val="00A57C47"/>
    <w:rsid w:val="00A60E50"/>
    <w:rsid w:val="00A64DBD"/>
    <w:rsid w:val="00A71AD0"/>
    <w:rsid w:val="00A75E88"/>
    <w:rsid w:val="00A81F15"/>
    <w:rsid w:val="00A82CFA"/>
    <w:rsid w:val="00A841D7"/>
    <w:rsid w:val="00A85645"/>
    <w:rsid w:val="00A90A9A"/>
    <w:rsid w:val="00A91B34"/>
    <w:rsid w:val="00A91CE1"/>
    <w:rsid w:val="00A95916"/>
    <w:rsid w:val="00A9638F"/>
    <w:rsid w:val="00AA0BF2"/>
    <w:rsid w:val="00AA1859"/>
    <w:rsid w:val="00AA2B81"/>
    <w:rsid w:val="00AA2DEE"/>
    <w:rsid w:val="00AA4C2D"/>
    <w:rsid w:val="00AA5977"/>
    <w:rsid w:val="00AA6754"/>
    <w:rsid w:val="00AB0EF0"/>
    <w:rsid w:val="00AB118A"/>
    <w:rsid w:val="00AB29A6"/>
    <w:rsid w:val="00AB342A"/>
    <w:rsid w:val="00AB360A"/>
    <w:rsid w:val="00AB462F"/>
    <w:rsid w:val="00AB58E0"/>
    <w:rsid w:val="00AB63F2"/>
    <w:rsid w:val="00AC5EEA"/>
    <w:rsid w:val="00AC5FD5"/>
    <w:rsid w:val="00AC7394"/>
    <w:rsid w:val="00AD1022"/>
    <w:rsid w:val="00AD1729"/>
    <w:rsid w:val="00AD276E"/>
    <w:rsid w:val="00AD7713"/>
    <w:rsid w:val="00AE0531"/>
    <w:rsid w:val="00AE06A6"/>
    <w:rsid w:val="00AE4076"/>
    <w:rsid w:val="00AE7543"/>
    <w:rsid w:val="00AE7E97"/>
    <w:rsid w:val="00AF2610"/>
    <w:rsid w:val="00AF3A04"/>
    <w:rsid w:val="00B02B98"/>
    <w:rsid w:val="00B0405D"/>
    <w:rsid w:val="00B043D7"/>
    <w:rsid w:val="00B1140D"/>
    <w:rsid w:val="00B151E0"/>
    <w:rsid w:val="00B1773B"/>
    <w:rsid w:val="00B219D6"/>
    <w:rsid w:val="00B21B61"/>
    <w:rsid w:val="00B23B04"/>
    <w:rsid w:val="00B26BFD"/>
    <w:rsid w:val="00B3190F"/>
    <w:rsid w:val="00B32434"/>
    <w:rsid w:val="00B33290"/>
    <w:rsid w:val="00B33759"/>
    <w:rsid w:val="00B4263D"/>
    <w:rsid w:val="00B438EE"/>
    <w:rsid w:val="00B4649F"/>
    <w:rsid w:val="00B46EDC"/>
    <w:rsid w:val="00B47D40"/>
    <w:rsid w:val="00B5006C"/>
    <w:rsid w:val="00B51A6F"/>
    <w:rsid w:val="00B5217C"/>
    <w:rsid w:val="00B571EB"/>
    <w:rsid w:val="00B6412C"/>
    <w:rsid w:val="00B6624A"/>
    <w:rsid w:val="00B66D7A"/>
    <w:rsid w:val="00B7095D"/>
    <w:rsid w:val="00B74656"/>
    <w:rsid w:val="00B80038"/>
    <w:rsid w:val="00B80084"/>
    <w:rsid w:val="00B807D5"/>
    <w:rsid w:val="00B822AB"/>
    <w:rsid w:val="00B8238D"/>
    <w:rsid w:val="00B82542"/>
    <w:rsid w:val="00B84D13"/>
    <w:rsid w:val="00B86553"/>
    <w:rsid w:val="00B8715C"/>
    <w:rsid w:val="00B87621"/>
    <w:rsid w:val="00B8767B"/>
    <w:rsid w:val="00B92EA7"/>
    <w:rsid w:val="00B937DB"/>
    <w:rsid w:val="00B93888"/>
    <w:rsid w:val="00B94800"/>
    <w:rsid w:val="00B965FB"/>
    <w:rsid w:val="00BA0930"/>
    <w:rsid w:val="00BA0A55"/>
    <w:rsid w:val="00BA0E2B"/>
    <w:rsid w:val="00BA6984"/>
    <w:rsid w:val="00BA7BE2"/>
    <w:rsid w:val="00BB1130"/>
    <w:rsid w:val="00BB144C"/>
    <w:rsid w:val="00BB15F7"/>
    <w:rsid w:val="00BB3951"/>
    <w:rsid w:val="00BB5FC0"/>
    <w:rsid w:val="00BB626F"/>
    <w:rsid w:val="00BC0265"/>
    <w:rsid w:val="00BC0F18"/>
    <w:rsid w:val="00BC1CB4"/>
    <w:rsid w:val="00BC2D62"/>
    <w:rsid w:val="00BC4E2E"/>
    <w:rsid w:val="00BC6B5C"/>
    <w:rsid w:val="00BC772C"/>
    <w:rsid w:val="00BD0519"/>
    <w:rsid w:val="00BD1B8E"/>
    <w:rsid w:val="00BD25FD"/>
    <w:rsid w:val="00BD557F"/>
    <w:rsid w:val="00BD6521"/>
    <w:rsid w:val="00BE3347"/>
    <w:rsid w:val="00BF0A9A"/>
    <w:rsid w:val="00C02316"/>
    <w:rsid w:val="00C03240"/>
    <w:rsid w:val="00C05A56"/>
    <w:rsid w:val="00C064AB"/>
    <w:rsid w:val="00C0696F"/>
    <w:rsid w:val="00C06E8B"/>
    <w:rsid w:val="00C0762C"/>
    <w:rsid w:val="00C117A6"/>
    <w:rsid w:val="00C14B17"/>
    <w:rsid w:val="00C20668"/>
    <w:rsid w:val="00C20A27"/>
    <w:rsid w:val="00C20C5C"/>
    <w:rsid w:val="00C20CAF"/>
    <w:rsid w:val="00C21372"/>
    <w:rsid w:val="00C23C0B"/>
    <w:rsid w:val="00C30580"/>
    <w:rsid w:val="00C316DB"/>
    <w:rsid w:val="00C32A0F"/>
    <w:rsid w:val="00C40458"/>
    <w:rsid w:val="00C4099B"/>
    <w:rsid w:val="00C4454E"/>
    <w:rsid w:val="00C44DFF"/>
    <w:rsid w:val="00C452BD"/>
    <w:rsid w:val="00C4535D"/>
    <w:rsid w:val="00C459BC"/>
    <w:rsid w:val="00C4618E"/>
    <w:rsid w:val="00C471C5"/>
    <w:rsid w:val="00C4786B"/>
    <w:rsid w:val="00C47BE8"/>
    <w:rsid w:val="00C47FC5"/>
    <w:rsid w:val="00C523EA"/>
    <w:rsid w:val="00C53C2C"/>
    <w:rsid w:val="00C554BC"/>
    <w:rsid w:val="00C563A9"/>
    <w:rsid w:val="00C57BC2"/>
    <w:rsid w:val="00C6257C"/>
    <w:rsid w:val="00C636B8"/>
    <w:rsid w:val="00C63DE1"/>
    <w:rsid w:val="00C64D61"/>
    <w:rsid w:val="00C666DB"/>
    <w:rsid w:val="00C673D6"/>
    <w:rsid w:val="00C67B15"/>
    <w:rsid w:val="00C70A88"/>
    <w:rsid w:val="00C7168A"/>
    <w:rsid w:val="00C73E7D"/>
    <w:rsid w:val="00C744F2"/>
    <w:rsid w:val="00C7481D"/>
    <w:rsid w:val="00C75AF2"/>
    <w:rsid w:val="00C77436"/>
    <w:rsid w:val="00C839AF"/>
    <w:rsid w:val="00C85C09"/>
    <w:rsid w:val="00C90955"/>
    <w:rsid w:val="00C91C90"/>
    <w:rsid w:val="00C92DF3"/>
    <w:rsid w:val="00C93D75"/>
    <w:rsid w:val="00C94807"/>
    <w:rsid w:val="00C957B0"/>
    <w:rsid w:val="00CA0D0C"/>
    <w:rsid w:val="00CA231B"/>
    <w:rsid w:val="00CA2BBC"/>
    <w:rsid w:val="00CA3EEB"/>
    <w:rsid w:val="00CA5B16"/>
    <w:rsid w:val="00CA716E"/>
    <w:rsid w:val="00CA7260"/>
    <w:rsid w:val="00CA7307"/>
    <w:rsid w:val="00CA77F5"/>
    <w:rsid w:val="00CA7BE4"/>
    <w:rsid w:val="00CB22D2"/>
    <w:rsid w:val="00CB3387"/>
    <w:rsid w:val="00CC056F"/>
    <w:rsid w:val="00CC1316"/>
    <w:rsid w:val="00CC42E2"/>
    <w:rsid w:val="00CC5D29"/>
    <w:rsid w:val="00CC6D01"/>
    <w:rsid w:val="00CC7781"/>
    <w:rsid w:val="00CD3752"/>
    <w:rsid w:val="00CD5ADA"/>
    <w:rsid w:val="00CD64B1"/>
    <w:rsid w:val="00CD658F"/>
    <w:rsid w:val="00CD6DFD"/>
    <w:rsid w:val="00CE0D40"/>
    <w:rsid w:val="00CE6F68"/>
    <w:rsid w:val="00CE767D"/>
    <w:rsid w:val="00CF01E2"/>
    <w:rsid w:val="00CF0FF2"/>
    <w:rsid w:val="00CF7E03"/>
    <w:rsid w:val="00D043C6"/>
    <w:rsid w:val="00D05645"/>
    <w:rsid w:val="00D05F70"/>
    <w:rsid w:val="00D0602C"/>
    <w:rsid w:val="00D17536"/>
    <w:rsid w:val="00D213FA"/>
    <w:rsid w:val="00D21ABF"/>
    <w:rsid w:val="00D224C0"/>
    <w:rsid w:val="00D22EF1"/>
    <w:rsid w:val="00D23700"/>
    <w:rsid w:val="00D23F98"/>
    <w:rsid w:val="00D2432C"/>
    <w:rsid w:val="00D261A1"/>
    <w:rsid w:val="00D2658F"/>
    <w:rsid w:val="00D30A8E"/>
    <w:rsid w:val="00D30BF7"/>
    <w:rsid w:val="00D310DA"/>
    <w:rsid w:val="00D31FD9"/>
    <w:rsid w:val="00D427E2"/>
    <w:rsid w:val="00D43379"/>
    <w:rsid w:val="00D4515D"/>
    <w:rsid w:val="00D45EF9"/>
    <w:rsid w:val="00D46FE7"/>
    <w:rsid w:val="00D50857"/>
    <w:rsid w:val="00D52D63"/>
    <w:rsid w:val="00D54994"/>
    <w:rsid w:val="00D549D8"/>
    <w:rsid w:val="00D55A3A"/>
    <w:rsid w:val="00D55FFF"/>
    <w:rsid w:val="00D61A2E"/>
    <w:rsid w:val="00D61B28"/>
    <w:rsid w:val="00D62CE2"/>
    <w:rsid w:val="00D6473F"/>
    <w:rsid w:val="00D66FEA"/>
    <w:rsid w:val="00D67A0F"/>
    <w:rsid w:val="00D70E3C"/>
    <w:rsid w:val="00D722E2"/>
    <w:rsid w:val="00D7286A"/>
    <w:rsid w:val="00D735A8"/>
    <w:rsid w:val="00D73BBB"/>
    <w:rsid w:val="00D75273"/>
    <w:rsid w:val="00D8363C"/>
    <w:rsid w:val="00D85779"/>
    <w:rsid w:val="00D859BE"/>
    <w:rsid w:val="00D85B45"/>
    <w:rsid w:val="00D915C6"/>
    <w:rsid w:val="00D93A16"/>
    <w:rsid w:val="00D93BEC"/>
    <w:rsid w:val="00D94DF2"/>
    <w:rsid w:val="00DA176B"/>
    <w:rsid w:val="00DA4A9B"/>
    <w:rsid w:val="00DB057F"/>
    <w:rsid w:val="00DB477D"/>
    <w:rsid w:val="00DB5A34"/>
    <w:rsid w:val="00DB649C"/>
    <w:rsid w:val="00DB6933"/>
    <w:rsid w:val="00DC1A48"/>
    <w:rsid w:val="00DC2E41"/>
    <w:rsid w:val="00DC53F5"/>
    <w:rsid w:val="00DC597B"/>
    <w:rsid w:val="00DC77A5"/>
    <w:rsid w:val="00DD09E1"/>
    <w:rsid w:val="00DD295B"/>
    <w:rsid w:val="00DD6C0A"/>
    <w:rsid w:val="00DE0192"/>
    <w:rsid w:val="00DE2FB2"/>
    <w:rsid w:val="00DE2FD7"/>
    <w:rsid w:val="00DE37C3"/>
    <w:rsid w:val="00DF0B42"/>
    <w:rsid w:val="00DF3016"/>
    <w:rsid w:val="00DF38B8"/>
    <w:rsid w:val="00DF48A0"/>
    <w:rsid w:val="00DF5DEF"/>
    <w:rsid w:val="00E005DE"/>
    <w:rsid w:val="00E01167"/>
    <w:rsid w:val="00E029FE"/>
    <w:rsid w:val="00E035FA"/>
    <w:rsid w:val="00E059F4"/>
    <w:rsid w:val="00E12213"/>
    <w:rsid w:val="00E12595"/>
    <w:rsid w:val="00E1752C"/>
    <w:rsid w:val="00E22F08"/>
    <w:rsid w:val="00E2305A"/>
    <w:rsid w:val="00E267D7"/>
    <w:rsid w:val="00E35680"/>
    <w:rsid w:val="00E35F03"/>
    <w:rsid w:val="00E36AC6"/>
    <w:rsid w:val="00E41328"/>
    <w:rsid w:val="00E42AA7"/>
    <w:rsid w:val="00E54808"/>
    <w:rsid w:val="00E554B9"/>
    <w:rsid w:val="00E57A00"/>
    <w:rsid w:val="00E60B66"/>
    <w:rsid w:val="00E66418"/>
    <w:rsid w:val="00E71D11"/>
    <w:rsid w:val="00E74ECF"/>
    <w:rsid w:val="00E770CB"/>
    <w:rsid w:val="00E83E70"/>
    <w:rsid w:val="00E84156"/>
    <w:rsid w:val="00E855F8"/>
    <w:rsid w:val="00E87CD1"/>
    <w:rsid w:val="00E912AE"/>
    <w:rsid w:val="00E9671D"/>
    <w:rsid w:val="00E96BA0"/>
    <w:rsid w:val="00EA1481"/>
    <w:rsid w:val="00EA26D3"/>
    <w:rsid w:val="00EA2F65"/>
    <w:rsid w:val="00EA60B3"/>
    <w:rsid w:val="00EA6216"/>
    <w:rsid w:val="00EA66F1"/>
    <w:rsid w:val="00EA737B"/>
    <w:rsid w:val="00EA777F"/>
    <w:rsid w:val="00EB10FD"/>
    <w:rsid w:val="00EB188D"/>
    <w:rsid w:val="00EB5572"/>
    <w:rsid w:val="00EB692A"/>
    <w:rsid w:val="00EB6BF2"/>
    <w:rsid w:val="00EB72CC"/>
    <w:rsid w:val="00EC0886"/>
    <w:rsid w:val="00EC08A5"/>
    <w:rsid w:val="00EC64D3"/>
    <w:rsid w:val="00EC6E27"/>
    <w:rsid w:val="00ED0F56"/>
    <w:rsid w:val="00EE7E6E"/>
    <w:rsid w:val="00EF1874"/>
    <w:rsid w:val="00EF2F74"/>
    <w:rsid w:val="00EF5BF6"/>
    <w:rsid w:val="00EF6EFC"/>
    <w:rsid w:val="00EF7520"/>
    <w:rsid w:val="00F000E6"/>
    <w:rsid w:val="00F003BF"/>
    <w:rsid w:val="00F01E87"/>
    <w:rsid w:val="00F026B0"/>
    <w:rsid w:val="00F028D5"/>
    <w:rsid w:val="00F071BB"/>
    <w:rsid w:val="00F075A1"/>
    <w:rsid w:val="00F1050B"/>
    <w:rsid w:val="00F106D1"/>
    <w:rsid w:val="00F11289"/>
    <w:rsid w:val="00F13A56"/>
    <w:rsid w:val="00F15D4F"/>
    <w:rsid w:val="00F22236"/>
    <w:rsid w:val="00F228F7"/>
    <w:rsid w:val="00F25203"/>
    <w:rsid w:val="00F2726D"/>
    <w:rsid w:val="00F27B5A"/>
    <w:rsid w:val="00F320C2"/>
    <w:rsid w:val="00F34E49"/>
    <w:rsid w:val="00F35B4D"/>
    <w:rsid w:val="00F41CEF"/>
    <w:rsid w:val="00F43B4D"/>
    <w:rsid w:val="00F44975"/>
    <w:rsid w:val="00F45E92"/>
    <w:rsid w:val="00F468FA"/>
    <w:rsid w:val="00F50513"/>
    <w:rsid w:val="00F533D6"/>
    <w:rsid w:val="00F535A4"/>
    <w:rsid w:val="00F5525D"/>
    <w:rsid w:val="00F577E1"/>
    <w:rsid w:val="00F636E2"/>
    <w:rsid w:val="00F653AA"/>
    <w:rsid w:val="00F66793"/>
    <w:rsid w:val="00F67C0E"/>
    <w:rsid w:val="00F715E7"/>
    <w:rsid w:val="00F73936"/>
    <w:rsid w:val="00F75452"/>
    <w:rsid w:val="00F75602"/>
    <w:rsid w:val="00F75CD3"/>
    <w:rsid w:val="00F75D13"/>
    <w:rsid w:val="00F80241"/>
    <w:rsid w:val="00F812AC"/>
    <w:rsid w:val="00F82FCF"/>
    <w:rsid w:val="00F83698"/>
    <w:rsid w:val="00F83D55"/>
    <w:rsid w:val="00F84CDA"/>
    <w:rsid w:val="00F862BF"/>
    <w:rsid w:val="00F91924"/>
    <w:rsid w:val="00F91BD2"/>
    <w:rsid w:val="00F91D84"/>
    <w:rsid w:val="00F94302"/>
    <w:rsid w:val="00F96634"/>
    <w:rsid w:val="00FA2202"/>
    <w:rsid w:val="00FA2386"/>
    <w:rsid w:val="00FA786E"/>
    <w:rsid w:val="00FB3186"/>
    <w:rsid w:val="00FB430D"/>
    <w:rsid w:val="00FB6678"/>
    <w:rsid w:val="00FC1EC5"/>
    <w:rsid w:val="00FC38E3"/>
    <w:rsid w:val="00FD3847"/>
    <w:rsid w:val="00FD6999"/>
    <w:rsid w:val="00FD6DEF"/>
    <w:rsid w:val="00FD6E0A"/>
    <w:rsid w:val="00FD738D"/>
    <w:rsid w:val="00FD7F8A"/>
    <w:rsid w:val="00FE68AF"/>
    <w:rsid w:val="00FE698D"/>
    <w:rsid w:val="00FF3ADE"/>
    <w:rsid w:val="00FF3EF7"/>
    <w:rsid w:val="00FF6871"/>
    <w:rsid w:val="00FF7EE0"/>
    <w:rsid w:val="0230C1D5"/>
    <w:rsid w:val="07D3922F"/>
    <w:rsid w:val="09AD38A2"/>
    <w:rsid w:val="3498C94F"/>
    <w:rsid w:val="40004D9A"/>
    <w:rsid w:val="4CC66590"/>
    <w:rsid w:val="5FD93B2C"/>
    <w:rsid w:val="6CC1CB81"/>
    <w:rsid w:val="6DB260D8"/>
    <w:rsid w:val="719C08C0"/>
    <w:rsid w:val="7E45BAA6"/>
    <w:rsid w:val="7EBE9C9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693150"/>
  <w15:chartTrackingRefBased/>
  <w15:docId w15:val="{FDB4500E-BDCB-4A70-813E-79FCEA427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BE" w:eastAsia="en-US" w:bidi="ar-SA"/>
        <w14:ligatures w14:val="standardContextual"/>
      </w:rPr>
    </w:rPrDefault>
    <w:pPrDefault>
      <w:pPr>
        <w:spacing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0DC"/>
    <w:rPr>
      <w:rFonts w:ascii="Arial" w:hAnsi="Arial" w:cs="Arial"/>
      <w:noProof/>
      <w:sz w:val="19"/>
      <w:lang w:val="en-US"/>
    </w:rPr>
  </w:style>
  <w:style w:type="paragraph" w:styleId="Heading1">
    <w:name w:val="heading 1"/>
    <w:basedOn w:val="Normal"/>
    <w:next w:val="Normal"/>
    <w:link w:val="Heading1Char"/>
    <w:uiPriority w:val="9"/>
    <w:qFormat/>
    <w:rsid w:val="00CC42E2"/>
    <w:pPr>
      <w:keepNext/>
      <w:tabs>
        <w:tab w:val="left" w:pos="0"/>
        <w:tab w:val="left" w:pos="426"/>
      </w:tabs>
      <w:spacing w:before="720" w:after="480" w:line="240" w:lineRule="auto"/>
      <w:ind w:left="425" w:hanging="425"/>
      <w:outlineLvl w:val="0"/>
    </w:pPr>
    <w:rPr>
      <w:rFonts w:asciiTheme="majorHAnsi" w:eastAsiaTheme="majorEastAsia" w:hAnsiTheme="majorHAnsi" w:cs="Times New Roman (Koppen CS)"/>
      <w:b/>
      <w:color w:val="FA6432" w:themeColor="background2"/>
      <w:sz w:val="42"/>
      <w:szCs w:val="42"/>
      <w:lang w:val="nl-NL"/>
    </w:rPr>
  </w:style>
  <w:style w:type="paragraph" w:styleId="Heading2">
    <w:name w:val="heading 2"/>
    <w:basedOn w:val="Normal"/>
    <w:next w:val="Normal"/>
    <w:link w:val="Heading2Char"/>
    <w:uiPriority w:val="9"/>
    <w:unhideWhenUsed/>
    <w:qFormat/>
    <w:rsid w:val="006C4865"/>
    <w:pPr>
      <w:keepNext/>
      <w:tabs>
        <w:tab w:val="left" w:pos="567"/>
      </w:tabs>
      <w:spacing w:before="240" w:after="240" w:line="240" w:lineRule="auto"/>
      <w:ind w:left="567" w:hanging="567"/>
      <w:outlineLvl w:val="1"/>
    </w:pPr>
    <w:rPr>
      <w:rFonts w:asciiTheme="majorHAnsi" w:eastAsiaTheme="majorEastAsia" w:hAnsiTheme="majorHAnsi" w:cstheme="majorBidi"/>
      <w:b/>
      <w:bCs/>
      <w:color w:val="00283C" w:themeColor="text2"/>
      <w:sz w:val="28"/>
      <w:szCs w:val="28"/>
      <w:lang w:val="nl-NL" w:eastAsia="nl-BE"/>
    </w:rPr>
  </w:style>
  <w:style w:type="paragraph" w:styleId="Heading3">
    <w:name w:val="heading 3"/>
    <w:basedOn w:val="Normal"/>
    <w:next w:val="Normal"/>
    <w:link w:val="Heading3Char"/>
    <w:uiPriority w:val="9"/>
    <w:unhideWhenUsed/>
    <w:qFormat/>
    <w:rsid w:val="00F83D55"/>
    <w:pPr>
      <w:keepNext/>
      <w:tabs>
        <w:tab w:val="left" w:pos="624"/>
      </w:tabs>
      <w:spacing w:before="360" w:after="240" w:line="240" w:lineRule="auto"/>
      <w:ind w:left="624" w:hanging="624"/>
      <w:outlineLvl w:val="2"/>
    </w:pPr>
    <w:rPr>
      <w:rFonts w:asciiTheme="majorHAnsi" w:eastAsiaTheme="majorEastAsia" w:hAnsiTheme="majorHAnsi" w:cstheme="majorBidi"/>
      <w:b/>
      <w:bCs/>
      <w:color w:val="FA6432" w:themeColor="background2"/>
      <w:sz w:val="22"/>
      <w:szCs w:val="22"/>
      <w:lang w:val="nl-BE"/>
    </w:rPr>
  </w:style>
  <w:style w:type="paragraph" w:styleId="Heading4">
    <w:name w:val="heading 4"/>
    <w:basedOn w:val="Normal"/>
    <w:next w:val="Normal"/>
    <w:link w:val="Heading4Char"/>
    <w:uiPriority w:val="9"/>
    <w:unhideWhenUsed/>
    <w:qFormat/>
    <w:rsid w:val="00211DA9"/>
    <w:pPr>
      <w:keepNext/>
      <w:tabs>
        <w:tab w:val="left" w:pos="794"/>
      </w:tabs>
      <w:spacing w:before="360" w:after="240" w:line="240" w:lineRule="auto"/>
      <w:ind w:left="794" w:hanging="794"/>
      <w:outlineLvl w:val="3"/>
    </w:pPr>
    <w:rPr>
      <w:rFonts w:asciiTheme="majorHAnsi" w:eastAsiaTheme="majorEastAsia" w:hAnsiTheme="majorHAnsi" w:cstheme="majorBidi"/>
      <w:b/>
      <w:bCs/>
      <w:i/>
      <w:iCs/>
      <w:color w:val="00283C" w:themeColor="text2"/>
      <w:sz w:val="22"/>
      <w:szCs w:val="22"/>
    </w:rPr>
  </w:style>
  <w:style w:type="paragraph" w:styleId="Heading5">
    <w:name w:val="heading 5"/>
    <w:basedOn w:val="Normal"/>
    <w:next w:val="Normal"/>
    <w:link w:val="Heading5Char"/>
    <w:uiPriority w:val="9"/>
    <w:unhideWhenUsed/>
    <w:qFormat/>
    <w:rsid w:val="00B21B61"/>
    <w:pPr>
      <w:keepNext/>
      <w:tabs>
        <w:tab w:val="left" w:pos="426"/>
      </w:tabs>
      <w:spacing w:before="360" w:after="240" w:line="240" w:lineRule="auto"/>
      <w:outlineLvl w:val="4"/>
    </w:pPr>
    <w:rPr>
      <w:rFonts w:eastAsiaTheme="majorEastAsia" w:cstheme="majorBidi"/>
      <w:b/>
      <w:bCs/>
      <w:caps/>
      <w:color w:val="FA6432" w:themeColor="background2"/>
      <w:sz w:val="17"/>
      <w:szCs w:val="17"/>
      <w:lang w:val="nl-BE"/>
    </w:rPr>
  </w:style>
  <w:style w:type="paragraph" w:styleId="Heading6">
    <w:name w:val="heading 6"/>
    <w:next w:val="Normal"/>
    <w:link w:val="Heading6Char"/>
    <w:uiPriority w:val="9"/>
    <w:unhideWhenUsed/>
    <w:qFormat/>
    <w:rsid w:val="00B21B61"/>
    <w:pPr>
      <w:tabs>
        <w:tab w:val="left" w:pos="426"/>
      </w:tabs>
      <w:spacing w:before="360" w:after="240"/>
      <w:outlineLvl w:val="5"/>
    </w:pPr>
    <w:rPr>
      <w:rFonts w:ascii="Arial" w:eastAsiaTheme="majorEastAsia" w:hAnsi="Arial" w:cstheme="majorBidi"/>
      <w:b/>
      <w:bCs/>
      <w:caps/>
      <w:color w:val="00283C" w:themeColor="text2"/>
      <w:sz w:val="17"/>
      <w:szCs w:val="17"/>
    </w:rPr>
  </w:style>
  <w:style w:type="paragraph" w:styleId="Heading7">
    <w:name w:val="heading 7"/>
    <w:basedOn w:val="Normal"/>
    <w:next w:val="Normal"/>
    <w:link w:val="Heading7Char"/>
    <w:uiPriority w:val="9"/>
    <w:semiHidden/>
    <w:rsid w:val="00306BD8"/>
    <w:pPr>
      <w:keepNext/>
      <w:tabs>
        <w:tab w:val="left" w:pos="426"/>
      </w:tabs>
      <w:outlineLvl w:val="6"/>
    </w:pPr>
    <w:rPr>
      <w:rFonts w:asciiTheme="majorHAnsi" w:eastAsiaTheme="majorEastAsia" w:hAnsiTheme="majorHAnsi" w:cstheme="majorBidi"/>
      <w:bCs/>
      <w:color w:val="00283C" w:themeColor="text2"/>
      <w:szCs w:val="19"/>
    </w:rPr>
  </w:style>
  <w:style w:type="paragraph" w:styleId="Heading8">
    <w:name w:val="heading 8"/>
    <w:basedOn w:val="Heading7"/>
    <w:next w:val="Normal"/>
    <w:link w:val="Heading8Char"/>
    <w:uiPriority w:val="9"/>
    <w:semiHidden/>
    <w:qFormat/>
    <w:rsid w:val="00306BD8"/>
    <w:pPr>
      <w:outlineLvl w:val="7"/>
    </w:pPr>
  </w:style>
  <w:style w:type="paragraph" w:styleId="Heading9">
    <w:name w:val="heading 9"/>
    <w:basedOn w:val="Heading8"/>
    <w:next w:val="Normal"/>
    <w:link w:val="Heading9Char"/>
    <w:uiPriority w:val="9"/>
    <w:semiHidden/>
    <w:qFormat/>
    <w:rsid w:val="00306BD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2E2"/>
    <w:rPr>
      <w:rFonts w:asciiTheme="majorHAnsi" w:eastAsiaTheme="majorEastAsia" w:hAnsiTheme="majorHAnsi" w:cs="Times New Roman (Koppen CS)"/>
      <w:b/>
      <w:noProof/>
      <w:color w:val="FA6432" w:themeColor="background2"/>
      <w:sz w:val="42"/>
      <w:szCs w:val="42"/>
      <w:lang w:val="nl-NL"/>
    </w:rPr>
  </w:style>
  <w:style w:type="character" w:customStyle="1" w:styleId="Heading2Char">
    <w:name w:val="Heading 2 Char"/>
    <w:basedOn w:val="DefaultParagraphFont"/>
    <w:link w:val="Heading2"/>
    <w:uiPriority w:val="9"/>
    <w:rsid w:val="006C4865"/>
    <w:rPr>
      <w:rFonts w:asciiTheme="majorHAnsi" w:eastAsiaTheme="majorEastAsia" w:hAnsiTheme="majorHAnsi" w:cstheme="majorBidi"/>
      <w:b/>
      <w:bCs/>
      <w:noProof/>
      <w:color w:val="00283C" w:themeColor="text2"/>
      <w:sz w:val="28"/>
      <w:szCs w:val="28"/>
      <w:lang w:val="nl-NL" w:eastAsia="nl-BE"/>
    </w:rPr>
  </w:style>
  <w:style w:type="character" w:customStyle="1" w:styleId="Heading3Char">
    <w:name w:val="Heading 3 Char"/>
    <w:basedOn w:val="DefaultParagraphFont"/>
    <w:link w:val="Heading3"/>
    <w:uiPriority w:val="9"/>
    <w:rsid w:val="00F83D55"/>
    <w:rPr>
      <w:rFonts w:asciiTheme="majorHAnsi" w:eastAsiaTheme="majorEastAsia" w:hAnsiTheme="majorHAnsi" w:cstheme="majorBidi"/>
      <w:b/>
      <w:bCs/>
      <w:noProof/>
      <w:color w:val="FA6432" w:themeColor="background2"/>
      <w:sz w:val="22"/>
      <w:szCs w:val="22"/>
    </w:rPr>
  </w:style>
  <w:style w:type="character" w:customStyle="1" w:styleId="Heading4Char">
    <w:name w:val="Heading 4 Char"/>
    <w:basedOn w:val="DefaultParagraphFont"/>
    <w:link w:val="Heading4"/>
    <w:uiPriority w:val="9"/>
    <w:rsid w:val="00211DA9"/>
    <w:rPr>
      <w:rFonts w:asciiTheme="majorHAnsi" w:eastAsiaTheme="majorEastAsia" w:hAnsiTheme="majorHAnsi" w:cstheme="majorBidi"/>
      <w:b/>
      <w:bCs/>
      <w:i/>
      <w:iCs/>
      <w:noProof/>
      <w:color w:val="00283C" w:themeColor="text2"/>
      <w:sz w:val="22"/>
      <w:szCs w:val="22"/>
      <w:lang w:val="en-US"/>
    </w:rPr>
  </w:style>
  <w:style w:type="character" w:customStyle="1" w:styleId="Heading5Char">
    <w:name w:val="Heading 5 Char"/>
    <w:basedOn w:val="DefaultParagraphFont"/>
    <w:link w:val="Heading5"/>
    <w:uiPriority w:val="9"/>
    <w:rsid w:val="00B21B61"/>
    <w:rPr>
      <w:rFonts w:ascii="Arial" w:eastAsiaTheme="majorEastAsia" w:hAnsi="Arial" w:cstheme="majorBidi"/>
      <w:b/>
      <w:bCs/>
      <w:caps/>
      <w:noProof/>
      <w:color w:val="FA6432" w:themeColor="background2"/>
      <w:sz w:val="17"/>
      <w:szCs w:val="17"/>
    </w:rPr>
  </w:style>
  <w:style w:type="paragraph" w:styleId="FootnoteText">
    <w:name w:val="footnote text"/>
    <w:basedOn w:val="Normal"/>
    <w:link w:val="FootnoteTextChar"/>
    <w:uiPriority w:val="99"/>
    <w:unhideWhenUsed/>
    <w:rsid w:val="00637C5B"/>
    <w:pPr>
      <w:spacing w:before="60" w:after="60" w:line="240" w:lineRule="auto"/>
      <w:ind w:left="113" w:hanging="113"/>
    </w:pPr>
    <w:rPr>
      <w:kern w:val="0"/>
      <w:sz w:val="17"/>
      <w:szCs w:val="17"/>
      <w:lang w:val="nl-BE"/>
      <w14:ligatures w14:val="none"/>
    </w:rPr>
  </w:style>
  <w:style w:type="character" w:customStyle="1" w:styleId="FootnoteTextChar">
    <w:name w:val="Footnote Text Char"/>
    <w:basedOn w:val="DefaultParagraphFont"/>
    <w:link w:val="FootnoteText"/>
    <w:uiPriority w:val="99"/>
    <w:rsid w:val="00637C5B"/>
    <w:rPr>
      <w:rFonts w:ascii="Arial" w:hAnsi="Arial" w:cs="Arial"/>
      <w:noProof/>
      <w:kern w:val="0"/>
      <w:sz w:val="17"/>
      <w:szCs w:val="17"/>
      <w14:ligatures w14:val="none"/>
    </w:rPr>
  </w:style>
  <w:style w:type="character" w:styleId="FootnoteReference">
    <w:name w:val="footnote reference"/>
    <w:basedOn w:val="DefaultParagraphFont"/>
    <w:uiPriority w:val="99"/>
    <w:semiHidden/>
    <w:unhideWhenUsed/>
    <w:rsid w:val="00C47FC5"/>
    <w:rPr>
      <w:vertAlign w:val="superscript"/>
    </w:rPr>
  </w:style>
  <w:style w:type="character" w:customStyle="1" w:styleId="Heading8Char">
    <w:name w:val="Heading 8 Char"/>
    <w:basedOn w:val="DefaultParagraphFont"/>
    <w:link w:val="Heading8"/>
    <w:uiPriority w:val="9"/>
    <w:semiHidden/>
    <w:rsid w:val="00A14DA9"/>
    <w:rPr>
      <w:rFonts w:asciiTheme="majorHAnsi" w:eastAsiaTheme="majorEastAsia" w:hAnsiTheme="majorHAnsi" w:cstheme="majorBidi"/>
      <w:bCs/>
      <w:noProof/>
      <w:color w:val="00283C" w:themeColor="text2"/>
      <w:sz w:val="19"/>
      <w:szCs w:val="19"/>
      <w:lang w:val="en-US"/>
    </w:rPr>
  </w:style>
  <w:style w:type="numbering" w:customStyle="1" w:styleId="Huidigelijst1">
    <w:name w:val="Huidige lijst1"/>
    <w:uiPriority w:val="99"/>
    <w:rsid w:val="00856877"/>
    <w:pPr>
      <w:numPr>
        <w:numId w:val="2"/>
      </w:numPr>
    </w:pPr>
  </w:style>
  <w:style w:type="paragraph" w:styleId="ListParagraph">
    <w:name w:val="List Paragraph"/>
    <w:basedOn w:val="Normal"/>
    <w:uiPriority w:val="34"/>
    <w:qFormat/>
    <w:rsid w:val="00860754"/>
    <w:pPr>
      <w:numPr>
        <w:numId w:val="10"/>
      </w:numPr>
      <w:contextualSpacing/>
    </w:pPr>
    <w:rPr>
      <w:szCs w:val="19"/>
      <w:lang w:val="nl-BE"/>
    </w:rPr>
  </w:style>
  <w:style w:type="paragraph" w:styleId="ListBullet">
    <w:name w:val="List Bullet"/>
    <w:basedOn w:val="Normal"/>
    <w:uiPriority w:val="99"/>
    <w:unhideWhenUsed/>
    <w:rsid w:val="00C70A88"/>
    <w:pPr>
      <w:numPr>
        <w:numId w:val="8"/>
      </w:numPr>
      <w:ind w:left="284" w:hanging="284"/>
      <w:contextualSpacing/>
    </w:pPr>
    <w:rPr>
      <w:szCs w:val="19"/>
      <w:lang w:val="nl-BE"/>
    </w:rPr>
  </w:style>
  <w:style w:type="paragraph" w:styleId="ListBullet2">
    <w:name w:val="List Bullet 2"/>
    <w:basedOn w:val="ListBullet"/>
    <w:uiPriority w:val="99"/>
    <w:unhideWhenUsed/>
    <w:rsid w:val="0048703B"/>
    <w:pPr>
      <w:numPr>
        <w:numId w:val="9"/>
      </w:numPr>
      <w:ind w:left="568" w:hanging="284"/>
    </w:pPr>
  </w:style>
  <w:style w:type="paragraph" w:styleId="ListBullet3">
    <w:name w:val="List Bullet 3"/>
    <w:basedOn w:val="ListBullet"/>
    <w:uiPriority w:val="99"/>
    <w:unhideWhenUsed/>
    <w:rsid w:val="00431E1B"/>
    <w:pPr>
      <w:numPr>
        <w:numId w:val="6"/>
      </w:numPr>
      <w:tabs>
        <w:tab w:val="clear" w:pos="6040"/>
      </w:tabs>
      <w:ind w:left="851" w:hanging="284"/>
    </w:pPr>
  </w:style>
  <w:style w:type="paragraph" w:styleId="ListBullet4">
    <w:name w:val="List Bullet 4"/>
    <w:basedOn w:val="ListBullet3"/>
    <w:uiPriority w:val="99"/>
    <w:unhideWhenUsed/>
    <w:rsid w:val="00B043D7"/>
    <w:pPr>
      <w:numPr>
        <w:numId w:val="7"/>
      </w:numPr>
      <w:ind w:left="1135" w:hanging="284"/>
    </w:pPr>
  </w:style>
  <w:style w:type="paragraph" w:styleId="ListNumber">
    <w:name w:val="List Number"/>
    <w:basedOn w:val="Normal"/>
    <w:uiPriority w:val="99"/>
    <w:unhideWhenUsed/>
    <w:rsid w:val="00C459BC"/>
    <w:pPr>
      <w:numPr>
        <w:numId w:val="1"/>
      </w:numPr>
      <w:tabs>
        <w:tab w:val="clear" w:pos="360"/>
      </w:tabs>
      <w:ind w:left="284" w:hanging="284"/>
      <w:contextualSpacing/>
    </w:pPr>
    <w:rPr>
      <w:lang w:val="nl-BE"/>
    </w:rPr>
  </w:style>
  <w:style w:type="character" w:styleId="Strong">
    <w:name w:val="Strong"/>
    <w:basedOn w:val="DefaultParagraphFont"/>
    <w:uiPriority w:val="22"/>
    <w:qFormat/>
    <w:rsid w:val="004C62B7"/>
    <w:rPr>
      <w:b/>
      <w:bCs/>
    </w:rPr>
  </w:style>
  <w:style w:type="character" w:customStyle="1" w:styleId="Heading6Char">
    <w:name w:val="Heading 6 Char"/>
    <w:basedOn w:val="DefaultParagraphFont"/>
    <w:link w:val="Heading6"/>
    <w:uiPriority w:val="9"/>
    <w:rsid w:val="00B21B61"/>
    <w:rPr>
      <w:rFonts w:ascii="Arial" w:eastAsiaTheme="majorEastAsia" w:hAnsi="Arial" w:cstheme="majorBidi"/>
      <w:b/>
      <w:bCs/>
      <w:caps/>
      <w:color w:val="00283C" w:themeColor="text2"/>
      <w:sz w:val="17"/>
      <w:szCs w:val="17"/>
    </w:rPr>
  </w:style>
  <w:style w:type="paragraph" w:styleId="Header">
    <w:name w:val="header"/>
    <w:basedOn w:val="Normal"/>
    <w:link w:val="HeaderChar"/>
    <w:uiPriority w:val="99"/>
    <w:unhideWhenUsed/>
    <w:rsid w:val="00650860"/>
    <w:pPr>
      <w:tabs>
        <w:tab w:val="center" w:pos="4536"/>
        <w:tab w:val="right" w:pos="9072"/>
      </w:tabs>
      <w:spacing w:line="240" w:lineRule="auto"/>
    </w:pPr>
    <w:rPr>
      <w:color w:val="595959" w:themeColor="text1" w:themeTint="A6"/>
      <w:sz w:val="18"/>
    </w:rPr>
  </w:style>
  <w:style w:type="character" w:customStyle="1" w:styleId="HeaderChar">
    <w:name w:val="Header Char"/>
    <w:basedOn w:val="DefaultParagraphFont"/>
    <w:link w:val="Header"/>
    <w:uiPriority w:val="99"/>
    <w:rsid w:val="00650860"/>
    <w:rPr>
      <w:rFonts w:ascii="Arial" w:hAnsi="Arial" w:cs="Arial"/>
      <w:noProof/>
      <w:color w:val="595959" w:themeColor="text1" w:themeTint="A6"/>
      <w:sz w:val="18"/>
      <w:lang w:val="en-US"/>
    </w:rPr>
  </w:style>
  <w:style w:type="paragraph" w:styleId="Footer">
    <w:name w:val="footer"/>
    <w:link w:val="FooterChar"/>
    <w:uiPriority w:val="99"/>
    <w:unhideWhenUsed/>
    <w:rsid w:val="00650860"/>
    <w:pPr>
      <w:framePr w:wrap="around" w:vAnchor="page" w:hAnchor="page" w:y="16841"/>
      <w:tabs>
        <w:tab w:val="left" w:pos="897"/>
      </w:tabs>
      <w:suppressOverlap/>
    </w:pPr>
    <w:rPr>
      <w:color w:val="595959" w:themeColor="text1" w:themeTint="A6"/>
      <w:sz w:val="18"/>
    </w:rPr>
  </w:style>
  <w:style w:type="character" w:customStyle="1" w:styleId="FooterChar">
    <w:name w:val="Footer Char"/>
    <w:basedOn w:val="DefaultParagraphFont"/>
    <w:link w:val="Footer"/>
    <w:uiPriority w:val="99"/>
    <w:rsid w:val="00650860"/>
    <w:rPr>
      <w:color w:val="595959" w:themeColor="text1" w:themeTint="A6"/>
      <w:sz w:val="18"/>
    </w:rPr>
  </w:style>
  <w:style w:type="character" w:styleId="PageNumber">
    <w:name w:val="page number"/>
    <w:basedOn w:val="DefaultParagraphFont"/>
    <w:uiPriority w:val="99"/>
    <w:semiHidden/>
    <w:unhideWhenUsed/>
    <w:rsid w:val="005F42CC"/>
  </w:style>
  <w:style w:type="character" w:customStyle="1" w:styleId="Heading7Char">
    <w:name w:val="Heading 7 Char"/>
    <w:basedOn w:val="DefaultParagraphFont"/>
    <w:link w:val="Heading7"/>
    <w:uiPriority w:val="9"/>
    <w:semiHidden/>
    <w:rsid w:val="00A14DA9"/>
    <w:rPr>
      <w:rFonts w:asciiTheme="majorHAnsi" w:eastAsiaTheme="majorEastAsia" w:hAnsiTheme="majorHAnsi" w:cstheme="majorBidi"/>
      <w:bCs/>
      <w:noProof/>
      <w:color w:val="00283C" w:themeColor="text2"/>
      <w:sz w:val="19"/>
      <w:szCs w:val="19"/>
      <w:lang w:val="en-US"/>
    </w:rPr>
  </w:style>
  <w:style w:type="character" w:customStyle="1" w:styleId="Heading9Char">
    <w:name w:val="Heading 9 Char"/>
    <w:basedOn w:val="DefaultParagraphFont"/>
    <w:link w:val="Heading9"/>
    <w:uiPriority w:val="9"/>
    <w:semiHidden/>
    <w:rsid w:val="00A14DA9"/>
    <w:rPr>
      <w:rFonts w:asciiTheme="majorHAnsi" w:eastAsiaTheme="majorEastAsia" w:hAnsiTheme="majorHAnsi" w:cstheme="majorBidi"/>
      <w:bCs/>
      <w:noProof/>
      <w:color w:val="00283C" w:themeColor="text2"/>
      <w:sz w:val="19"/>
      <w:szCs w:val="19"/>
      <w:lang w:val="en-US"/>
    </w:rPr>
  </w:style>
  <w:style w:type="table" w:styleId="TableGrid">
    <w:name w:val="Table Grid"/>
    <w:basedOn w:val="TableNormal"/>
    <w:uiPriority w:val="39"/>
    <w:rsid w:val="00362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3869CA"/>
    <w:tblPr>
      <w:tblStyleRowBandSize w:val="1"/>
      <w:tblStyleColBandSize w:val="1"/>
      <w:tblBorders>
        <w:top w:val="single" w:sz="4" w:space="0" w:color="A1DEDE" w:themeColor="accent4" w:themeTint="99"/>
        <w:left w:val="single" w:sz="4" w:space="0" w:color="A1DEDE" w:themeColor="accent4" w:themeTint="99"/>
        <w:bottom w:val="single" w:sz="4" w:space="0" w:color="A1DEDE" w:themeColor="accent4" w:themeTint="99"/>
        <w:right w:val="single" w:sz="4" w:space="0" w:color="A1DEDE" w:themeColor="accent4" w:themeTint="99"/>
        <w:insideH w:val="single" w:sz="4" w:space="0" w:color="A1DEDE" w:themeColor="accent4" w:themeTint="99"/>
        <w:insideV w:val="single" w:sz="4" w:space="0" w:color="A1DEDE" w:themeColor="accent4" w:themeTint="99"/>
      </w:tblBorders>
    </w:tblPr>
    <w:tblStylePr w:type="firstRow">
      <w:rPr>
        <w:b/>
        <w:bCs/>
        <w:color w:val="FFFFFF" w:themeColor="background1"/>
      </w:rPr>
      <w:tblPr/>
      <w:tcPr>
        <w:tcBorders>
          <w:top w:val="single" w:sz="4" w:space="0" w:color="63C8C8" w:themeColor="accent4"/>
          <w:left w:val="single" w:sz="4" w:space="0" w:color="63C8C8" w:themeColor="accent4"/>
          <w:bottom w:val="single" w:sz="4" w:space="0" w:color="63C8C8" w:themeColor="accent4"/>
          <w:right w:val="single" w:sz="4" w:space="0" w:color="63C8C8" w:themeColor="accent4"/>
          <w:insideH w:val="nil"/>
          <w:insideV w:val="nil"/>
        </w:tcBorders>
        <w:shd w:val="clear" w:color="auto" w:fill="63C8C8" w:themeFill="accent4"/>
      </w:tcPr>
    </w:tblStylePr>
    <w:tblStylePr w:type="lastRow">
      <w:rPr>
        <w:b/>
        <w:bCs/>
      </w:rPr>
      <w:tblPr/>
      <w:tcPr>
        <w:tcBorders>
          <w:top w:val="double" w:sz="4" w:space="0" w:color="63C8C8" w:themeColor="accent4"/>
        </w:tcBorders>
      </w:tcPr>
    </w:tblStylePr>
    <w:tblStylePr w:type="firstCol">
      <w:rPr>
        <w:b/>
        <w:bCs/>
      </w:rPr>
    </w:tblStylePr>
    <w:tblStylePr w:type="lastCol">
      <w:rPr>
        <w:b/>
        <w:bCs/>
      </w:rPr>
    </w:tblStylePr>
    <w:tblStylePr w:type="band1Vert">
      <w:tblPr/>
      <w:tcPr>
        <w:shd w:val="clear" w:color="auto" w:fill="DFF4F4" w:themeFill="accent4" w:themeFillTint="33"/>
      </w:tcPr>
    </w:tblStylePr>
    <w:tblStylePr w:type="band1Horz">
      <w:tblPr/>
      <w:tcPr>
        <w:shd w:val="clear" w:color="auto" w:fill="DFF4F4" w:themeFill="accent4" w:themeFillTint="33"/>
      </w:tcPr>
    </w:tblStylePr>
  </w:style>
  <w:style w:type="table" w:styleId="GridTable4-Accent1">
    <w:name w:val="Grid Table 4 Accent 1"/>
    <w:basedOn w:val="TableNormal"/>
    <w:uiPriority w:val="49"/>
    <w:rsid w:val="003869CA"/>
    <w:tblPr>
      <w:tblStyleRowBandSize w:val="1"/>
      <w:tblStyleColBandSize w:val="1"/>
      <w:tblBorders>
        <w:top w:val="single" w:sz="4" w:space="0" w:color="FCA084" w:themeColor="accent1" w:themeTint="99"/>
        <w:left w:val="single" w:sz="4" w:space="0" w:color="FCA084" w:themeColor="accent1" w:themeTint="99"/>
        <w:bottom w:val="single" w:sz="4" w:space="0" w:color="FCA084" w:themeColor="accent1" w:themeTint="99"/>
        <w:right w:val="single" w:sz="4" w:space="0" w:color="FCA084" w:themeColor="accent1" w:themeTint="99"/>
        <w:insideH w:val="single" w:sz="4" w:space="0" w:color="FCA084" w:themeColor="accent1" w:themeTint="99"/>
        <w:insideV w:val="single" w:sz="4" w:space="0" w:color="FCA084" w:themeColor="accent1" w:themeTint="99"/>
      </w:tblBorders>
    </w:tblPr>
    <w:tblStylePr w:type="firstRow">
      <w:rPr>
        <w:b/>
        <w:bCs/>
        <w:color w:val="FFFFFF" w:themeColor="background1"/>
      </w:rPr>
      <w:tblPr/>
      <w:tcPr>
        <w:tcBorders>
          <w:top w:val="single" w:sz="4" w:space="0" w:color="FA6232" w:themeColor="accent1"/>
          <w:left w:val="single" w:sz="4" w:space="0" w:color="FA6232" w:themeColor="accent1"/>
          <w:bottom w:val="single" w:sz="4" w:space="0" w:color="FA6232" w:themeColor="accent1"/>
          <w:right w:val="single" w:sz="4" w:space="0" w:color="FA6232" w:themeColor="accent1"/>
          <w:insideH w:val="nil"/>
          <w:insideV w:val="nil"/>
        </w:tcBorders>
        <w:shd w:val="clear" w:color="auto" w:fill="FA6232" w:themeFill="accent1"/>
      </w:tcPr>
    </w:tblStylePr>
    <w:tblStylePr w:type="lastRow">
      <w:rPr>
        <w:b/>
        <w:bCs/>
      </w:rPr>
      <w:tblPr/>
      <w:tcPr>
        <w:tcBorders>
          <w:top w:val="double" w:sz="4" w:space="0" w:color="FA6232" w:themeColor="accent1"/>
        </w:tcBorders>
      </w:tcPr>
    </w:tblStylePr>
    <w:tblStylePr w:type="firstCol">
      <w:rPr>
        <w:b/>
        <w:bCs/>
      </w:rPr>
    </w:tblStylePr>
    <w:tblStylePr w:type="lastCol">
      <w:rPr>
        <w:b/>
        <w:bCs/>
      </w:rPr>
    </w:tblStylePr>
    <w:tblStylePr w:type="band1Vert">
      <w:tblPr/>
      <w:tcPr>
        <w:shd w:val="clear" w:color="auto" w:fill="FEDFD6" w:themeFill="accent1" w:themeFillTint="33"/>
      </w:tcPr>
    </w:tblStylePr>
    <w:tblStylePr w:type="band1Horz">
      <w:tblPr/>
      <w:tcPr>
        <w:shd w:val="clear" w:color="auto" w:fill="FEDFD6" w:themeFill="accent1" w:themeFillTint="33"/>
      </w:tcPr>
    </w:tblStylePr>
  </w:style>
  <w:style w:type="table" w:styleId="GridTable4-Accent2">
    <w:name w:val="Grid Table 4 Accent 2"/>
    <w:basedOn w:val="TableNormal"/>
    <w:uiPriority w:val="49"/>
    <w:rsid w:val="00D93A16"/>
    <w:tblPr>
      <w:tblStyleRowBandSize w:val="1"/>
      <w:tblStyleColBandSize w:val="1"/>
      <w:tblBorders>
        <w:top w:val="single" w:sz="4" w:space="0" w:color="FFDDAF" w:themeColor="accent2" w:themeTint="99"/>
        <w:left w:val="single" w:sz="4" w:space="0" w:color="FFDDAF" w:themeColor="accent2" w:themeTint="99"/>
        <w:bottom w:val="single" w:sz="4" w:space="0" w:color="FFDDAF" w:themeColor="accent2" w:themeTint="99"/>
        <w:right w:val="single" w:sz="4" w:space="0" w:color="FFDDAF" w:themeColor="accent2" w:themeTint="99"/>
        <w:insideH w:val="single" w:sz="4" w:space="0" w:color="FFDDAF" w:themeColor="accent2" w:themeTint="99"/>
        <w:insideV w:val="single" w:sz="4" w:space="0" w:color="FFDDAF" w:themeColor="accent2" w:themeTint="99"/>
      </w:tblBorders>
    </w:tblPr>
    <w:tblStylePr w:type="firstRow">
      <w:rPr>
        <w:b/>
        <w:bCs/>
        <w:color w:val="FFFFFF" w:themeColor="background1"/>
      </w:rPr>
      <w:tblPr/>
      <w:tcPr>
        <w:tcBorders>
          <w:top w:val="single" w:sz="4" w:space="0" w:color="FFC87B" w:themeColor="accent2"/>
          <w:left w:val="single" w:sz="4" w:space="0" w:color="FFC87B" w:themeColor="accent2"/>
          <w:bottom w:val="single" w:sz="4" w:space="0" w:color="FFC87B" w:themeColor="accent2"/>
          <w:right w:val="single" w:sz="4" w:space="0" w:color="FFC87B" w:themeColor="accent2"/>
          <w:insideH w:val="nil"/>
          <w:insideV w:val="nil"/>
        </w:tcBorders>
        <w:shd w:val="clear" w:color="auto" w:fill="FFC87B" w:themeFill="accent2"/>
      </w:tcPr>
    </w:tblStylePr>
    <w:tblStylePr w:type="lastRow">
      <w:rPr>
        <w:b/>
        <w:bCs/>
      </w:rPr>
      <w:tblPr/>
      <w:tcPr>
        <w:tcBorders>
          <w:top w:val="double" w:sz="4" w:space="0" w:color="FFC87B" w:themeColor="accent2"/>
        </w:tcBorders>
      </w:tcPr>
    </w:tblStylePr>
    <w:tblStylePr w:type="firstCol">
      <w:rPr>
        <w:b/>
        <w:bCs/>
      </w:rPr>
    </w:tblStylePr>
    <w:tblStylePr w:type="lastCol">
      <w:rPr>
        <w:b/>
        <w:bCs/>
      </w:rPr>
    </w:tblStylePr>
    <w:tblStylePr w:type="band1Vert">
      <w:tblPr/>
      <w:tcPr>
        <w:shd w:val="clear" w:color="auto" w:fill="FFF3E4" w:themeFill="accent2" w:themeFillTint="33"/>
      </w:tcPr>
    </w:tblStylePr>
    <w:tblStylePr w:type="band1Horz">
      <w:tblPr/>
      <w:tcPr>
        <w:shd w:val="clear" w:color="auto" w:fill="FFF3E4" w:themeFill="accent2" w:themeFillTint="33"/>
      </w:tcPr>
    </w:tblStylePr>
  </w:style>
  <w:style w:type="table" w:styleId="GridTable4">
    <w:name w:val="Grid Table 4"/>
    <w:basedOn w:val="TableNormal"/>
    <w:uiPriority w:val="49"/>
    <w:rsid w:val="00D93A1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3">
    <w:name w:val="List Table 3 Accent 3"/>
    <w:basedOn w:val="TableNormal"/>
    <w:uiPriority w:val="48"/>
    <w:rsid w:val="00D93A16"/>
    <w:tblPr>
      <w:tblStyleRowBandSize w:val="1"/>
      <w:tblStyleColBandSize w:val="1"/>
      <w:tblBorders>
        <w:top w:val="single" w:sz="4" w:space="0" w:color="00627B" w:themeColor="accent3"/>
        <w:left w:val="single" w:sz="4" w:space="0" w:color="00627B" w:themeColor="accent3"/>
        <w:bottom w:val="single" w:sz="4" w:space="0" w:color="00627B" w:themeColor="accent3"/>
        <w:right w:val="single" w:sz="4" w:space="0" w:color="00627B" w:themeColor="accent3"/>
      </w:tblBorders>
    </w:tblPr>
    <w:tblStylePr w:type="firstRow">
      <w:rPr>
        <w:b/>
        <w:bCs/>
        <w:color w:val="FFFFFF" w:themeColor="background1"/>
      </w:rPr>
      <w:tblPr/>
      <w:tcPr>
        <w:shd w:val="clear" w:color="auto" w:fill="00627B" w:themeFill="accent3"/>
      </w:tcPr>
    </w:tblStylePr>
    <w:tblStylePr w:type="lastRow">
      <w:rPr>
        <w:b/>
        <w:bCs/>
      </w:rPr>
      <w:tblPr/>
      <w:tcPr>
        <w:tcBorders>
          <w:top w:val="double" w:sz="4" w:space="0" w:color="00627B"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27B" w:themeColor="accent3"/>
          <w:right w:val="single" w:sz="4" w:space="0" w:color="00627B" w:themeColor="accent3"/>
        </w:tcBorders>
      </w:tcPr>
    </w:tblStylePr>
    <w:tblStylePr w:type="band1Horz">
      <w:tblPr/>
      <w:tcPr>
        <w:tcBorders>
          <w:top w:val="single" w:sz="4" w:space="0" w:color="00627B" w:themeColor="accent3"/>
          <w:bottom w:val="single" w:sz="4" w:space="0" w:color="00627B"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27B" w:themeColor="accent3"/>
          <w:left w:val="nil"/>
        </w:tcBorders>
      </w:tcPr>
    </w:tblStylePr>
    <w:tblStylePr w:type="swCell">
      <w:tblPr/>
      <w:tcPr>
        <w:tcBorders>
          <w:top w:val="double" w:sz="4" w:space="0" w:color="00627B" w:themeColor="accent3"/>
          <w:right w:val="nil"/>
        </w:tcBorders>
      </w:tcPr>
    </w:tblStylePr>
  </w:style>
  <w:style w:type="table" w:styleId="ListTable4-Accent3">
    <w:name w:val="List Table 4 Accent 3"/>
    <w:basedOn w:val="TableNormal"/>
    <w:uiPriority w:val="49"/>
    <w:rsid w:val="00D93A16"/>
    <w:tblPr>
      <w:tblStyleRowBandSize w:val="1"/>
      <w:tblStyleColBandSize w:val="1"/>
      <w:tblBorders>
        <w:top w:val="single" w:sz="4" w:space="0" w:color="16CFFF" w:themeColor="accent3" w:themeTint="99"/>
        <w:left w:val="single" w:sz="4" w:space="0" w:color="16CFFF" w:themeColor="accent3" w:themeTint="99"/>
        <w:bottom w:val="single" w:sz="4" w:space="0" w:color="16CFFF" w:themeColor="accent3" w:themeTint="99"/>
        <w:right w:val="single" w:sz="4" w:space="0" w:color="16CFFF" w:themeColor="accent3" w:themeTint="99"/>
        <w:insideH w:val="single" w:sz="4" w:space="0" w:color="16CFFF" w:themeColor="accent3" w:themeTint="99"/>
      </w:tblBorders>
    </w:tblPr>
    <w:tblStylePr w:type="firstRow">
      <w:rPr>
        <w:b/>
        <w:bCs/>
        <w:color w:val="FFFFFF" w:themeColor="background1"/>
      </w:rPr>
      <w:tblPr/>
      <w:tcPr>
        <w:tcBorders>
          <w:top w:val="single" w:sz="4" w:space="0" w:color="00627B" w:themeColor="accent3"/>
          <w:left w:val="single" w:sz="4" w:space="0" w:color="00627B" w:themeColor="accent3"/>
          <w:bottom w:val="single" w:sz="4" w:space="0" w:color="00627B" w:themeColor="accent3"/>
          <w:right w:val="single" w:sz="4" w:space="0" w:color="00627B" w:themeColor="accent3"/>
          <w:insideH w:val="nil"/>
        </w:tcBorders>
        <w:shd w:val="clear" w:color="auto" w:fill="00627B" w:themeFill="accent3"/>
      </w:tcPr>
    </w:tblStylePr>
    <w:tblStylePr w:type="lastRow">
      <w:rPr>
        <w:b/>
        <w:bCs/>
      </w:rPr>
      <w:tblPr/>
      <w:tcPr>
        <w:tcBorders>
          <w:top w:val="double" w:sz="4" w:space="0" w:color="16CFFF" w:themeColor="accent3" w:themeTint="99"/>
        </w:tcBorders>
      </w:tcPr>
    </w:tblStylePr>
    <w:tblStylePr w:type="firstCol">
      <w:rPr>
        <w:b/>
        <w:bCs/>
      </w:rPr>
    </w:tblStylePr>
    <w:tblStylePr w:type="lastCol">
      <w:rPr>
        <w:b/>
        <w:bCs/>
      </w:rPr>
    </w:tblStylePr>
    <w:tblStylePr w:type="band1Vert">
      <w:tblPr/>
      <w:tcPr>
        <w:shd w:val="clear" w:color="auto" w:fill="B1EFFF" w:themeFill="accent3" w:themeFillTint="33"/>
      </w:tcPr>
    </w:tblStylePr>
    <w:tblStylePr w:type="band1Horz">
      <w:tblPr/>
      <w:tcPr>
        <w:shd w:val="clear" w:color="auto" w:fill="B1EFFF" w:themeFill="accent3" w:themeFillTint="33"/>
      </w:tcPr>
    </w:tblStylePr>
  </w:style>
  <w:style w:type="paragraph" w:styleId="TOCHeading">
    <w:name w:val="TOC Heading"/>
    <w:basedOn w:val="Normal"/>
    <w:next w:val="Normal"/>
    <w:uiPriority w:val="39"/>
    <w:unhideWhenUsed/>
    <w:qFormat/>
    <w:rsid w:val="00E12213"/>
    <w:pPr>
      <w:spacing w:after="480"/>
    </w:pPr>
    <w:rPr>
      <w:rFonts w:asciiTheme="majorHAnsi" w:eastAsiaTheme="majorEastAsia" w:hAnsiTheme="majorHAnsi" w:cs="Times New Roman (Koppen CS)"/>
      <w:b/>
      <w:color w:val="FA6432" w:themeColor="background2"/>
      <w:sz w:val="42"/>
      <w:szCs w:val="42"/>
      <w:lang w:val="nl-NL"/>
    </w:rPr>
  </w:style>
  <w:style w:type="paragraph" w:styleId="TOC1">
    <w:name w:val="toc 1"/>
    <w:basedOn w:val="Normal"/>
    <w:next w:val="Normal"/>
    <w:autoRedefine/>
    <w:uiPriority w:val="39"/>
    <w:unhideWhenUsed/>
    <w:rsid w:val="00773D11"/>
    <w:pPr>
      <w:tabs>
        <w:tab w:val="left" w:pos="227"/>
        <w:tab w:val="right" w:leader="underscore" w:pos="9060"/>
      </w:tabs>
      <w:spacing w:before="200" w:after="40"/>
      <w:ind w:left="227" w:right="1134" w:hanging="227"/>
    </w:pPr>
    <w:rPr>
      <w:rFonts w:cstheme="minorHAnsi"/>
      <w:b/>
      <w:bCs/>
      <w:caps/>
      <w:color w:val="00283C" w:themeColor="text2"/>
      <w:szCs w:val="19"/>
    </w:rPr>
  </w:style>
  <w:style w:type="paragraph" w:styleId="TOC2">
    <w:name w:val="toc 2"/>
    <w:basedOn w:val="Normal"/>
    <w:next w:val="Normal"/>
    <w:autoRedefine/>
    <w:uiPriority w:val="39"/>
    <w:unhideWhenUsed/>
    <w:rsid w:val="0033279F"/>
    <w:pPr>
      <w:tabs>
        <w:tab w:val="left" w:pos="397"/>
        <w:tab w:val="left" w:pos="964"/>
        <w:tab w:val="right" w:leader="underscore" w:pos="9060"/>
      </w:tabs>
      <w:spacing w:before="80" w:after="40"/>
      <w:ind w:left="624" w:right="1134" w:hanging="397"/>
    </w:pPr>
    <w:rPr>
      <w:rFonts w:cstheme="minorHAnsi"/>
      <w:bCs/>
      <w:iCs/>
      <w:szCs w:val="19"/>
    </w:rPr>
  </w:style>
  <w:style w:type="paragraph" w:styleId="TOC3">
    <w:name w:val="toc 3"/>
    <w:basedOn w:val="Normal"/>
    <w:next w:val="Normal"/>
    <w:autoRedefine/>
    <w:uiPriority w:val="39"/>
    <w:unhideWhenUsed/>
    <w:rsid w:val="007F1FF3"/>
    <w:pPr>
      <w:tabs>
        <w:tab w:val="left" w:pos="964"/>
        <w:tab w:val="left" w:pos="1134"/>
        <w:tab w:val="right" w:leader="underscore" w:pos="9060"/>
      </w:tabs>
      <w:spacing w:before="40"/>
      <w:ind w:left="1021" w:right="1134" w:hanging="567"/>
      <w:jc w:val="right"/>
    </w:pPr>
    <w:rPr>
      <w:rFonts w:cstheme="minorHAnsi"/>
      <w:szCs w:val="19"/>
    </w:rPr>
  </w:style>
  <w:style w:type="character" w:styleId="Hyperlink">
    <w:name w:val="Hyperlink"/>
    <w:basedOn w:val="DefaultParagraphFont"/>
    <w:uiPriority w:val="99"/>
    <w:unhideWhenUsed/>
    <w:rsid w:val="002032C4"/>
    <w:rPr>
      <w:rFonts w:ascii="Arial" w:hAnsi="Arial" w:cs="Arial"/>
      <w:noProof/>
      <w:color w:val="00637C" w:themeColor="hyperlink"/>
      <w:u w:val="single"/>
    </w:rPr>
  </w:style>
  <w:style w:type="paragraph" w:styleId="TOC4">
    <w:name w:val="toc 4"/>
    <w:basedOn w:val="Normal"/>
    <w:next w:val="Normal"/>
    <w:autoRedefine/>
    <w:uiPriority w:val="39"/>
    <w:unhideWhenUsed/>
    <w:rsid w:val="00EA60B3"/>
    <w:pPr>
      <w:tabs>
        <w:tab w:val="left" w:pos="1077"/>
        <w:tab w:val="left" w:pos="1648"/>
        <w:tab w:val="right" w:leader="underscore" w:pos="9060"/>
      </w:tabs>
      <w:spacing w:before="40"/>
      <w:ind w:left="1360" w:right="1134" w:hanging="680"/>
    </w:pPr>
    <w:rPr>
      <w:rFonts w:cstheme="minorHAnsi"/>
      <w:i/>
      <w:iCs/>
      <w:szCs w:val="19"/>
    </w:rPr>
  </w:style>
  <w:style w:type="paragraph" w:styleId="TOC5">
    <w:name w:val="toc 5"/>
    <w:basedOn w:val="Normal"/>
    <w:next w:val="Normal"/>
    <w:autoRedefine/>
    <w:uiPriority w:val="39"/>
    <w:semiHidden/>
    <w:unhideWhenUsed/>
    <w:rsid w:val="00052B16"/>
    <w:pPr>
      <w:ind w:left="800"/>
    </w:pPr>
    <w:rPr>
      <w:rFonts w:cstheme="minorHAnsi"/>
      <w:szCs w:val="20"/>
    </w:rPr>
  </w:style>
  <w:style w:type="paragraph" w:styleId="TOC6">
    <w:name w:val="toc 6"/>
    <w:basedOn w:val="Normal"/>
    <w:next w:val="Normal"/>
    <w:autoRedefine/>
    <w:uiPriority w:val="39"/>
    <w:semiHidden/>
    <w:unhideWhenUsed/>
    <w:rsid w:val="00052B16"/>
    <w:pPr>
      <w:ind w:left="1000"/>
    </w:pPr>
    <w:rPr>
      <w:rFonts w:cstheme="minorHAnsi"/>
      <w:szCs w:val="20"/>
    </w:rPr>
  </w:style>
  <w:style w:type="paragraph" w:styleId="TOC7">
    <w:name w:val="toc 7"/>
    <w:basedOn w:val="Normal"/>
    <w:next w:val="Normal"/>
    <w:autoRedefine/>
    <w:uiPriority w:val="39"/>
    <w:semiHidden/>
    <w:unhideWhenUsed/>
    <w:rsid w:val="00052B16"/>
    <w:pPr>
      <w:ind w:left="1200"/>
    </w:pPr>
    <w:rPr>
      <w:rFonts w:cstheme="minorHAnsi"/>
      <w:szCs w:val="20"/>
    </w:rPr>
  </w:style>
  <w:style w:type="paragraph" w:styleId="TOC8">
    <w:name w:val="toc 8"/>
    <w:basedOn w:val="Normal"/>
    <w:next w:val="Normal"/>
    <w:autoRedefine/>
    <w:uiPriority w:val="39"/>
    <w:semiHidden/>
    <w:unhideWhenUsed/>
    <w:rsid w:val="00052B16"/>
    <w:pPr>
      <w:ind w:left="1400"/>
    </w:pPr>
    <w:rPr>
      <w:rFonts w:cstheme="minorHAnsi"/>
      <w:szCs w:val="20"/>
    </w:rPr>
  </w:style>
  <w:style w:type="paragraph" w:styleId="TOC9">
    <w:name w:val="toc 9"/>
    <w:basedOn w:val="Normal"/>
    <w:next w:val="Normal"/>
    <w:autoRedefine/>
    <w:uiPriority w:val="39"/>
    <w:semiHidden/>
    <w:unhideWhenUsed/>
    <w:rsid w:val="00052B16"/>
    <w:pPr>
      <w:ind w:left="1600"/>
    </w:pPr>
    <w:rPr>
      <w:rFonts w:cstheme="minorHAnsi"/>
      <w:szCs w:val="20"/>
    </w:rPr>
  </w:style>
  <w:style w:type="numbering" w:customStyle="1" w:styleId="Huidigelijst2">
    <w:name w:val="Huidige lijst2"/>
    <w:uiPriority w:val="99"/>
    <w:rsid w:val="00BC1CB4"/>
    <w:pPr>
      <w:numPr>
        <w:numId w:val="3"/>
      </w:numPr>
    </w:pPr>
  </w:style>
  <w:style w:type="numbering" w:customStyle="1" w:styleId="Huidigelijst3">
    <w:name w:val="Huidige lijst3"/>
    <w:uiPriority w:val="99"/>
    <w:rsid w:val="00BC1CB4"/>
    <w:pPr>
      <w:numPr>
        <w:numId w:val="4"/>
      </w:numPr>
    </w:pPr>
  </w:style>
  <w:style w:type="numbering" w:customStyle="1" w:styleId="Huidigelijst4">
    <w:name w:val="Huidige lijst4"/>
    <w:uiPriority w:val="99"/>
    <w:rsid w:val="00BC1CB4"/>
    <w:pPr>
      <w:numPr>
        <w:numId w:val="5"/>
      </w:numPr>
    </w:pPr>
  </w:style>
  <w:style w:type="table" w:styleId="GridTable4-Accent6">
    <w:name w:val="Grid Table 4 Accent 6"/>
    <w:basedOn w:val="TableNormal"/>
    <w:uiPriority w:val="49"/>
    <w:rsid w:val="00FD7F8A"/>
    <w:tblPr>
      <w:tblStyleRowBandSize w:val="1"/>
      <w:tblStyleColBandSize w:val="1"/>
      <w:tblBorders>
        <w:top w:val="single" w:sz="4" w:space="0" w:color="DDEDA1" w:themeColor="accent6" w:themeTint="99"/>
        <w:left w:val="single" w:sz="4" w:space="0" w:color="DDEDA1" w:themeColor="accent6" w:themeTint="99"/>
        <w:bottom w:val="single" w:sz="4" w:space="0" w:color="DDEDA1" w:themeColor="accent6" w:themeTint="99"/>
        <w:right w:val="single" w:sz="4" w:space="0" w:color="DDEDA1" w:themeColor="accent6" w:themeTint="99"/>
        <w:insideH w:val="single" w:sz="4" w:space="0" w:color="DDEDA1" w:themeColor="accent6" w:themeTint="99"/>
        <w:insideV w:val="single" w:sz="4" w:space="0" w:color="DDEDA1" w:themeColor="accent6" w:themeTint="99"/>
      </w:tblBorders>
    </w:tblPr>
    <w:tblStylePr w:type="firstRow">
      <w:rPr>
        <w:b/>
        <w:bCs/>
        <w:color w:val="FFFFFF" w:themeColor="background1"/>
      </w:rPr>
      <w:tblPr/>
      <w:tcPr>
        <w:tcBorders>
          <w:top w:val="single" w:sz="4" w:space="0" w:color="C8E163" w:themeColor="accent6"/>
          <w:left w:val="single" w:sz="4" w:space="0" w:color="C8E163" w:themeColor="accent6"/>
          <w:bottom w:val="single" w:sz="4" w:space="0" w:color="C8E163" w:themeColor="accent6"/>
          <w:right w:val="single" w:sz="4" w:space="0" w:color="C8E163" w:themeColor="accent6"/>
          <w:insideH w:val="nil"/>
          <w:insideV w:val="nil"/>
        </w:tcBorders>
        <w:shd w:val="clear" w:color="auto" w:fill="C8E163" w:themeFill="accent6"/>
      </w:tcPr>
    </w:tblStylePr>
    <w:tblStylePr w:type="lastRow">
      <w:rPr>
        <w:b/>
        <w:bCs/>
      </w:rPr>
      <w:tblPr/>
      <w:tcPr>
        <w:tcBorders>
          <w:top w:val="double" w:sz="4" w:space="0" w:color="C8E163" w:themeColor="accent6"/>
        </w:tcBorders>
      </w:tcPr>
    </w:tblStylePr>
    <w:tblStylePr w:type="firstCol">
      <w:rPr>
        <w:b/>
        <w:bCs/>
      </w:rPr>
    </w:tblStylePr>
    <w:tblStylePr w:type="lastCol">
      <w:rPr>
        <w:b/>
        <w:bCs/>
      </w:rPr>
    </w:tblStylePr>
    <w:tblStylePr w:type="band1Vert">
      <w:tblPr/>
      <w:tcPr>
        <w:shd w:val="clear" w:color="auto" w:fill="F3F9DF" w:themeFill="accent6" w:themeFillTint="33"/>
      </w:tcPr>
    </w:tblStylePr>
    <w:tblStylePr w:type="band1Horz">
      <w:tblPr/>
      <w:tcPr>
        <w:shd w:val="clear" w:color="auto" w:fill="F3F9DF" w:themeFill="accent6" w:themeFillTint="33"/>
      </w:tcPr>
    </w:tblStylePr>
  </w:style>
  <w:style w:type="character" w:styleId="PlaceholderText">
    <w:name w:val="Placeholder Text"/>
    <w:basedOn w:val="DefaultParagraphFont"/>
    <w:uiPriority w:val="99"/>
    <w:semiHidden/>
    <w:rsid w:val="00572291"/>
    <w:rPr>
      <w:color w:val="808080"/>
    </w:rPr>
  </w:style>
  <w:style w:type="paragraph" w:styleId="Title">
    <w:name w:val="Title"/>
    <w:basedOn w:val="Normal"/>
    <w:next w:val="Normal"/>
    <w:link w:val="TitleChar"/>
    <w:uiPriority w:val="10"/>
    <w:qFormat/>
    <w:rsid w:val="00CA7BE4"/>
    <w:pPr>
      <w:spacing w:before="200" w:after="200" w:line="204" w:lineRule="auto"/>
      <w:ind w:right="3969"/>
    </w:pPr>
    <w:rPr>
      <w:rFonts w:asciiTheme="majorHAnsi" w:hAnsiTheme="majorHAnsi"/>
      <w:color w:val="FA6432" w:themeColor="background2"/>
      <w:kern w:val="0"/>
      <w:sz w:val="70"/>
      <w:szCs w:val="20"/>
      <w14:ligatures w14:val="none"/>
    </w:rPr>
  </w:style>
  <w:style w:type="character" w:customStyle="1" w:styleId="TitleChar">
    <w:name w:val="Title Char"/>
    <w:basedOn w:val="DefaultParagraphFont"/>
    <w:link w:val="Title"/>
    <w:uiPriority w:val="10"/>
    <w:rsid w:val="004B193F"/>
    <w:rPr>
      <w:rFonts w:asciiTheme="majorHAnsi" w:hAnsiTheme="majorHAnsi"/>
      <w:color w:val="FA6432" w:themeColor="background2"/>
      <w:kern w:val="0"/>
      <w:sz w:val="70"/>
      <w:szCs w:val="20"/>
      <w14:ligatures w14:val="none"/>
    </w:rPr>
  </w:style>
  <w:style w:type="paragraph" w:styleId="Subtitle">
    <w:name w:val="Subtitle"/>
    <w:basedOn w:val="Normal"/>
    <w:next w:val="Normal"/>
    <w:link w:val="SubtitleChar"/>
    <w:uiPriority w:val="11"/>
    <w:qFormat/>
    <w:rsid w:val="00CA7BE4"/>
    <w:pPr>
      <w:spacing w:line="360" w:lineRule="auto"/>
    </w:pPr>
    <w:rPr>
      <w:rFonts w:asciiTheme="majorHAnsi" w:hAnsiTheme="majorHAnsi"/>
      <w:b/>
      <w:bCs/>
      <w:caps/>
      <w:color w:val="000A1E"/>
      <w:kern w:val="0"/>
      <w:sz w:val="20"/>
      <w:szCs w:val="20"/>
      <w14:ligatures w14:val="none"/>
    </w:rPr>
  </w:style>
  <w:style w:type="character" w:customStyle="1" w:styleId="SubtitleChar">
    <w:name w:val="Subtitle Char"/>
    <w:basedOn w:val="DefaultParagraphFont"/>
    <w:link w:val="Subtitle"/>
    <w:uiPriority w:val="11"/>
    <w:rsid w:val="004B193F"/>
    <w:rPr>
      <w:rFonts w:asciiTheme="majorHAnsi" w:hAnsiTheme="majorHAnsi"/>
      <w:b/>
      <w:bCs/>
      <w:caps/>
      <w:color w:val="000A1E"/>
      <w:kern w:val="0"/>
      <w:sz w:val="20"/>
      <w:szCs w:val="20"/>
      <w14:ligatures w14:val="none"/>
    </w:rPr>
  </w:style>
  <w:style w:type="character" w:styleId="IntenseEmphasis">
    <w:name w:val="Intense Emphasis"/>
    <w:basedOn w:val="DefaultParagraphFont"/>
    <w:uiPriority w:val="21"/>
    <w:qFormat/>
    <w:rsid w:val="004B193F"/>
    <w:rPr>
      <w:i/>
      <w:iCs/>
      <w:color w:val="FA6232" w:themeColor="accent1"/>
    </w:rPr>
  </w:style>
  <w:style w:type="character" w:styleId="SubtleEmphasis">
    <w:name w:val="Subtle Emphasis"/>
    <w:basedOn w:val="DefaultParagraphFont"/>
    <w:uiPriority w:val="19"/>
    <w:qFormat/>
    <w:rsid w:val="004B193F"/>
    <w:rPr>
      <w:i/>
      <w:iCs/>
      <w:color w:val="404040" w:themeColor="text1" w:themeTint="BF"/>
    </w:rPr>
  </w:style>
  <w:style w:type="paragraph" w:styleId="EnvelopeReturn">
    <w:name w:val="envelope return"/>
    <w:basedOn w:val="Normal"/>
    <w:uiPriority w:val="99"/>
    <w:unhideWhenUsed/>
    <w:rsid w:val="000E1233"/>
    <w:pPr>
      <w:spacing w:line="240" w:lineRule="auto"/>
    </w:pPr>
    <w:rPr>
      <w:rFonts w:asciiTheme="majorHAnsi" w:eastAsiaTheme="majorEastAsia" w:hAnsiTheme="majorHAnsi" w:cstheme="majorBidi"/>
      <w:sz w:val="20"/>
      <w:szCs w:val="20"/>
    </w:rPr>
  </w:style>
  <w:style w:type="character" w:styleId="UnresolvedMention">
    <w:name w:val="Unresolved Mention"/>
    <w:basedOn w:val="DefaultParagraphFont"/>
    <w:uiPriority w:val="99"/>
    <w:semiHidden/>
    <w:unhideWhenUsed/>
    <w:rsid w:val="00447A35"/>
    <w:rPr>
      <w:color w:val="605E5C"/>
      <w:shd w:val="clear" w:color="auto" w:fill="E1DFDD"/>
    </w:rPr>
  </w:style>
  <w:style w:type="paragraph" w:styleId="TableofFigures">
    <w:name w:val="table of figures"/>
    <w:basedOn w:val="TOC1"/>
    <w:next w:val="Normal"/>
    <w:uiPriority w:val="99"/>
    <w:unhideWhenUsed/>
    <w:qFormat/>
    <w:rsid w:val="003F1955"/>
    <w:pPr>
      <w:spacing w:before="80"/>
    </w:pPr>
    <w:rPr>
      <w:b w:val="0"/>
      <w:bCs w:val="0"/>
      <w:caps w:val="0"/>
    </w:rPr>
  </w:style>
  <w:style w:type="paragraph" w:styleId="Caption">
    <w:name w:val="caption"/>
    <w:basedOn w:val="Normal"/>
    <w:next w:val="Normal"/>
    <w:uiPriority w:val="35"/>
    <w:unhideWhenUsed/>
    <w:qFormat/>
    <w:rsid w:val="00F41CEF"/>
    <w:pPr>
      <w:spacing w:before="160" w:after="240" w:line="240" w:lineRule="auto"/>
    </w:pPr>
    <w:rPr>
      <w:i/>
      <w:iCs/>
      <w:color w:val="000000" w:themeColor="text1"/>
      <w:sz w:val="18"/>
      <w:szCs w:val="18"/>
      <w:lang w:val="nl-BE"/>
    </w:rPr>
  </w:style>
  <w:style w:type="table" w:customStyle="1" w:styleId="Tabeloranje">
    <w:name w:val="Tabel (oranje)"/>
    <w:basedOn w:val="TableProfessional"/>
    <w:uiPriority w:val="99"/>
    <w:rsid w:val="00F84CDA"/>
    <w:pPr>
      <w:spacing w:line="240" w:lineRule="auto"/>
    </w:pPr>
    <w:rPr>
      <w:rFonts w:ascii="Arial" w:hAnsi="Arial" w:cs="Times New Roman (Body CS)"/>
      <w:kern w:val="0"/>
      <w:sz w:val="19"/>
      <w:szCs w:val="20"/>
      <w:lang w:val="en-US" w:eastAsia="en-GB"/>
      <w14:ligatures w14:val="none"/>
    </w:rPr>
    <w:tblPr>
      <w:tblStyleRowBandSize w:val="1"/>
      <w:tblStyleColBandSize w:val="1"/>
      <w:tblBorders>
        <w:top w:val="none" w:sz="0" w:space="0" w:color="auto"/>
        <w:left w:val="none" w:sz="0" w:space="0" w:color="auto"/>
        <w:bottom w:val="none" w:sz="0" w:space="0" w:color="auto"/>
        <w:right w:val="none" w:sz="0" w:space="0" w:color="auto"/>
        <w:insideH w:val="single" w:sz="4" w:space="0" w:color="AABDCA"/>
        <w:insideV w:val="single" w:sz="4" w:space="0" w:color="AABDCA"/>
      </w:tblBorders>
      <w:tblCellMar>
        <w:top w:w="57" w:type="dxa"/>
        <w:left w:w="170" w:type="dxa"/>
        <w:bottom w:w="57" w:type="dxa"/>
        <w:right w:w="170" w:type="dxa"/>
      </w:tblCellMar>
    </w:tblPr>
    <w:trPr>
      <w:cantSplit/>
    </w:trPr>
    <w:tcPr>
      <w:shd w:val="clear" w:color="auto" w:fill="auto"/>
      <w:noWrap/>
      <w:vAlign w:val="center"/>
    </w:tcPr>
    <w:tblStylePr w:type="firstRow">
      <w:rPr>
        <w:b/>
        <w:bCs/>
        <w:color w:val="auto"/>
      </w:rPr>
      <w:tblPr/>
      <w:tcPr>
        <w:tcBorders>
          <w:tl2br w:val="none" w:sz="0" w:space="0" w:color="auto"/>
          <w:tr2bl w:val="none" w:sz="0" w:space="0" w:color="auto"/>
        </w:tcBorders>
        <w:shd w:val="clear" w:color="auto" w:fill="00283C" w:themeFill="text2"/>
      </w:tcPr>
    </w:tblStylePr>
    <w:tblStylePr w:type="lastRow">
      <w:rPr>
        <w:rFonts w:asciiTheme="minorHAnsi" w:hAnsiTheme="minorHAnsi"/>
        <w:b/>
        <w:color w:val="000000" w:themeColor="text1"/>
      </w:rPr>
      <w:tblPr/>
      <w:tcPr>
        <w:shd w:val="clear" w:color="auto" w:fill="D9D9D9" w:themeFill="background1" w:themeFillShade="D9"/>
      </w:tcPr>
    </w:tblStylePr>
    <w:tblStylePr w:type="firstCol">
      <w:rPr>
        <w:rFonts w:asciiTheme="minorHAnsi" w:hAnsiTheme="minorHAnsi"/>
        <w:b/>
        <w:color w:val="00283C" w:themeColor="text2"/>
      </w:rPr>
      <w:tblPr/>
      <w:tcPr>
        <w:shd w:val="clear" w:color="auto" w:fill="E7EDF1"/>
      </w:tcPr>
    </w:tblStylePr>
    <w:tblStylePr w:type="lastCol">
      <w:rPr>
        <w:rFonts w:asciiTheme="minorHAnsi" w:hAnsiTheme="minorHAnsi"/>
        <w:b/>
        <w:color w:val="00283C" w:themeColor="text2"/>
      </w:rPr>
      <w:tblPr/>
      <w:tcPr>
        <w:shd w:val="clear" w:color="auto" w:fill="E7EDF1"/>
      </w:tcPr>
    </w:tblStylePr>
    <w:tblStylePr w:type="band1Vert">
      <w:rPr>
        <w:rFonts w:asciiTheme="minorHAnsi" w:hAnsiTheme="minorHAnsi"/>
        <w:sz w:val="18"/>
      </w:rPr>
    </w:tblStylePr>
    <w:tblStylePr w:type="band2Vert">
      <w:rPr>
        <w:rFonts w:asciiTheme="minorHAnsi" w:hAnsiTheme="minorHAnsi"/>
        <w:sz w:val="18"/>
      </w:rPr>
      <w:tblPr/>
      <w:tcPr>
        <w:shd w:val="clear" w:color="auto" w:fill="F2F2F2" w:themeFill="background1" w:themeFillShade="F2"/>
      </w:tcPr>
    </w:tblStylePr>
    <w:tblStylePr w:type="band1Horz">
      <w:rPr>
        <w:rFonts w:asciiTheme="minorHAnsi" w:hAnsiTheme="minorHAnsi"/>
      </w:rPr>
    </w:tblStylePr>
    <w:tblStylePr w:type="band2Horz">
      <w:rPr>
        <w:rFonts w:asciiTheme="minorHAnsi" w:hAnsiTheme="minorHAnsi"/>
        <w:sz w:val="20"/>
      </w:rPr>
      <w:tblPr/>
      <w:tcPr>
        <w:shd w:val="clear" w:color="auto" w:fill="F2F2F2" w:themeFill="background1" w:themeFillShade="F2"/>
      </w:tcPr>
    </w:tblStylePr>
    <w:tblStylePr w:type="neCell">
      <w:rPr>
        <w:rFonts w:asciiTheme="minorHAnsi" w:hAnsiTheme="minorHAnsi"/>
      </w:rPr>
    </w:tblStylePr>
    <w:tblStylePr w:type="nwCell">
      <w:rPr>
        <w:rFonts w:asciiTheme="minorHAnsi" w:hAnsiTheme="minorHAnsi"/>
      </w:rPr>
    </w:tblStylePr>
    <w:tblStylePr w:type="seCell">
      <w:rPr>
        <w:rFonts w:asciiTheme="minorHAnsi" w:hAnsiTheme="minorHAnsi"/>
      </w:rPr>
    </w:tblStylePr>
    <w:tblStylePr w:type="swCell">
      <w:rPr>
        <w:rFonts w:asciiTheme="minorHAnsi" w:hAnsiTheme="minorHAnsi"/>
      </w:rPr>
    </w:tblStylePr>
  </w:style>
  <w:style w:type="table" w:customStyle="1" w:styleId="Stijl1">
    <w:name w:val="Stijl1"/>
    <w:basedOn w:val="TableNormal"/>
    <w:uiPriority w:val="99"/>
    <w:rsid w:val="00CA77F5"/>
    <w:tblPr/>
  </w:style>
  <w:style w:type="paragraph" w:customStyle="1" w:styleId="Kop1nietinTOC">
    <w:name w:val="Kop 1 (niet in TOC)"/>
    <w:basedOn w:val="Normal"/>
    <w:qFormat/>
    <w:rsid w:val="000E64F9"/>
    <w:pPr>
      <w:spacing w:before="640" w:after="480"/>
      <w:contextualSpacing/>
    </w:pPr>
    <w:rPr>
      <w:rFonts w:asciiTheme="majorHAnsi" w:eastAsiaTheme="majorEastAsia" w:hAnsiTheme="majorHAnsi" w:cs="Times New Roman (Koppen CS)"/>
      <w:b/>
      <w:color w:val="FA6432" w:themeColor="background2"/>
      <w:sz w:val="42"/>
      <w:szCs w:val="42"/>
      <w:lang w:val="nl-NL"/>
    </w:rPr>
  </w:style>
  <w:style w:type="table" w:styleId="TableProfessional">
    <w:name w:val="Table Professional"/>
    <w:basedOn w:val="TableNormal"/>
    <w:uiPriority w:val="99"/>
    <w:semiHidden/>
    <w:unhideWhenUsed/>
    <w:rsid w:val="00110B8B"/>
    <w:pPr>
      <w:keepLines/>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elraster1">
    <w:name w:val="Tabelraster1"/>
    <w:basedOn w:val="TableNormal"/>
    <w:next w:val="TableGrid"/>
    <w:uiPriority w:val="39"/>
    <w:rsid w:val="00113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ontcover-subtitelblauw">
    <w:name w:val="Frontcover - subtitel (blauw)"/>
    <w:basedOn w:val="Normal"/>
    <w:qFormat/>
    <w:rsid w:val="00134888"/>
    <w:pPr>
      <w:spacing w:line="288" w:lineRule="auto"/>
    </w:pPr>
    <w:rPr>
      <w:rFonts w:ascii="Century Gothic" w:hAnsi="Century Gothic"/>
      <w:b/>
      <w:bCs/>
      <w:caps/>
      <w:color w:val="00283C"/>
      <w:spacing w:val="6"/>
      <w:kern w:val="0"/>
      <w:sz w:val="26"/>
      <w:szCs w:val="28"/>
      <w14:ligatures w14:val="none"/>
    </w:rPr>
  </w:style>
  <w:style w:type="paragraph" w:customStyle="1" w:styleId="Frontcover-hoofdtiteloranje">
    <w:name w:val="Frontcover - hoofdtitel (oranje)"/>
    <w:basedOn w:val="Normal"/>
    <w:qFormat/>
    <w:rsid w:val="00134888"/>
    <w:pPr>
      <w:spacing w:line="216" w:lineRule="auto"/>
    </w:pPr>
    <w:rPr>
      <w:rFonts w:ascii="Century Gothic" w:hAnsi="Century Gothic"/>
      <w:b/>
      <w:color w:val="FA6432"/>
      <w:spacing w:val="6"/>
      <w:kern w:val="0"/>
      <w:sz w:val="64"/>
      <w:szCs w:val="64"/>
      <w14:ligatures w14:val="none"/>
    </w:rPr>
  </w:style>
  <w:style w:type="paragraph" w:customStyle="1" w:styleId="Frontcover-extrainfozwart">
    <w:name w:val="Frontcover - extra info (zwart)"/>
    <w:basedOn w:val="Normal"/>
    <w:qFormat/>
    <w:rsid w:val="00134888"/>
    <w:rPr>
      <w:rFonts w:ascii="Century Gothic" w:hAnsi="Century Gothic"/>
      <w:color w:val="000000" w:themeColor="text1"/>
      <w:sz w:val="24"/>
    </w:rPr>
  </w:style>
  <w:style w:type="paragraph" w:customStyle="1" w:styleId="Frontcover-gemarkeerdetekst">
    <w:name w:val="Frontcover - gemarkeerde tekst"/>
    <w:basedOn w:val="Normal"/>
    <w:qFormat/>
    <w:rsid w:val="00134888"/>
    <w:rPr>
      <w:rFonts w:ascii="Century Gothic" w:hAnsi="Century Gothic"/>
      <w:color w:val="FFFFFF" w:themeColor="background1"/>
      <w:sz w:val="24"/>
      <w:szCs w:val="26"/>
    </w:rPr>
  </w:style>
  <w:style w:type="paragraph" w:customStyle="1" w:styleId="Backcover-titeloranje">
    <w:name w:val="Backcover - titel (oranje)"/>
    <w:basedOn w:val="Normal"/>
    <w:qFormat/>
    <w:rsid w:val="00BB1130"/>
    <w:pPr>
      <w:spacing w:before="300" w:after="60"/>
      <w:jc w:val="right"/>
    </w:pPr>
    <w:rPr>
      <w:rFonts w:ascii="Century Gothic" w:hAnsi="Century Gothic"/>
      <w:b/>
      <w:caps/>
      <w:color w:val="FA6432"/>
      <w:spacing w:val="6"/>
      <w:kern w:val="0"/>
      <w:sz w:val="26"/>
      <w:szCs w:val="28"/>
      <w14:ligatures w14:val="none"/>
    </w:rPr>
  </w:style>
  <w:style w:type="paragraph" w:customStyle="1" w:styleId="Backcover-tekstzwart">
    <w:name w:val="Backcover - tekst (zwart)"/>
    <w:basedOn w:val="Normal"/>
    <w:qFormat/>
    <w:rsid w:val="00BB1130"/>
    <w:pPr>
      <w:jc w:val="right"/>
    </w:pPr>
    <w:rPr>
      <w:color w:val="000000" w:themeColor="text1"/>
      <w:spacing w:val="6"/>
    </w:rPr>
  </w:style>
  <w:style w:type="paragraph" w:styleId="EndnoteText">
    <w:name w:val="endnote text"/>
    <w:basedOn w:val="Normal"/>
    <w:link w:val="EndnoteTextChar"/>
    <w:uiPriority w:val="99"/>
    <w:semiHidden/>
    <w:unhideWhenUsed/>
    <w:rsid w:val="000A5C9F"/>
    <w:pPr>
      <w:spacing w:line="240" w:lineRule="auto"/>
    </w:pPr>
    <w:rPr>
      <w:sz w:val="20"/>
      <w:szCs w:val="20"/>
    </w:rPr>
  </w:style>
  <w:style w:type="character" w:customStyle="1" w:styleId="EndnoteTextChar">
    <w:name w:val="Endnote Text Char"/>
    <w:basedOn w:val="DefaultParagraphFont"/>
    <w:link w:val="EndnoteText"/>
    <w:uiPriority w:val="99"/>
    <w:semiHidden/>
    <w:rsid w:val="000A5C9F"/>
    <w:rPr>
      <w:rFonts w:ascii="Arial" w:hAnsi="Arial" w:cs="Arial"/>
      <w:noProof/>
      <w:sz w:val="20"/>
      <w:szCs w:val="20"/>
      <w:lang w:val="en-US"/>
    </w:rPr>
  </w:style>
  <w:style w:type="character" w:styleId="EndnoteReference">
    <w:name w:val="endnote reference"/>
    <w:basedOn w:val="DefaultParagraphFont"/>
    <w:uiPriority w:val="99"/>
    <w:semiHidden/>
    <w:unhideWhenUsed/>
    <w:rsid w:val="000A5C9F"/>
    <w:rPr>
      <w:vertAlign w:val="superscript"/>
    </w:rPr>
  </w:style>
  <w:style w:type="paragraph" w:styleId="NormalWeb">
    <w:name w:val="Normal (Web)"/>
    <w:basedOn w:val="Normal"/>
    <w:uiPriority w:val="99"/>
    <w:semiHidden/>
    <w:unhideWhenUsed/>
    <w:rsid w:val="00356FE3"/>
    <w:pPr>
      <w:spacing w:before="100" w:beforeAutospacing="1" w:after="100" w:afterAutospacing="1" w:line="240" w:lineRule="auto"/>
    </w:pPr>
    <w:rPr>
      <w:rFonts w:ascii="Times New Roman" w:eastAsia="Times New Roman" w:hAnsi="Times New Roman" w:cs="Times New Roman"/>
      <w:noProof w:val="0"/>
      <w:kern w:val="0"/>
      <w:sz w:val="24"/>
      <w14:ligatures w14:val="none"/>
    </w:rPr>
  </w:style>
  <w:style w:type="character" w:styleId="FollowedHyperlink">
    <w:name w:val="FollowedHyperlink"/>
    <w:basedOn w:val="DefaultParagraphFont"/>
    <w:uiPriority w:val="99"/>
    <w:semiHidden/>
    <w:unhideWhenUsed/>
    <w:rsid w:val="007F0456"/>
    <w:rPr>
      <w:color w:val="00637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5627">
      <w:bodyDiv w:val="1"/>
      <w:marLeft w:val="0"/>
      <w:marRight w:val="0"/>
      <w:marTop w:val="0"/>
      <w:marBottom w:val="0"/>
      <w:divBdr>
        <w:top w:val="none" w:sz="0" w:space="0" w:color="auto"/>
        <w:left w:val="none" w:sz="0" w:space="0" w:color="auto"/>
        <w:bottom w:val="none" w:sz="0" w:space="0" w:color="auto"/>
        <w:right w:val="none" w:sz="0" w:space="0" w:color="auto"/>
      </w:divBdr>
      <w:divsChild>
        <w:div w:id="928122153">
          <w:marLeft w:val="0"/>
          <w:marRight w:val="0"/>
          <w:marTop w:val="0"/>
          <w:marBottom w:val="0"/>
          <w:divBdr>
            <w:top w:val="none" w:sz="0" w:space="0" w:color="auto"/>
            <w:left w:val="none" w:sz="0" w:space="0" w:color="auto"/>
            <w:bottom w:val="none" w:sz="0" w:space="0" w:color="auto"/>
            <w:right w:val="none" w:sz="0" w:space="0" w:color="auto"/>
          </w:divBdr>
          <w:divsChild>
            <w:div w:id="284392249">
              <w:marLeft w:val="0"/>
              <w:marRight w:val="0"/>
              <w:marTop w:val="0"/>
              <w:marBottom w:val="0"/>
              <w:divBdr>
                <w:top w:val="none" w:sz="0" w:space="0" w:color="auto"/>
                <w:left w:val="none" w:sz="0" w:space="0" w:color="auto"/>
                <w:bottom w:val="none" w:sz="0" w:space="0" w:color="auto"/>
                <w:right w:val="none" w:sz="0" w:space="0" w:color="auto"/>
              </w:divBdr>
            </w:div>
            <w:div w:id="731005331">
              <w:marLeft w:val="0"/>
              <w:marRight w:val="0"/>
              <w:marTop w:val="0"/>
              <w:marBottom w:val="0"/>
              <w:divBdr>
                <w:top w:val="none" w:sz="0" w:space="0" w:color="auto"/>
                <w:left w:val="none" w:sz="0" w:space="0" w:color="auto"/>
                <w:bottom w:val="none" w:sz="0" w:space="0" w:color="auto"/>
                <w:right w:val="none" w:sz="0" w:space="0" w:color="auto"/>
              </w:divBdr>
            </w:div>
            <w:div w:id="1593851476">
              <w:marLeft w:val="0"/>
              <w:marRight w:val="0"/>
              <w:marTop w:val="0"/>
              <w:marBottom w:val="0"/>
              <w:divBdr>
                <w:top w:val="none" w:sz="0" w:space="0" w:color="auto"/>
                <w:left w:val="none" w:sz="0" w:space="0" w:color="auto"/>
                <w:bottom w:val="none" w:sz="0" w:space="0" w:color="auto"/>
                <w:right w:val="none" w:sz="0" w:space="0" w:color="auto"/>
              </w:divBdr>
              <w:divsChild>
                <w:div w:id="972829348">
                  <w:marLeft w:val="0"/>
                  <w:marRight w:val="0"/>
                  <w:marTop w:val="0"/>
                  <w:marBottom w:val="0"/>
                  <w:divBdr>
                    <w:top w:val="none" w:sz="0" w:space="0" w:color="auto"/>
                    <w:left w:val="none" w:sz="0" w:space="0" w:color="auto"/>
                    <w:bottom w:val="none" w:sz="0" w:space="0" w:color="auto"/>
                    <w:right w:val="none" w:sz="0" w:space="0" w:color="auto"/>
                  </w:divBdr>
                  <w:divsChild>
                    <w:div w:id="155546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17640">
      <w:bodyDiv w:val="1"/>
      <w:marLeft w:val="0"/>
      <w:marRight w:val="0"/>
      <w:marTop w:val="0"/>
      <w:marBottom w:val="0"/>
      <w:divBdr>
        <w:top w:val="none" w:sz="0" w:space="0" w:color="auto"/>
        <w:left w:val="none" w:sz="0" w:space="0" w:color="auto"/>
        <w:bottom w:val="none" w:sz="0" w:space="0" w:color="auto"/>
        <w:right w:val="none" w:sz="0" w:space="0" w:color="auto"/>
      </w:divBdr>
    </w:div>
    <w:div w:id="37434663">
      <w:bodyDiv w:val="1"/>
      <w:marLeft w:val="0"/>
      <w:marRight w:val="0"/>
      <w:marTop w:val="0"/>
      <w:marBottom w:val="0"/>
      <w:divBdr>
        <w:top w:val="none" w:sz="0" w:space="0" w:color="auto"/>
        <w:left w:val="none" w:sz="0" w:space="0" w:color="auto"/>
        <w:bottom w:val="none" w:sz="0" w:space="0" w:color="auto"/>
        <w:right w:val="none" w:sz="0" w:space="0" w:color="auto"/>
      </w:divBdr>
      <w:divsChild>
        <w:div w:id="707220171">
          <w:marLeft w:val="0"/>
          <w:marRight w:val="0"/>
          <w:marTop w:val="0"/>
          <w:marBottom w:val="0"/>
          <w:divBdr>
            <w:top w:val="single" w:sz="2" w:space="0" w:color="auto"/>
            <w:left w:val="single" w:sz="2" w:space="0" w:color="auto"/>
            <w:bottom w:val="single" w:sz="2" w:space="0" w:color="auto"/>
            <w:right w:val="single" w:sz="2" w:space="0" w:color="auto"/>
          </w:divBdr>
        </w:div>
        <w:div w:id="1684890887">
          <w:marLeft w:val="0"/>
          <w:marRight w:val="0"/>
          <w:marTop w:val="0"/>
          <w:marBottom w:val="0"/>
          <w:divBdr>
            <w:top w:val="single" w:sz="2" w:space="0" w:color="auto"/>
            <w:left w:val="single" w:sz="2" w:space="0" w:color="auto"/>
            <w:bottom w:val="single" w:sz="2" w:space="0" w:color="auto"/>
            <w:right w:val="single" w:sz="2" w:space="0" w:color="auto"/>
          </w:divBdr>
        </w:div>
        <w:div w:id="1976641286">
          <w:marLeft w:val="0"/>
          <w:marRight w:val="0"/>
          <w:marTop w:val="0"/>
          <w:marBottom w:val="0"/>
          <w:divBdr>
            <w:top w:val="single" w:sz="2" w:space="0" w:color="auto"/>
            <w:left w:val="single" w:sz="2" w:space="0" w:color="auto"/>
            <w:bottom w:val="single" w:sz="2" w:space="0" w:color="auto"/>
            <w:right w:val="single" w:sz="2" w:space="0" w:color="auto"/>
          </w:divBdr>
        </w:div>
        <w:div w:id="1987977845">
          <w:marLeft w:val="0"/>
          <w:marRight w:val="0"/>
          <w:marTop w:val="0"/>
          <w:marBottom w:val="0"/>
          <w:divBdr>
            <w:top w:val="single" w:sz="2" w:space="0" w:color="auto"/>
            <w:left w:val="single" w:sz="2" w:space="0" w:color="auto"/>
            <w:bottom w:val="single" w:sz="2" w:space="0" w:color="auto"/>
            <w:right w:val="single" w:sz="2" w:space="0" w:color="auto"/>
          </w:divBdr>
        </w:div>
      </w:divsChild>
    </w:div>
    <w:div w:id="174392728">
      <w:bodyDiv w:val="1"/>
      <w:marLeft w:val="0"/>
      <w:marRight w:val="0"/>
      <w:marTop w:val="0"/>
      <w:marBottom w:val="0"/>
      <w:divBdr>
        <w:top w:val="none" w:sz="0" w:space="0" w:color="auto"/>
        <w:left w:val="none" w:sz="0" w:space="0" w:color="auto"/>
        <w:bottom w:val="none" w:sz="0" w:space="0" w:color="auto"/>
        <w:right w:val="none" w:sz="0" w:space="0" w:color="auto"/>
      </w:divBdr>
    </w:div>
    <w:div w:id="394085195">
      <w:bodyDiv w:val="1"/>
      <w:marLeft w:val="0"/>
      <w:marRight w:val="0"/>
      <w:marTop w:val="0"/>
      <w:marBottom w:val="0"/>
      <w:divBdr>
        <w:top w:val="none" w:sz="0" w:space="0" w:color="auto"/>
        <w:left w:val="none" w:sz="0" w:space="0" w:color="auto"/>
        <w:bottom w:val="none" w:sz="0" w:space="0" w:color="auto"/>
        <w:right w:val="none" w:sz="0" w:space="0" w:color="auto"/>
      </w:divBdr>
      <w:divsChild>
        <w:div w:id="1225066596">
          <w:marLeft w:val="1138"/>
          <w:marRight w:val="0"/>
          <w:marTop w:val="80"/>
          <w:marBottom w:val="80"/>
          <w:divBdr>
            <w:top w:val="none" w:sz="0" w:space="0" w:color="auto"/>
            <w:left w:val="none" w:sz="0" w:space="0" w:color="auto"/>
            <w:bottom w:val="none" w:sz="0" w:space="0" w:color="auto"/>
            <w:right w:val="none" w:sz="0" w:space="0" w:color="auto"/>
          </w:divBdr>
        </w:div>
        <w:div w:id="580212886">
          <w:marLeft w:val="1138"/>
          <w:marRight w:val="0"/>
          <w:marTop w:val="80"/>
          <w:marBottom w:val="80"/>
          <w:divBdr>
            <w:top w:val="none" w:sz="0" w:space="0" w:color="auto"/>
            <w:left w:val="none" w:sz="0" w:space="0" w:color="auto"/>
            <w:bottom w:val="none" w:sz="0" w:space="0" w:color="auto"/>
            <w:right w:val="none" w:sz="0" w:space="0" w:color="auto"/>
          </w:divBdr>
        </w:div>
      </w:divsChild>
    </w:div>
    <w:div w:id="439763151">
      <w:bodyDiv w:val="1"/>
      <w:marLeft w:val="0"/>
      <w:marRight w:val="0"/>
      <w:marTop w:val="0"/>
      <w:marBottom w:val="0"/>
      <w:divBdr>
        <w:top w:val="none" w:sz="0" w:space="0" w:color="auto"/>
        <w:left w:val="none" w:sz="0" w:space="0" w:color="auto"/>
        <w:bottom w:val="none" w:sz="0" w:space="0" w:color="auto"/>
        <w:right w:val="none" w:sz="0" w:space="0" w:color="auto"/>
      </w:divBdr>
      <w:divsChild>
        <w:div w:id="686097964">
          <w:marLeft w:val="0"/>
          <w:marRight w:val="0"/>
          <w:marTop w:val="0"/>
          <w:marBottom w:val="0"/>
          <w:divBdr>
            <w:top w:val="none" w:sz="0" w:space="0" w:color="auto"/>
            <w:left w:val="none" w:sz="0" w:space="0" w:color="auto"/>
            <w:bottom w:val="none" w:sz="0" w:space="0" w:color="auto"/>
            <w:right w:val="none" w:sz="0" w:space="0" w:color="auto"/>
          </w:divBdr>
          <w:divsChild>
            <w:div w:id="592280504">
              <w:marLeft w:val="0"/>
              <w:marRight w:val="0"/>
              <w:marTop w:val="0"/>
              <w:marBottom w:val="0"/>
              <w:divBdr>
                <w:top w:val="none" w:sz="0" w:space="0" w:color="auto"/>
                <w:left w:val="none" w:sz="0" w:space="0" w:color="auto"/>
                <w:bottom w:val="none" w:sz="0" w:space="0" w:color="auto"/>
                <w:right w:val="none" w:sz="0" w:space="0" w:color="auto"/>
              </w:divBdr>
              <w:divsChild>
                <w:div w:id="402457778">
                  <w:marLeft w:val="0"/>
                  <w:marRight w:val="0"/>
                  <w:marTop w:val="0"/>
                  <w:marBottom w:val="0"/>
                  <w:divBdr>
                    <w:top w:val="none" w:sz="0" w:space="0" w:color="auto"/>
                    <w:left w:val="none" w:sz="0" w:space="0" w:color="auto"/>
                    <w:bottom w:val="none" w:sz="0" w:space="0" w:color="auto"/>
                    <w:right w:val="none" w:sz="0" w:space="0" w:color="auto"/>
                  </w:divBdr>
                  <w:divsChild>
                    <w:div w:id="120359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848863">
              <w:marLeft w:val="0"/>
              <w:marRight w:val="0"/>
              <w:marTop w:val="0"/>
              <w:marBottom w:val="0"/>
              <w:divBdr>
                <w:top w:val="none" w:sz="0" w:space="0" w:color="auto"/>
                <w:left w:val="none" w:sz="0" w:space="0" w:color="auto"/>
                <w:bottom w:val="none" w:sz="0" w:space="0" w:color="auto"/>
                <w:right w:val="none" w:sz="0" w:space="0" w:color="auto"/>
              </w:divBdr>
            </w:div>
            <w:div w:id="185946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24004">
      <w:bodyDiv w:val="1"/>
      <w:marLeft w:val="0"/>
      <w:marRight w:val="0"/>
      <w:marTop w:val="0"/>
      <w:marBottom w:val="0"/>
      <w:divBdr>
        <w:top w:val="none" w:sz="0" w:space="0" w:color="auto"/>
        <w:left w:val="none" w:sz="0" w:space="0" w:color="auto"/>
        <w:bottom w:val="none" w:sz="0" w:space="0" w:color="auto"/>
        <w:right w:val="none" w:sz="0" w:space="0" w:color="auto"/>
      </w:divBdr>
    </w:div>
    <w:div w:id="547451176">
      <w:bodyDiv w:val="1"/>
      <w:marLeft w:val="0"/>
      <w:marRight w:val="0"/>
      <w:marTop w:val="0"/>
      <w:marBottom w:val="0"/>
      <w:divBdr>
        <w:top w:val="none" w:sz="0" w:space="0" w:color="auto"/>
        <w:left w:val="none" w:sz="0" w:space="0" w:color="auto"/>
        <w:bottom w:val="none" w:sz="0" w:space="0" w:color="auto"/>
        <w:right w:val="none" w:sz="0" w:space="0" w:color="auto"/>
      </w:divBdr>
      <w:divsChild>
        <w:div w:id="1202546907">
          <w:marLeft w:val="0"/>
          <w:marRight w:val="0"/>
          <w:marTop w:val="0"/>
          <w:marBottom w:val="0"/>
          <w:divBdr>
            <w:top w:val="none" w:sz="0" w:space="0" w:color="auto"/>
            <w:left w:val="none" w:sz="0" w:space="0" w:color="auto"/>
            <w:bottom w:val="none" w:sz="0" w:space="0" w:color="auto"/>
            <w:right w:val="none" w:sz="0" w:space="0" w:color="auto"/>
          </w:divBdr>
          <w:divsChild>
            <w:div w:id="116948361">
              <w:marLeft w:val="0"/>
              <w:marRight w:val="0"/>
              <w:marTop w:val="0"/>
              <w:marBottom w:val="0"/>
              <w:divBdr>
                <w:top w:val="none" w:sz="0" w:space="0" w:color="auto"/>
                <w:left w:val="none" w:sz="0" w:space="0" w:color="auto"/>
                <w:bottom w:val="none" w:sz="0" w:space="0" w:color="auto"/>
                <w:right w:val="none" w:sz="0" w:space="0" w:color="auto"/>
              </w:divBdr>
              <w:divsChild>
                <w:div w:id="682971722">
                  <w:marLeft w:val="0"/>
                  <w:marRight w:val="0"/>
                  <w:marTop w:val="0"/>
                  <w:marBottom w:val="0"/>
                  <w:divBdr>
                    <w:top w:val="none" w:sz="0" w:space="0" w:color="auto"/>
                    <w:left w:val="none" w:sz="0" w:space="0" w:color="auto"/>
                    <w:bottom w:val="none" w:sz="0" w:space="0" w:color="auto"/>
                    <w:right w:val="none" w:sz="0" w:space="0" w:color="auto"/>
                  </w:divBdr>
                  <w:divsChild>
                    <w:div w:id="96904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8046">
              <w:marLeft w:val="0"/>
              <w:marRight w:val="0"/>
              <w:marTop w:val="0"/>
              <w:marBottom w:val="0"/>
              <w:divBdr>
                <w:top w:val="none" w:sz="0" w:space="0" w:color="auto"/>
                <w:left w:val="none" w:sz="0" w:space="0" w:color="auto"/>
                <w:bottom w:val="none" w:sz="0" w:space="0" w:color="auto"/>
                <w:right w:val="none" w:sz="0" w:space="0" w:color="auto"/>
              </w:divBdr>
            </w:div>
            <w:div w:id="73474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2674">
      <w:bodyDiv w:val="1"/>
      <w:marLeft w:val="0"/>
      <w:marRight w:val="0"/>
      <w:marTop w:val="0"/>
      <w:marBottom w:val="0"/>
      <w:divBdr>
        <w:top w:val="none" w:sz="0" w:space="0" w:color="auto"/>
        <w:left w:val="none" w:sz="0" w:space="0" w:color="auto"/>
        <w:bottom w:val="none" w:sz="0" w:space="0" w:color="auto"/>
        <w:right w:val="none" w:sz="0" w:space="0" w:color="auto"/>
      </w:divBdr>
    </w:div>
    <w:div w:id="749355508">
      <w:bodyDiv w:val="1"/>
      <w:marLeft w:val="0"/>
      <w:marRight w:val="0"/>
      <w:marTop w:val="0"/>
      <w:marBottom w:val="0"/>
      <w:divBdr>
        <w:top w:val="none" w:sz="0" w:space="0" w:color="auto"/>
        <w:left w:val="none" w:sz="0" w:space="0" w:color="auto"/>
        <w:bottom w:val="none" w:sz="0" w:space="0" w:color="auto"/>
        <w:right w:val="none" w:sz="0" w:space="0" w:color="auto"/>
      </w:divBdr>
      <w:divsChild>
        <w:div w:id="1479301781">
          <w:marLeft w:val="0"/>
          <w:marRight w:val="0"/>
          <w:marTop w:val="0"/>
          <w:marBottom w:val="0"/>
          <w:divBdr>
            <w:top w:val="none" w:sz="0" w:space="0" w:color="auto"/>
            <w:left w:val="none" w:sz="0" w:space="0" w:color="auto"/>
            <w:bottom w:val="none" w:sz="0" w:space="0" w:color="auto"/>
            <w:right w:val="none" w:sz="0" w:space="0" w:color="auto"/>
          </w:divBdr>
          <w:divsChild>
            <w:div w:id="1007093552">
              <w:marLeft w:val="0"/>
              <w:marRight w:val="0"/>
              <w:marTop w:val="0"/>
              <w:marBottom w:val="0"/>
              <w:divBdr>
                <w:top w:val="none" w:sz="0" w:space="0" w:color="auto"/>
                <w:left w:val="none" w:sz="0" w:space="0" w:color="auto"/>
                <w:bottom w:val="none" w:sz="0" w:space="0" w:color="auto"/>
                <w:right w:val="none" w:sz="0" w:space="0" w:color="auto"/>
              </w:divBdr>
            </w:div>
            <w:div w:id="1425884260">
              <w:marLeft w:val="0"/>
              <w:marRight w:val="0"/>
              <w:marTop w:val="0"/>
              <w:marBottom w:val="0"/>
              <w:divBdr>
                <w:top w:val="none" w:sz="0" w:space="0" w:color="auto"/>
                <w:left w:val="none" w:sz="0" w:space="0" w:color="auto"/>
                <w:bottom w:val="none" w:sz="0" w:space="0" w:color="auto"/>
                <w:right w:val="none" w:sz="0" w:space="0" w:color="auto"/>
              </w:divBdr>
              <w:divsChild>
                <w:div w:id="707098468">
                  <w:marLeft w:val="0"/>
                  <w:marRight w:val="0"/>
                  <w:marTop w:val="0"/>
                  <w:marBottom w:val="0"/>
                  <w:divBdr>
                    <w:top w:val="none" w:sz="0" w:space="0" w:color="auto"/>
                    <w:left w:val="none" w:sz="0" w:space="0" w:color="auto"/>
                    <w:bottom w:val="none" w:sz="0" w:space="0" w:color="auto"/>
                    <w:right w:val="none" w:sz="0" w:space="0" w:color="auto"/>
                  </w:divBdr>
                  <w:divsChild>
                    <w:div w:id="73698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3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0832">
      <w:bodyDiv w:val="1"/>
      <w:marLeft w:val="0"/>
      <w:marRight w:val="0"/>
      <w:marTop w:val="0"/>
      <w:marBottom w:val="0"/>
      <w:divBdr>
        <w:top w:val="none" w:sz="0" w:space="0" w:color="auto"/>
        <w:left w:val="none" w:sz="0" w:space="0" w:color="auto"/>
        <w:bottom w:val="none" w:sz="0" w:space="0" w:color="auto"/>
        <w:right w:val="none" w:sz="0" w:space="0" w:color="auto"/>
      </w:divBdr>
      <w:divsChild>
        <w:div w:id="1972979571">
          <w:marLeft w:val="0"/>
          <w:marRight w:val="0"/>
          <w:marTop w:val="0"/>
          <w:marBottom w:val="0"/>
          <w:divBdr>
            <w:top w:val="none" w:sz="0" w:space="0" w:color="auto"/>
            <w:left w:val="none" w:sz="0" w:space="0" w:color="auto"/>
            <w:bottom w:val="none" w:sz="0" w:space="0" w:color="auto"/>
            <w:right w:val="none" w:sz="0" w:space="0" w:color="auto"/>
          </w:divBdr>
          <w:divsChild>
            <w:div w:id="456608810">
              <w:marLeft w:val="0"/>
              <w:marRight w:val="0"/>
              <w:marTop w:val="0"/>
              <w:marBottom w:val="0"/>
              <w:divBdr>
                <w:top w:val="none" w:sz="0" w:space="0" w:color="auto"/>
                <w:left w:val="none" w:sz="0" w:space="0" w:color="auto"/>
                <w:bottom w:val="none" w:sz="0" w:space="0" w:color="auto"/>
                <w:right w:val="none" w:sz="0" w:space="0" w:color="auto"/>
              </w:divBdr>
            </w:div>
            <w:div w:id="992104990">
              <w:marLeft w:val="0"/>
              <w:marRight w:val="0"/>
              <w:marTop w:val="0"/>
              <w:marBottom w:val="0"/>
              <w:divBdr>
                <w:top w:val="none" w:sz="0" w:space="0" w:color="auto"/>
                <w:left w:val="none" w:sz="0" w:space="0" w:color="auto"/>
                <w:bottom w:val="none" w:sz="0" w:space="0" w:color="auto"/>
                <w:right w:val="none" w:sz="0" w:space="0" w:color="auto"/>
              </w:divBdr>
              <w:divsChild>
                <w:div w:id="841548044">
                  <w:marLeft w:val="0"/>
                  <w:marRight w:val="0"/>
                  <w:marTop w:val="0"/>
                  <w:marBottom w:val="0"/>
                  <w:divBdr>
                    <w:top w:val="none" w:sz="0" w:space="0" w:color="auto"/>
                    <w:left w:val="none" w:sz="0" w:space="0" w:color="auto"/>
                    <w:bottom w:val="none" w:sz="0" w:space="0" w:color="auto"/>
                    <w:right w:val="none" w:sz="0" w:space="0" w:color="auto"/>
                  </w:divBdr>
                  <w:divsChild>
                    <w:div w:id="24939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51384">
      <w:bodyDiv w:val="1"/>
      <w:marLeft w:val="0"/>
      <w:marRight w:val="0"/>
      <w:marTop w:val="0"/>
      <w:marBottom w:val="0"/>
      <w:divBdr>
        <w:top w:val="none" w:sz="0" w:space="0" w:color="auto"/>
        <w:left w:val="none" w:sz="0" w:space="0" w:color="auto"/>
        <w:bottom w:val="none" w:sz="0" w:space="0" w:color="auto"/>
        <w:right w:val="none" w:sz="0" w:space="0" w:color="auto"/>
      </w:divBdr>
      <w:divsChild>
        <w:div w:id="1368797709">
          <w:marLeft w:val="0"/>
          <w:marRight w:val="0"/>
          <w:marTop w:val="0"/>
          <w:marBottom w:val="0"/>
          <w:divBdr>
            <w:top w:val="none" w:sz="0" w:space="0" w:color="auto"/>
            <w:left w:val="none" w:sz="0" w:space="0" w:color="auto"/>
            <w:bottom w:val="none" w:sz="0" w:space="0" w:color="auto"/>
            <w:right w:val="none" w:sz="0" w:space="0" w:color="auto"/>
          </w:divBdr>
          <w:divsChild>
            <w:div w:id="22101352">
              <w:marLeft w:val="0"/>
              <w:marRight w:val="0"/>
              <w:marTop w:val="0"/>
              <w:marBottom w:val="0"/>
              <w:divBdr>
                <w:top w:val="none" w:sz="0" w:space="0" w:color="auto"/>
                <w:left w:val="none" w:sz="0" w:space="0" w:color="auto"/>
                <w:bottom w:val="none" w:sz="0" w:space="0" w:color="auto"/>
                <w:right w:val="none" w:sz="0" w:space="0" w:color="auto"/>
              </w:divBdr>
            </w:div>
            <w:div w:id="39012882">
              <w:marLeft w:val="0"/>
              <w:marRight w:val="0"/>
              <w:marTop w:val="0"/>
              <w:marBottom w:val="0"/>
              <w:divBdr>
                <w:top w:val="none" w:sz="0" w:space="0" w:color="auto"/>
                <w:left w:val="none" w:sz="0" w:space="0" w:color="auto"/>
                <w:bottom w:val="none" w:sz="0" w:space="0" w:color="auto"/>
                <w:right w:val="none" w:sz="0" w:space="0" w:color="auto"/>
              </w:divBdr>
            </w:div>
            <w:div w:id="1579823197">
              <w:marLeft w:val="0"/>
              <w:marRight w:val="0"/>
              <w:marTop w:val="0"/>
              <w:marBottom w:val="0"/>
              <w:divBdr>
                <w:top w:val="none" w:sz="0" w:space="0" w:color="auto"/>
                <w:left w:val="none" w:sz="0" w:space="0" w:color="auto"/>
                <w:bottom w:val="none" w:sz="0" w:space="0" w:color="auto"/>
                <w:right w:val="none" w:sz="0" w:space="0" w:color="auto"/>
              </w:divBdr>
              <w:divsChild>
                <w:div w:id="904798766">
                  <w:marLeft w:val="0"/>
                  <w:marRight w:val="0"/>
                  <w:marTop w:val="0"/>
                  <w:marBottom w:val="0"/>
                  <w:divBdr>
                    <w:top w:val="none" w:sz="0" w:space="0" w:color="auto"/>
                    <w:left w:val="none" w:sz="0" w:space="0" w:color="auto"/>
                    <w:bottom w:val="none" w:sz="0" w:space="0" w:color="auto"/>
                    <w:right w:val="none" w:sz="0" w:space="0" w:color="auto"/>
                  </w:divBdr>
                  <w:divsChild>
                    <w:div w:id="106090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712647">
      <w:bodyDiv w:val="1"/>
      <w:marLeft w:val="0"/>
      <w:marRight w:val="0"/>
      <w:marTop w:val="0"/>
      <w:marBottom w:val="0"/>
      <w:divBdr>
        <w:top w:val="none" w:sz="0" w:space="0" w:color="auto"/>
        <w:left w:val="none" w:sz="0" w:space="0" w:color="auto"/>
        <w:bottom w:val="none" w:sz="0" w:space="0" w:color="auto"/>
        <w:right w:val="none" w:sz="0" w:space="0" w:color="auto"/>
      </w:divBdr>
      <w:divsChild>
        <w:div w:id="865288425">
          <w:marLeft w:val="0"/>
          <w:marRight w:val="0"/>
          <w:marTop w:val="0"/>
          <w:marBottom w:val="0"/>
          <w:divBdr>
            <w:top w:val="none" w:sz="0" w:space="0" w:color="auto"/>
            <w:left w:val="none" w:sz="0" w:space="0" w:color="auto"/>
            <w:bottom w:val="none" w:sz="0" w:space="0" w:color="auto"/>
            <w:right w:val="none" w:sz="0" w:space="0" w:color="auto"/>
          </w:divBdr>
          <w:divsChild>
            <w:div w:id="535656561">
              <w:marLeft w:val="0"/>
              <w:marRight w:val="0"/>
              <w:marTop w:val="0"/>
              <w:marBottom w:val="0"/>
              <w:divBdr>
                <w:top w:val="none" w:sz="0" w:space="0" w:color="auto"/>
                <w:left w:val="none" w:sz="0" w:space="0" w:color="auto"/>
                <w:bottom w:val="none" w:sz="0" w:space="0" w:color="auto"/>
                <w:right w:val="none" w:sz="0" w:space="0" w:color="auto"/>
              </w:divBdr>
              <w:divsChild>
                <w:div w:id="1224680204">
                  <w:marLeft w:val="0"/>
                  <w:marRight w:val="0"/>
                  <w:marTop w:val="0"/>
                  <w:marBottom w:val="0"/>
                  <w:divBdr>
                    <w:top w:val="none" w:sz="0" w:space="0" w:color="auto"/>
                    <w:left w:val="none" w:sz="0" w:space="0" w:color="auto"/>
                    <w:bottom w:val="none" w:sz="0" w:space="0" w:color="auto"/>
                    <w:right w:val="none" w:sz="0" w:space="0" w:color="auto"/>
                  </w:divBdr>
                  <w:divsChild>
                    <w:div w:id="160033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63880">
              <w:marLeft w:val="0"/>
              <w:marRight w:val="0"/>
              <w:marTop w:val="0"/>
              <w:marBottom w:val="0"/>
              <w:divBdr>
                <w:top w:val="none" w:sz="0" w:space="0" w:color="auto"/>
                <w:left w:val="none" w:sz="0" w:space="0" w:color="auto"/>
                <w:bottom w:val="none" w:sz="0" w:space="0" w:color="auto"/>
                <w:right w:val="none" w:sz="0" w:space="0" w:color="auto"/>
              </w:divBdr>
            </w:div>
            <w:div w:id="116648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74681">
      <w:bodyDiv w:val="1"/>
      <w:marLeft w:val="0"/>
      <w:marRight w:val="0"/>
      <w:marTop w:val="0"/>
      <w:marBottom w:val="0"/>
      <w:divBdr>
        <w:top w:val="none" w:sz="0" w:space="0" w:color="auto"/>
        <w:left w:val="none" w:sz="0" w:space="0" w:color="auto"/>
        <w:bottom w:val="none" w:sz="0" w:space="0" w:color="auto"/>
        <w:right w:val="none" w:sz="0" w:space="0" w:color="auto"/>
      </w:divBdr>
      <w:divsChild>
        <w:div w:id="1383213134">
          <w:marLeft w:val="0"/>
          <w:marRight w:val="0"/>
          <w:marTop w:val="0"/>
          <w:marBottom w:val="0"/>
          <w:divBdr>
            <w:top w:val="none" w:sz="0" w:space="0" w:color="auto"/>
            <w:left w:val="none" w:sz="0" w:space="0" w:color="auto"/>
            <w:bottom w:val="none" w:sz="0" w:space="0" w:color="auto"/>
            <w:right w:val="none" w:sz="0" w:space="0" w:color="auto"/>
          </w:divBdr>
          <w:divsChild>
            <w:div w:id="418986527">
              <w:marLeft w:val="0"/>
              <w:marRight w:val="0"/>
              <w:marTop w:val="0"/>
              <w:marBottom w:val="0"/>
              <w:divBdr>
                <w:top w:val="none" w:sz="0" w:space="0" w:color="auto"/>
                <w:left w:val="none" w:sz="0" w:space="0" w:color="auto"/>
                <w:bottom w:val="none" w:sz="0" w:space="0" w:color="auto"/>
                <w:right w:val="none" w:sz="0" w:space="0" w:color="auto"/>
              </w:divBdr>
            </w:div>
            <w:div w:id="721052989">
              <w:marLeft w:val="0"/>
              <w:marRight w:val="0"/>
              <w:marTop w:val="0"/>
              <w:marBottom w:val="0"/>
              <w:divBdr>
                <w:top w:val="none" w:sz="0" w:space="0" w:color="auto"/>
                <w:left w:val="none" w:sz="0" w:space="0" w:color="auto"/>
                <w:bottom w:val="none" w:sz="0" w:space="0" w:color="auto"/>
                <w:right w:val="none" w:sz="0" w:space="0" w:color="auto"/>
              </w:divBdr>
            </w:div>
            <w:div w:id="1303195165">
              <w:marLeft w:val="0"/>
              <w:marRight w:val="0"/>
              <w:marTop w:val="0"/>
              <w:marBottom w:val="0"/>
              <w:divBdr>
                <w:top w:val="none" w:sz="0" w:space="0" w:color="auto"/>
                <w:left w:val="none" w:sz="0" w:space="0" w:color="auto"/>
                <w:bottom w:val="none" w:sz="0" w:space="0" w:color="auto"/>
                <w:right w:val="none" w:sz="0" w:space="0" w:color="auto"/>
              </w:divBdr>
              <w:divsChild>
                <w:div w:id="2143229075">
                  <w:marLeft w:val="0"/>
                  <w:marRight w:val="0"/>
                  <w:marTop w:val="0"/>
                  <w:marBottom w:val="0"/>
                  <w:divBdr>
                    <w:top w:val="none" w:sz="0" w:space="0" w:color="auto"/>
                    <w:left w:val="none" w:sz="0" w:space="0" w:color="auto"/>
                    <w:bottom w:val="none" w:sz="0" w:space="0" w:color="auto"/>
                    <w:right w:val="none" w:sz="0" w:space="0" w:color="auto"/>
                  </w:divBdr>
                  <w:divsChild>
                    <w:div w:id="21478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951230">
      <w:bodyDiv w:val="1"/>
      <w:marLeft w:val="0"/>
      <w:marRight w:val="0"/>
      <w:marTop w:val="0"/>
      <w:marBottom w:val="0"/>
      <w:divBdr>
        <w:top w:val="none" w:sz="0" w:space="0" w:color="auto"/>
        <w:left w:val="none" w:sz="0" w:space="0" w:color="auto"/>
        <w:bottom w:val="none" w:sz="0" w:space="0" w:color="auto"/>
        <w:right w:val="none" w:sz="0" w:space="0" w:color="auto"/>
      </w:divBdr>
      <w:divsChild>
        <w:div w:id="1384909560">
          <w:marLeft w:val="0"/>
          <w:marRight w:val="0"/>
          <w:marTop w:val="0"/>
          <w:marBottom w:val="0"/>
          <w:divBdr>
            <w:top w:val="none" w:sz="0" w:space="0" w:color="auto"/>
            <w:left w:val="none" w:sz="0" w:space="0" w:color="auto"/>
            <w:bottom w:val="none" w:sz="0" w:space="0" w:color="auto"/>
            <w:right w:val="none" w:sz="0" w:space="0" w:color="auto"/>
          </w:divBdr>
          <w:divsChild>
            <w:div w:id="1270236508">
              <w:marLeft w:val="0"/>
              <w:marRight w:val="0"/>
              <w:marTop w:val="0"/>
              <w:marBottom w:val="0"/>
              <w:divBdr>
                <w:top w:val="none" w:sz="0" w:space="0" w:color="auto"/>
                <w:left w:val="none" w:sz="0" w:space="0" w:color="auto"/>
                <w:bottom w:val="none" w:sz="0" w:space="0" w:color="auto"/>
                <w:right w:val="none" w:sz="0" w:space="0" w:color="auto"/>
              </w:divBdr>
              <w:divsChild>
                <w:div w:id="405614844">
                  <w:marLeft w:val="0"/>
                  <w:marRight w:val="0"/>
                  <w:marTop w:val="0"/>
                  <w:marBottom w:val="0"/>
                  <w:divBdr>
                    <w:top w:val="none" w:sz="0" w:space="0" w:color="auto"/>
                    <w:left w:val="none" w:sz="0" w:space="0" w:color="auto"/>
                    <w:bottom w:val="none" w:sz="0" w:space="0" w:color="auto"/>
                    <w:right w:val="none" w:sz="0" w:space="0" w:color="auto"/>
                  </w:divBdr>
                  <w:divsChild>
                    <w:div w:id="78453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3726">
              <w:marLeft w:val="0"/>
              <w:marRight w:val="0"/>
              <w:marTop w:val="0"/>
              <w:marBottom w:val="0"/>
              <w:divBdr>
                <w:top w:val="none" w:sz="0" w:space="0" w:color="auto"/>
                <w:left w:val="none" w:sz="0" w:space="0" w:color="auto"/>
                <w:bottom w:val="none" w:sz="0" w:space="0" w:color="auto"/>
                <w:right w:val="none" w:sz="0" w:space="0" w:color="auto"/>
              </w:divBdr>
            </w:div>
            <w:div w:id="20995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25080">
      <w:bodyDiv w:val="1"/>
      <w:marLeft w:val="0"/>
      <w:marRight w:val="0"/>
      <w:marTop w:val="0"/>
      <w:marBottom w:val="0"/>
      <w:divBdr>
        <w:top w:val="none" w:sz="0" w:space="0" w:color="auto"/>
        <w:left w:val="none" w:sz="0" w:space="0" w:color="auto"/>
        <w:bottom w:val="none" w:sz="0" w:space="0" w:color="auto"/>
        <w:right w:val="none" w:sz="0" w:space="0" w:color="auto"/>
      </w:divBdr>
      <w:divsChild>
        <w:div w:id="798037382">
          <w:marLeft w:val="0"/>
          <w:marRight w:val="0"/>
          <w:marTop w:val="300"/>
          <w:marBottom w:val="300"/>
          <w:divBdr>
            <w:top w:val="single" w:sz="2" w:space="0" w:color="auto"/>
            <w:left w:val="single" w:sz="2" w:space="0" w:color="auto"/>
            <w:bottom w:val="single" w:sz="2" w:space="0" w:color="auto"/>
            <w:right w:val="single" w:sz="2" w:space="0" w:color="auto"/>
          </w:divBdr>
          <w:divsChild>
            <w:div w:id="71971946">
              <w:marLeft w:val="0"/>
              <w:marRight w:val="0"/>
              <w:marTop w:val="0"/>
              <w:marBottom w:val="0"/>
              <w:divBdr>
                <w:top w:val="single" w:sz="2" w:space="0" w:color="auto"/>
                <w:left w:val="single" w:sz="2" w:space="0" w:color="auto"/>
                <w:bottom w:val="single" w:sz="2" w:space="0" w:color="auto"/>
                <w:right w:val="single" w:sz="2" w:space="0" w:color="auto"/>
              </w:divBdr>
            </w:div>
            <w:div w:id="158077637">
              <w:marLeft w:val="0"/>
              <w:marRight w:val="0"/>
              <w:marTop w:val="0"/>
              <w:marBottom w:val="0"/>
              <w:divBdr>
                <w:top w:val="single" w:sz="2" w:space="0" w:color="auto"/>
                <w:left w:val="single" w:sz="2" w:space="0" w:color="auto"/>
                <w:bottom w:val="single" w:sz="2" w:space="0" w:color="auto"/>
                <w:right w:val="single" w:sz="2" w:space="0" w:color="auto"/>
              </w:divBdr>
            </w:div>
            <w:div w:id="371610207">
              <w:marLeft w:val="0"/>
              <w:marRight w:val="0"/>
              <w:marTop w:val="0"/>
              <w:marBottom w:val="0"/>
              <w:divBdr>
                <w:top w:val="single" w:sz="2" w:space="0" w:color="auto"/>
                <w:left w:val="single" w:sz="2" w:space="0" w:color="auto"/>
                <w:bottom w:val="single" w:sz="2" w:space="0" w:color="auto"/>
                <w:right w:val="single" w:sz="2" w:space="0" w:color="auto"/>
              </w:divBdr>
            </w:div>
            <w:div w:id="982343870">
              <w:marLeft w:val="0"/>
              <w:marRight w:val="0"/>
              <w:marTop w:val="0"/>
              <w:marBottom w:val="0"/>
              <w:divBdr>
                <w:top w:val="single" w:sz="2" w:space="0" w:color="auto"/>
                <w:left w:val="single" w:sz="2" w:space="0" w:color="auto"/>
                <w:bottom w:val="single" w:sz="2" w:space="0" w:color="auto"/>
                <w:right w:val="single" w:sz="2" w:space="0" w:color="auto"/>
              </w:divBdr>
            </w:div>
            <w:div w:id="1225795833">
              <w:marLeft w:val="0"/>
              <w:marRight w:val="0"/>
              <w:marTop w:val="0"/>
              <w:marBottom w:val="0"/>
              <w:divBdr>
                <w:top w:val="single" w:sz="2" w:space="0" w:color="auto"/>
                <w:left w:val="single" w:sz="2" w:space="0" w:color="auto"/>
                <w:bottom w:val="single" w:sz="2" w:space="0" w:color="auto"/>
                <w:right w:val="single" w:sz="2" w:space="0" w:color="auto"/>
              </w:divBdr>
            </w:div>
            <w:div w:id="1623727917">
              <w:marLeft w:val="0"/>
              <w:marRight w:val="0"/>
              <w:marTop w:val="0"/>
              <w:marBottom w:val="0"/>
              <w:divBdr>
                <w:top w:val="single" w:sz="2" w:space="0" w:color="auto"/>
                <w:left w:val="single" w:sz="2" w:space="0" w:color="auto"/>
                <w:bottom w:val="single" w:sz="2" w:space="0" w:color="auto"/>
                <w:right w:val="single" w:sz="2" w:space="0" w:color="auto"/>
              </w:divBdr>
            </w:div>
            <w:div w:id="1675918816">
              <w:marLeft w:val="0"/>
              <w:marRight w:val="0"/>
              <w:marTop w:val="0"/>
              <w:marBottom w:val="0"/>
              <w:divBdr>
                <w:top w:val="single" w:sz="2" w:space="0" w:color="auto"/>
                <w:left w:val="single" w:sz="2" w:space="0" w:color="auto"/>
                <w:bottom w:val="single" w:sz="2" w:space="0" w:color="auto"/>
                <w:right w:val="single" w:sz="2" w:space="0" w:color="auto"/>
              </w:divBdr>
            </w:div>
            <w:div w:id="1856382283">
              <w:marLeft w:val="0"/>
              <w:marRight w:val="0"/>
              <w:marTop w:val="0"/>
              <w:marBottom w:val="0"/>
              <w:divBdr>
                <w:top w:val="single" w:sz="2" w:space="0" w:color="auto"/>
                <w:left w:val="single" w:sz="2" w:space="0" w:color="auto"/>
                <w:bottom w:val="single" w:sz="2" w:space="0" w:color="auto"/>
                <w:right w:val="single" w:sz="2" w:space="0" w:color="auto"/>
              </w:divBdr>
            </w:div>
          </w:divsChild>
        </w:div>
        <w:div w:id="1961498443">
          <w:marLeft w:val="0"/>
          <w:marRight w:val="0"/>
          <w:marTop w:val="0"/>
          <w:marBottom w:val="150"/>
          <w:divBdr>
            <w:top w:val="single" w:sz="2" w:space="0" w:color="auto"/>
            <w:left w:val="single" w:sz="2" w:space="0" w:color="auto"/>
            <w:bottom w:val="single" w:sz="2" w:space="0" w:color="auto"/>
            <w:right w:val="single" w:sz="2" w:space="0" w:color="auto"/>
          </w:divBdr>
        </w:div>
      </w:divsChild>
    </w:div>
    <w:div w:id="1053653022">
      <w:bodyDiv w:val="1"/>
      <w:marLeft w:val="0"/>
      <w:marRight w:val="0"/>
      <w:marTop w:val="0"/>
      <w:marBottom w:val="0"/>
      <w:divBdr>
        <w:top w:val="none" w:sz="0" w:space="0" w:color="auto"/>
        <w:left w:val="none" w:sz="0" w:space="0" w:color="auto"/>
        <w:bottom w:val="none" w:sz="0" w:space="0" w:color="auto"/>
        <w:right w:val="none" w:sz="0" w:space="0" w:color="auto"/>
      </w:divBdr>
      <w:divsChild>
        <w:div w:id="312832657">
          <w:marLeft w:val="1138"/>
          <w:marRight w:val="0"/>
          <w:marTop w:val="80"/>
          <w:marBottom w:val="80"/>
          <w:divBdr>
            <w:top w:val="none" w:sz="0" w:space="0" w:color="auto"/>
            <w:left w:val="none" w:sz="0" w:space="0" w:color="auto"/>
            <w:bottom w:val="none" w:sz="0" w:space="0" w:color="auto"/>
            <w:right w:val="none" w:sz="0" w:space="0" w:color="auto"/>
          </w:divBdr>
        </w:div>
        <w:div w:id="195851732">
          <w:marLeft w:val="1138"/>
          <w:marRight w:val="0"/>
          <w:marTop w:val="80"/>
          <w:marBottom w:val="80"/>
          <w:divBdr>
            <w:top w:val="none" w:sz="0" w:space="0" w:color="auto"/>
            <w:left w:val="none" w:sz="0" w:space="0" w:color="auto"/>
            <w:bottom w:val="none" w:sz="0" w:space="0" w:color="auto"/>
            <w:right w:val="none" w:sz="0" w:space="0" w:color="auto"/>
          </w:divBdr>
        </w:div>
        <w:div w:id="1772892068">
          <w:marLeft w:val="1138"/>
          <w:marRight w:val="0"/>
          <w:marTop w:val="80"/>
          <w:marBottom w:val="80"/>
          <w:divBdr>
            <w:top w:val="none" w:sz="0" w:space="0" w:color="auto"/>
            <w:left w:val="none" w:sz="0" w:space="0" w:color="auto"/>
            <w:bottom w:val="none" w:sz="0" w:space="0" w:color="auto"/>
            <w:right w:val="none" w:sz="0" w:space="0" w:color="auto"/>
          </w:divBdr>
        </w:div>
        <w:div w:id="1654021029">
          <w:marLeft w:val="1138"/>
          <w:marRight w:val="0"/>
          <w:marTop w:val="80"/>
          <w:marBottom w:val="80"/>
          <w:divBdr>
            <w:top w:val="none" w:sz="0" w:space="0" w:color="auto"/>
            <w:left w:val="none" w:sz="0" w:space="0" w:color="auto"/>
            <w:bottom w:val="none" w:sz="0" w:space="0" w:color="auto"/>
            <w:right w:val="none" w:sz="0" w:space="0" w:color="auto"/>
          </w:divBdr>
        </w:div>
        <w:div w:id="101607597">
          <w:marLeft w:val="1138"/>
          <w:marRight w:val="0"/>
          <w:marTop w:val="80"/>
          <w:marBottom w:val="80"/>
          <w:divBdr>
            <w:top w:val="none" w:sz="0" w:space="0" w:color="auto"/>
            <w:left w:val="none" w:sz="0" w:space="0" w:color="auto"/>
            <w:bottom w:val="none" w:sz="0" w:space="0" w:color="auto"/>
            <w:right w:val="none" w:sz="0" w:space="0" w:color="auto"/>
          </w:divBdr>
        </w:div>
        <w:div w:id="145587290">
          <w:marLeft w:val="1138"/>
          <w:marRight w:val="0"/>
          <w:marTop w:val="80"/>
          <w:marBottom w:val="80"/>
          <w:divBdr>
            <w:top w:val="none" w:sz="0" w:space="0" w:color="auto"/>
            <w:left w:val="none" w:sz="0" w:space="0" w:color="auto"/>
            <w:bottom w:val="none" w:sz="0" w:space="0" w:color="auto"/>
            <w:right w:val="none" w:sz="0" w:space="0" w:color="auto"/>
          </w:divBdr>
        </w:div>
      </w:divsChild>
    </w:div>
    <w:div w:id="1090199839">
      <w:bodyDiv w:val="1"/>
      <w:marLeft w:val="0"/>
      <w:marRight w:val="0"/>
      <w:marTop w:val="0"/>
      <w:marBottom w:val="0"/>
      <w:divBdr>
        <w:top w:val="none" w:sz="0" w:space="0" w:color="auto"/>
        <w:left w:val="none" w:sz="0" w:space="0" w:color="auto"/>
        <w:bottom w:val="none" w:sz="0" w:space="0" w:color="auto"/>
        <w:right w:val="none" w:sz="0" w:space="0" w:color="auto"/>
      </w:divBdr>
    </w:div>
    <w:div w:id="1146699759">
      <w:bodyDiv w:val="1"/>
      <w:marLeft w:val="0"/>
      <w:marRight w:val="0"/>
      <w:marTop w:val="0"/>
      <w:marBottom w:val="0"/>
      <w:divBdr>
        <w:top w:val="none" w:sz="0" w:space="0" w:color="auto"/>
        <w:left w:val="none" w:sz="0" w:space="0" w:color="auto"/>
        <w:bottom w:val="none" w:sz="0" w:space="0" w:color="auto"/>
        <w:right w:val="none" w:sz="0" w:space="0" w:color="auto"/>
      </w:divBdr>
      <w:divsChild>
        <w:div w:id="108743343">
          <w:marLeft w:val="0"/>
          <w:marRight w:val="0"/>
          <w:marTop w:val="0"/>
          <w:marBottom w:val="0"/>
          <w:divBdr>
            <w:top w:val="none" w:sz="0" w:space="0" w:color="auto"/>
            <w:left w:val="none" w:sz="0" w:space="0" w:color="auto"/>
            <w:bottom w:val="none" w:sz="0" w:space="0" w:color="auto"/>
            <w:right w:val="none" w:sz="0" w:space="0" w:color="auto"/>
          </w:divBdr>
          <w:divsChild>
            <w:div w:id="26949253">
              <w:marLeft w:val="0"/>
              <w:marRight w:val="0"/>
              <w:marTop w:val="0"/>
              <w:marBottom w:val="0"/>
              <w:divBdr>
                <w:top w:val="none" w:sz="0" w:space="0" w:color="auto"/>
                <w:left w:val="none" w:sz="0" w:space="0" w:color="auto"/>
                <w:bottom w:val="none" w:sz="0" w:space="0" w:color="auto"/>
                <w:right w:val="none" w:sz="0" w:space="0" w:color="auto"/>
              </w:divBdr>
              <w:divsChild>
                <w:div w:id="1775519702">
                  <w:marLeft w:val="0"/>
                  <w:marRight w:val="0"/>
                  <w:marTop w:val="0"/>
                  <w:marBottom w:val="0"/>
                  <w:divBdr>
                    <w:top w:val="none" w:sz="0" w:space="0" w:color="auto"/>
                    <w:left w:val="none" w:sz="0" w:space="0" w:color="auto"/>
                    <w:bottom w:val="none" w:sz="0" w:space="0" w:color="auto"/>
                    <w:right w:val="none" w:sz="0" w:space="0" w:color="auto"/>
                  </w:divBdr>
                  <w:divsChild>
                    <w:div w:id="173323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13929">
              <w:marLeft w:val="0"/>
              <w:marRight w:val="0"/>
              <w:marTop w:val="0"/>
              <w:marBottom w:val="0"/>
              <w:divBdr>
                <w:top w:val="none" w:sz="0" w:space="0" w:color="auto"/>
                <w:left w:val="none" w:sz="0" w:space="0" w:color="auto"/>
                <w:bottom w:val="none" w:sz="0" w:space="0" w:color="auto"/>
                <w:right w:val="none" w:sz="0" w:space="0" w:color="auto"/>
              </w:divBdr>
            </w:div>
            <w:div w:id="182465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68951">
      <w:bodyDiv w:val="1"/>
      <w:marLeft w:val="0"/>
      <w:marRight w:val="0"/>
      <w:marTop w:val="0"/>
      <w:marBottom w:val="0"/>
      <w:divBdr>
        <w:top w:val="none" w:sz="0" w:space="0" w:color="auto"/>
        <w:left w:val="none" w:sz="0" w:space="0" w:color="auto"/>
        <w:bottom w:val="none" w:sz="0" w:space="0" w:color="auto"/>
        <w:right w:val="none" w:sz="0" w:space="0" w:color="auto"/>
      </w:divBdr>
      <w:divsChild>
        <w:div w:id="371002797">
          <w:marLeft w:val="1138"/>
          <w:marRight w:val="0"/>
          <w:marTop w:val="80"/>
          <w:marBottom w:val="80"/>
          <w:divBdr>
            <w:top w:val="none" w:sz="0" w:space="0" w:color="auto"/>
            <w:left w:val="none" w:sz="0" w:space="0" w:color="auto"/>
            <w:bottom w:val="none" w:sz="0" w:space="0" w:color="auto"/>
            <w:right w:val="none" w:sz="0" w:space="0" w:color="auto"/>
          </w:divBdr>
        </w:div>
        <w:div w:id="973752137">
          <w:marLeft w:val="1138"/>
          <w:marRight w:val="0"/>
          <w:marTop w:val="80"/>
          <w:marBottom w:val="80"/>
          <w:divBdr>
            <w:top w:val="none" w:sz="0" w:space="0" w:color="auto"/>
            <w:left w:val="none" w:sz="0" w:space="0" w:color="auto"/>
            <w:bottom w:val="none" w:sz="0" w:space="0" w:color="auto"/>
            <w:right w:val="none" w:sz="0" w:space="0" w:color="auto"/>
          </w:divBdr>
        </w:div>
      </w:divsChild>
    </w:div>
    <w:div w:id="1259102085">
      <w:bodyDiv w:val="1"/>
      <w:marLeft w:val="0"/>
      <w:marRight w:val="0"/>
      <w:marTop w:val="0"/>
      <w:marBottom w:val="0"/>
      <w:divBdr>
        <w:top w:val="none" w:sz="0" w:space="0" w:color="auto"/>
        <w:left w:val="none" w:sz="0" w:space="0" w:color="auto"/>
        <w:bottom w:val="none" w:sz="0" w:space="0" w:color="auto"/>
        <w:right w:val="none" w:sz="0" w:space="0" w:color="auto"/>
      </w:divBdr>
    </w:div>
    <w:div w:id="1276331071">
      <w:bodyDiv w:val="1"/>
      <w:marLeft w:val="0"/>
      <w:marRight w:val="0"/>
      <w:marTop w:val="0"/>
      <w:marBottom w:val="0"/>
      <w:divBdr>
        <w:top w:val="none" w:sz="0" w:space="0" w:color="auto"/>
        <w:left w:val="none" w:sz="0" w:space="0" w:color="auto"/>
        <w:bottom w:val="none" w:sz="0" w:space="0" w:color="auto"/>
        <w:right w:val="none" w:sz="0" w:space="0" w:color="auto"/>
      </w:divBdr>
    </w:div>
    <w:div w:id="1409185916">
      <w:bodyDiv w:val="1"/>
      <w:marLeft w:val="0"/>
      <w:marRight w:val="0"/>
      <w:marTop w:val="0"/>
      <w:marBottom w:val="0"/>
      <w:divBdr>
        <w:top w:val="none" w:sz="0" w:space="0" w:color="auto"/>
        <w:left w:val="none" w:sz="0" w:space="0" w:color="auto"/>
        <w:bottom w:val="none" w:sz="0" w:space="0" w:color="auto"/>
        <w:right w:val="none" w:sz="0" w:space="0" w:color="auto"/>
      </w:divBdr>
    </w:div>
    <w:div w:id="1531649650">
      <w:bodyDiv w:val="1"/>
      <w:marLeft w:val="0"/>
      <w:marRight w:val="0"/>
      <w:marTop w:val="0"/>
      <w:marBottom w:val="0"/>
      <w:divBdr>
        <w:top w:val="none" w:sz="0" w:space="0" w:color="auto"/>
        <w:left w:val="none" w:sz="0" w:space="0" w:color="auto"/>
        <w:bottom w:val="none" w:sz="0" w:space="0" w:color="auto"/>
        <w:right w:val="none" w:sz="0" w:space="0" w:color="auto"/>
      </w:divBdr>
    </w:div>
    <w:div w:id="1636713758">
      <w:bodyDiv w:val="1"/>
      <w:marLeft w:val="0"/>
      <w:marRight w:val="0"/>
      <w:marTop w:val="0"/>
      <w:marBottom w:val="0"/>
      <w:divBdr>
        <w:top w:val="none" w:sz="0" w:space="0" w:color="auto"/>
        <w:left w:val="none" w:sz="0" w:space="0" w:color="auto"/>
        <w:bottom w:val="none" w:sz="0" w:space="0" w:color="auto"/>
        <w:right w:val="none" w:sz="0" w:space="0" w:color="auto"/>
      </w:divBdr>
      <w:divsChild>
        <w:div w:id="1298336299">
          <w:marLeft w:val="0"/>
          <w:marRight w:val="0"/>
          <w:marTop w:val="0"/>
          <w:marBottom w:val="0"/>
          <w:divBdr>
            <w:top w:val="none" w:sz="0" w:space="0" w:color="auto"/>
            <w:left w:val="none" w:sz="0" w:space="0" w:color="auto"/>
            <w:bottom w:val="none" w:sz="0" w:space="0" w:color="auto"/>
            <w:right w:val="none" w:sz="0" w:space="0" w:color="auto"/>
          </w:divBdr>
          <w:divsChild>
            <w:div w:id="680399445">
              <w:marLeft w:val="0"/>
              <w:marRight w:val="0"/>
              <w:marTop w:val="0"/>
              <w:marBottom w:val="0"/>
              <w:divBdr>
                <w:top w:val="none" w:sz="0" w:space="0" w:color="auto"/>
                <w:left w:val="none" w:sz="0" w:space="0" w:color="auto"/>
                <w:bottom w:val="none" w:sz="0" w:space="0" w:color="auto"/>
                <w:right w:val="none" w:sz="0" w:space="0" w:color="auto"/>
              </w:divBdr>
              <w:divsChild>
                <w:div w:id="536626589">
                  <w:marLeft w:val="0"/>
                  <w:marRight w:val="0"/>
                  <w:marTop w:val="0"/>
                  <w:marBottom w:val="0"/>
                  <w:divBdr>
                    <w:top w:val="none" w:sz="0" w:space="0" w:color="auto"/>
                    <w:left w:val="none" w:sz="0" w:space="0" w:color="auto"/>
                    <w:bottom w:val="none" w:sz="0" w:space="0" w:color="auto"/>
                    <w:right w:val="none" w:sz="0" w:space="0" w:color="auto"/>
                  </w:divBdr>
                  <w:divsChild>
                    <w:div w:id="51434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06998">
              <w:marLeft w:val="0"/>
              <w:marRight w:val="0"/>
              <w:marTop w:val="0"/>
              <w:marBottom w:val="0"/>
              <w:divBdr>
                <w:top w:val="none" w:sz="0" w:space="0" w:color="auto"/>
                <w:left w:val="none" w:sz="0" w:space="0" w:color="auto"/>
                <w:bottom w:val="none" w:sz="0" w:space="0" w:color="auto"/>
                <w:right w:val="none" w:sz="0" w:space="0" w:color="auto"/>
              </w:divBdr>
            </w:div>
            <w:div w:id="173369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87910">
      <w:bodyDiv w:val="1"/>
      <w:marLeft w:val="0"/>
      <w:marRight w:val="0"/>
      <w:marTop w:val="0"/>
      <w:marBottom w:val="0"/>
      <w:divBdr>
        <w:top w:val="none" w:sz="0" w:space="0" w:color="auto"/>
        <w:left w:val="none" w:sz="0" w:space="0" w:color="auto"/>
        <w:bottom w:val="none" w:sz="0" w:space="0" w:color="auto"/>
        <w:right w:val="none" w:sz="0" w:space="0" w:color="auto"/>
      </w:divBdr>
    </w:div>
    <w:div w:id="1807813178">
      <w:bodyDiv w:val="1"/>
      <w:marLeft w:val="0"/>
      <w:marRight w:val="0"/>
      <w:marTop w:val="0"/>
      <w:marBottom w:val="0"/>
      <w:divBdr>
        <w:top w:val="none" w:sz="0" w:space="0" w:color="auto"/>
        <w:left w:val="none" w:sz="0" w:space="0" w:color="auto"/>
        <w:bottom w:val="none" w:sz="0" w:space="0" w:color="auto"/>
        <w:right w:val="none" w:sz="0" w:space="0" w:color="auto"/>
      </w:divBdr>
    </w:div>
    <w:div w:id="1844003568">
      <w:bodyDiv w:val="1"/>
      <w:marLeft w:val="0"/>
      <w:marRight w:val="0"/>
      <w:marTop w:val="0"/>
      <w:marBottom w:val="0"/>
      <w:divBdr>
        <w:top w:val="none" w:sz="0" w:space="0" w:color="auto"/>
        <w:left w:val="none" w:sz="0" w:space="0" w:color="auto"/>
        <w:bottom w:val="none" w:sz="0" w:space="0" w:color="auto"/>
        <w:right w:val="none" w:sz="0" w:space="0" w:color="auto"/>
      </w:divBdr>
    </w:div>
    <w:div w:id="1859922911">
      <w:bodyDiv w:val="1"/>
      <w:marLeft w:val="0"/>
      <w:marRight w:val="0"/>
      <w:marTop w:val="0"/>
      <w:marBottom w:val="0"/>
      <w:divBdr>
        <w:top w:val="none" w:sz="0" w:space="0" w:color="auto"/>
        <w:left w:val="none" w:sz="0" w:space="0" w:color="auto"/>
        <w:bottom w:val="none" w:sz="0" w:space="0" w:color="auto"/>
        <w:right w:val="none" w:sz="0" w:space="0" w:color="auto"/>
      </w:divBdr>
    </w:div>
    <w:div w:id="1866284157">
      <w:bodyDiv w:val="1"/>
      <w:marLeft w:val="0"/>
      <w:marRight w:val="0"/>
      <w:marTop w:val="0"/>
      <w:marBottom w:val="0"/>
      <w:divBdr>
        <w:top w:val="none" w:sz="0" w:space="0" w:color="auto"/>
        <w:left w:val="none" w:sz="0" w:space="0" w:color="auto"/>
        <w:bottom w:val="none" w:sz="0" w:space="0" w:color="auto"/>
        <w:right w:val="none" w:sz="0" w:space="0" w:color="auto"/>
      </w:divBdr>
      <w:divsChild>
        <w:div w:id="2053528487">
          <w:marLeft w:val="0"/>
          <w:marRight w:val="0"/>
          <w:marTop w:val="0"/>
          <w:marBottom w:val="0"/>
          <w:divBdr>
            <w:top w:val="none" w:sz="0" w:space="0" w:color="auto"/>
            <w:left w:val="none" w:sz="0" w:space="0" w:color="auto"/>
            <w:bottom w:val="none" w:sz="0" w:space="0" w:color="auto"/>
            <w:right w:val="none" w:sz="0" w:space="0" w:color="auto"/>
          </w:divBdr>
          <w:divsChild>
            <w:div w:id="979849165">
              <w:marLeft w:val="0"/>
              <w:marRight w:val="0"/>
              <w:marTop w:val="0"/>
              <w:marBottom w:val="0"/>
              <w:divBdr>
                <w:top w:val="none" w:sz="0" w:space="0" w:color="auto"/>
                <w:left w:val="none" w:sz="0" w:space="0" w:color="auto"/>
                <w:bottom w:val="none" w:sz="0" w:space="0" w:color="auto"/>
                <w:right w:val="none" w:sz="0" w:space="0" w:color="auto"/>
              </w:divBdr>
            </w:div>
            <w:div w:id="2072458092">
              <w:marLeft w:val="0"/>
              <w:marRight w:val="0"/>
              <w:marTop w:val="0"/>
              <w:marBottom w:val="0"/>
              <w:divBdr>
                <w:top w:val="none" w:sz="0" w:space="0" w:color="auto"/>
                <w:left w:val="none" w:sz="0" w:space="0" w:color="auto"/>
                <w:bottom w:val="none" w:sz="0" w:space="0" w:color="auto"/>
                <w:right w:val="none" w:sz="0" w:space="0" w:color="auto"/>
              </w:divBdr>
              <w:divsChild>
                <w:div w:id="1755935915">
                  <w:marLeft w:val="0"/>
                  <w:marRight w:val="0"/>
                  <w:marTop w:val="0"/>
                  <w:marBottom w:val="0"/>
                  <w:divBdr>
                    <w:top w:val="none" w:sz="0" w:space="0" w:color="auto"/>
                    <w:left w:val="none" w:sz="0" w:space="0" w:color="auto"/>
                    <w:bottom w:val="none" w:sz="0" w:space="0" w:color="auto"/>
                    <w:right w:val="none" w:sz="0" w:space="0" w:color="auto"/>
                  </w:divBdr>
                  <w:divsChild>
                    <w:div w:id="176804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0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37133">
      <w:bodyDiv w:val="1"/>
      <w:marLeft w:val="0"/>
      <w:marRight w:val="0"/>
      <w:marTop w:val="0"/>
      <w:marBottom w:val="0"/>
      <w:divBdr>
        <w:top w:val="none" w:sz="0" w:space="0" w:color="auto"/>
        <w:left w:val="none" w:sz="0" w:space="0" w:color="auto"/>
        <w:bottom w:val="none" w:sz="0" w:space="0" w:color="auto"/>
        <w:right w:val="none" w:sz="0" w:space="0" w:color="auto"/>
      </w:divBdr>
    </w:div>
    <w:div w:id="1904094405">
      <w:bodyDiv w:val="1"/>
      <w:marLeft w:val="0"/>
      <w:marRight w:val="0"/>
      <w:marTop w:val="0"/>
      <w:marBottom w:val="0"/>
      <w:divBdr>
        <w:top w:val="none" w:sz="0" w:space="0" w:color="auto"/>
        <w:left w:val="none" w:sz="0" w:space="0" w:color="auto"/>
        <w:bottom w:val="none" w:sz="0" w:space="0" w:color="auto"/>
        <w:right w:val="none" w:sz="0" w:space="0" w:color="auto"/>
      </w:divBdr>
      <w:divsChild>
        <w:div w:id="133764166">
          <w:marLeft w:val="0"/>
          <w:marRight w:val="0"/>
          <w:marTop w:val="0"/>
          <w:marBottom w:val="0"/>
          <w:divBdr>
            <w:top w:val="single" w:sz="2" w:space="0" w:color="auto"/>
            <w:left w:val="single" w:sz="2" w:space="0" w:color="auto"/>
            <w:bottom w:val="single" w:sz="2" w:space="0" w:color="auto"/>
            <w:right w:val="single" w:sz="2" w:space="0" w:color="auto"/>
          </w:divBdr>
        </w:div>
        <w:div w:id="1421364933">
          <w:marLeft w:val="0"/>
          <w:marRight w:val="0"/>
          <w:marTop w:val="0"/>
          <w:marBottom w:val="0"/>
          <w:divBdr>
            <w:top w:val="single" w:sz="2" w:space="0" w:color="auto"/>
            <w:left w:val="single" w:sz="2" w:space="0" w:color="auto"/>
            <w:bottom w:val="single" w:sz="2" w:space="0" w:color="auto"/>
            <w:right w:val="single" w:sz="2" w:space="0" w:color="auto"/>
          </w:divBdr>
        </w:div>
      </w:divsChild>
    </w:div>
    <w:div w:id="1937009709">
      <w:bodyDiv w:val="1"/>
      <w:marLeft w:val="0"/>
      <w:marRight w:val="0"/>
      <w:marTop w:val="0"/>
      <w:marBottom w:val="0"/>
      <w:divBdr>
        <w:top w:val="none" w:sz="0" w:space="0" w:color="auto"/>
        <w:left w:val="none" w:sz="0" w:space="0" w:color="auto"/>
        <w:bottom w:val="none" w:sz="0" w:space="0" w:color="auto"/>
        <w:right w:val="none" w:sz="0" w:space="0" w:color="auto"/>
      </w:divBdr>
    </w:div>
    <w:div w:id="2130010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5.png"/><Relationship Id="rId26" Type="http://schemas.openxmlformats.org/officeDocument/2006/relationships/hyperlink" Target="https://www.youtube.com/watch?v=QEEIPAAoZdA" TargetMode="External"/><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yperlink" Target="https://docs.influxdata.com/influxdb/v2/get-started/"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www.youtube.com/watch?v=Jszd7zrl-_U" TargetMode="External"/><Relationship Id="rId25" Type="http://schemas.openxmlformats.org/officeDocument/2006/relationships/hyperlink" Target="https://www.instructables.com/Line-Follower-Robot-With-Arduino-Really-Fast-and-R/" TargetMode="External"/><Relationship Id="rId33" Type="http://schemas.openxmlformats.org/officeDocument/2006/relationships/hyperlink" Target="https://randomnerdtutorials.com/esp32-esp8266-i2c-lcd-arduino-ide/"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randomnerdtutorials.com/esp32-influxdb/" TargetMode="External"/><Relationship Id="rId20" Type="http://schemas.openxmlformats.org/officeDocument/2006/relationships/image" Target="media/image7.png"/><Relationship Id="rId29" Type="http://schemas.openxmlformats.org/officeDocument/2006/relationships/hyperlink" Target="https://github.com/dhanuzch/L293D-Customized-Motor-Drive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randomnerdtutorials.com/how-to-install-mosquitto-broker-on-raspberry-pi/"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randomnerdtutorials.com/how-to-install-mosquitto-broker-on-raspberry-pi/" TargetMode="External"/><Relationship Id="rId23" Type="http://schemas.openxmlformats.org/officeDocument/2006/relationships/image" Target="media/image10.png"/><Relationship Id="rId28" Type="http://schemas.openxmlformats.org/officeDocument/2006/relationships/hyperlink" Target="https://www.influxdata.com/get-influxdb-products/" TargetMode="External"/><Relationship Id="rId36" Type="http://schemas.openxmlformats.org/officeDocument/2006/relationships/hyperlink" Target="https://randomnerdtutorials.com/esp32-influxdb/"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cults3d.com/en/3d-model/gadget/line-following-robo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hyperlink" Target="https://projecthub.arduino.cc/anova9347/line-follower-robot-with-pid-controller-01813f" TargetMode="External"/><Relationship Id="rId30" Type="http://schemas.openxmlformats.org/officeDocument/2006/relationships/hyperlink" Target="https://www.youtube.com/watch?v=nzZRsMbKrvo" TargetMode="External"/><Relationship Id="rId35" Type="http://schemas.openxmlformats.org/officeDocument/2006/relationships/hyperlink" Target="https://grafana.com/docs/"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uent\OneDrive%20-%20Thomas%20More\IoT%202024-2025\Tekstsjabloon-ThomasMore.dotx" TargetMode="External"/></Relationships>
</file>

<file path=word/theme/theme1.xml><?xml version="1.0" encoding="utf-8"?>
<a:theme xmlns:a="http://schemas.openxmlformats.org/drawingml/2006/main" name="ThomasMore">
  <a:themeElements>
    <a:clrScheme name="TM Colors Final">
      <a:dk1>
        <a:srgbClr val="000000"/>
      </a:dk1>
      <a:lt1>
        <a:srgbClr val="FFFFFF"/>
      </a:lt1>
      <a:dk2>
        <a:srgbClr val="00283C"/>
      </a:dk2>
      <a:lt2>
        <a:srgbClr val="FA6432"/>
      </a:lt2>
      <a:accent1>
        <a:srgbClr val="FA6232"/>
      </a:accent1>
      <a:accent2>
        <a:srgbClr val="FFC87B"/>
      </a:accent2>
      <a:accent3>
        <a:srgbClr val="00627B"/>
      </a:accent3>
      <a:accent4>
        <a:srgbClr val="63C8C8"/>
      </a:accent4>
      <a:accent5>
        <a:srgbClr val="86D278"/>
      </a:accent5>
      <a:accent6>
        <a:srgbClr val="C8E163"/>
      </a:accent6>
      <a:hlink>
        <a:srgbClr val="00637C"/>
      </a:hlink>
      <a:folHlink>
        <a:srgbClr val="00637C"/>
      </a:folHlink>
    </a:clrScheme>
    <a:fontScheme name="TM-font">
      <a:majorFont>
        <a:latin typeface="Century Gothic"/>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2"/>
        </a:solidFill>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ThomasMore" id="{D13393E6-B854-B643-97FD-C4025D78ABC8}" vid="{ED8BBA26-1628-A344-A3E6-4B3B62EC9D3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BA2FFDFC84B6849922090D23CE4EE3A" ma:contentTypeVersion="15" ma:contentTypeDescription="Een nieuw document maken." ma:contentTypeScope="" ma:versionID="2b18d41ed5263ce4d6915f4b051c13c7">
  <xsd:schema xmlns:xsd="http://www.w3.org/2001/XMLSchema" xmlns:xs="http://www.w3.org/2001/XMLSchema" xmlns:p="http://schemas.microsoft.com/office/2006/metadata/properties" xmlns:ns3="ca058c01-345f-4de9-affe-6b87f2a75dd4" targetNamespace="http://schemas.microsoft.com/office/2006/metadata/properties" ma:root="true" ma:fieldsID="94a4a41a6de9fee2b7fdbafd57893107" ns3:_="">
    <xsd:import namespace="ca058c01-345f-4de9-affe-6b87f2a75dd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MediaServiceObjectDetectorVersions" minOccurs="0"/>
                <xsd:element ref="ns3:MediaServiceSearchProperties" minOccurs="0"/>
                <xsd:element ref="ns3:MediaServiceSystemTag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058c01-345f-4de9-affe-6b87f2a75d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description="" ma:indexed="true" ma:internalName="MediaServiceLocation" ma:readOnly="true">
      <xsd:simpleType>
        <xsd:restriction base="dms:Text"/>
      </xsd:simpleType>
    </xsd:element>
    <xsd:element name="MediaServiceObjectDetectorVersions" ma:index="19"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SystemTags" ma:index="21" nillable="true" ma:displayName="MediaServiceSystemTags" ma:hidden="true" ma:internalName="MediaServiceSystemTags" ma:readOnly="true">
      <xsd:simpleType>
        <xsd:restriction base="dms:Note"/>
      </xsd:simpleType>
    </xsd:element>
    <xsd:element name="_activity" ma:index="2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ca058c01-345f-4de9-affe-6b87f2a75dd4" xsi:nil="true"/>
  </documentManagement>
</p:properties>
</file>

<file path=customXml/itemProps1.xml><?xml version="1.0" encoding="utf-8"?>
<ds:datastoreItem xmlns:ds="http://schemas.openxmlformats.org/officeDocument/2006/customXml" ds:itemID="{DF37F78A-67D4-D049-A3FA-809D87B4371A}">
  <ds:schemaRefs>
    <ds:schemaRef ds:uri="http://schemas.openxmlformats.org/officeDocument/2006/bibliography"/>
  </ds:schemaRefs>
</ds:datastoreItem>
</file>

<file path=customXml/itemProps2.xml><?xml version="1.0" encoding="utf-8"?>
<ds:datastoreItem xmlns:ds="http://schemas.openxmlformats.org/officeDocument/2006/customXml" ds:itemID="{CF172591-006C-42BD-A9E2-8CB0A9A883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058c01-345f-4de9-affe-6b87f2a75d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190F283-2F72-4169-94A6-D6490D802D26}">
  <ds:schemaRefs>
    <ds:schemaRef ds:uri="http://schemas.microsoft.com/sharepoint/v3/contenttype/forms"/>
  </ds:schemaRefs>
</ds:datastoreItem>
</file>

<file path=customXml/itemProps4.xml><?xml version="1.0" encoding="utf-8"?>
<ds:datastoreItem xmlns:ds="http://schemas.openxmlformats.org/officeDocument/2006/customXml" ds:itemID="{25537D8B-F83F-4662-ACAE-22E41DDD39E1}">
  <ds:schemaRefs>
    <ds:schemaRef ds:uri="http://schemas.microsoft.com/office/2006/metadata/properties"/>
    <ds:schemaRef ds:uri="http://schemas.microsoft.com/office/infopath/2007/PartnerControls"/>
    <ds:schemaRef ds:uri="ca058c01-345f-4de9-affe-6b87f2a75dd4"/>
  </ds:schemaRefs>
</ds:datastoreItem>
</file>

<file path=docProps/app.xml><?xml version="1.0" encoding="utf-8"?>
<Properties xmlns="http://schemas.openxmlformats.org/officeDocument/2006/extended-properties" xmlns:vt="http://schemas.openxmlformats.org/officeDocument/2006/docPropsVTypes">
  <Template>Tekstsjabloon-ThomasMore.dotx</Template>
  <TotalTime>163</TotalTime>
  <Pages>29</Pages>
  <Words>4628</Words>
  <Characters>26383</Characters>
  <Application>Microsoft Office Word</Application>
  <DocSecurity>0</DocSecurity>
  <Lines>219</Lines>
  <Paragraphs>61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MediaComm</Company>
  <LinksUpToDate>false</LinksUpToDate>
  <CharactersWithSpaces>30950</CharactersWithSpaces>
  <SharedDoc>false</SharedDoc>
  <HLinks>
    <vt:vector size="312" baseType="variant">
      <vt:variant>
        <vt:i4>1638479</vt:i4>
      </vt:variant>
      <vt:variant>
        <vt:i4>279</vt:i4>
      </vt:variant>
      <vt:variant>
        <vt:i4>0</vt:i4>
      </vt:variant>
      <vt:variant>
        <vt:i4>5</vt:i4>
      </vt:variant>
      <vt:variant>
        <vt:lpwstr>https://grafana.com/docs/</vt:lpwstr>
      </vt:variant>
      <vt:variant>
        <vt:lpwstr/>
      </vt:variant>
      <vt:variant>
        <vt:i4>4980751</vt:i4>
      </vt:variant>
      <vt:variant>
        <vt:i4>276</vt:i4>
      </vt:variant>
      <vt:variant>
        <vt:i4>0</vt:i4>
      </vt:variant>
      <vt:variant>
        <vt:i4>5</vt:i4>
      </vt:variant>
      <vt:variant>
        <vt:lpwstr>https://docs.influxdata.com/influxdb/v2/get-started/</vt:lpwstr>
      </vt:variant>
      <vt:variant>
        <vt:lpwstr/>
      </vt:variant>
      <vt:variant>
        <vt:i4>6946938</vt:i4>
      </vt:variant>
      <vt:variant>
        <vt:i4>273</vt:i4>
      </vt:variant>
      <vt:variant>
        <vt:i4>0</vt:i4>
      </vt:variant>
      <vt:variant>
        <vt:i4>5</vt:i4>
      </vt:variant>
      <vt:variant>
        <vt:lpwstr>https://randomnerdtutorials.com/esp32-esp8266-i2c-lcd-arduino-ide/</vt:lpwstr>
      </vt:variant>
      <vt:variant>
        <vt:lpwstr/>
      </vt:variant>
      <vt:variant>
        <vt:i4>6225945</vt:i4>
      </vt:variant>
      <vt:variant>
        <vt:i4>270</vt:i4>
      </vt:variant>
      <vt:variant>
        <vt:i4>0</vt:i4>
      </vt:variant>
      <vt:variant>
        <vt:i4>5</vt:i4>
      </vt:variant>
      <vt:variant>
        <vt:lpwstr>https://randomnerdtutorials.com/how-to-install-mosquitto-broker-on-raspberry-pi/</vt:lpwstr>
      </vt:variant>
      <vt:variant>
        <vt:lpwstr/>
      </vt:variant>
      <vt:variant>
        <vt:i4>7471139</vt:i4>
      </vt:variant>
      <vt:variant>
        <vt:i4>267</vt:i4>
      </vt:variant>
      <vt:variant>
        <vt:i4>0</vt:i4>
      </vt:variant>
      <vt:variant>
        <vt:i4>5</vt:i4>
      </vt:variant>
      <vt:variant>
        <vt:lpwstr>https://cults3d.com/en/3d-model/gadget/line-following-robot</vt:lpwstr>
      </vt:variant>
      <vt:variant>
        <vt:lpwstr/>
      </vt:variant>
      <vt:variant>
        <vt:i4>2555960</vt:i4>
      </vt:variant>
      <vt:variant>
        <vt:i4>264</vt:i4>
      </vt:variant>
      <vt:variant>
        <vt:i4>0</vt:i4>
      </vt:variant>
      <vt:variant>
        <vt:i4>5</vt:i4>
      </vt:variant>
      <vt:variant>
        <vt:lpwstr>https://www.youtube.com/watch?v=nzZRsMbKrvo</vt:lpwstr>
      </vt:variant>
      <vt:variant>
        <vt:lpwstr/>
      </vt:variant>
      <vt:variant>
        <vt:i4>1900570</vt:i4>
      </vt:variant>
      <vt:variant>
        <vt:i4>261</vt:i4>
      </vt:variant>
      <vt:variant>
        <vt:i4>0</vt:i4>
      </vt:variant>
      <vt:variant>
        <vt:i4>5</vt:i4>
      </vt:variant>
      <vt:variant>
        <vt:lpwstr>https://github.com/dhanuzch/L293D-Customized-Motor-Driver</vt:lpwstr>
      </vt:variant>
      <vt:variant>
        <vt:lpwstr/>
      </vt:variant>
      <vt:variant>
        <vt:i4>1703946</vt:i4>
      </vt:variant>
      <vt:variant>
        <vt:i4>258</vt:i4>
      </vt:variant>
      <vt:variant>
        <vt:i4>0</vt:i4>
      </vt:variant>
      <vt:variant>
        <vt:i4>5</vt:i4>
      </vt:variant>
      <vt:variant>
        <vt:lpwstr>https://www.influxdata.com/get-influxdb-products/</vt:lpwstr>
      </vt:variant>
      <vt:variant>
        <vt:lpwstr/>
      </vt:variant>
      <vt:variant>
        <vt:i4>3211308</vt:i4>
      </vt:variant>
      <vt:variant>
        <vt:i4>255</vt:i4>
      </vt:variant>
      <vt:variant>
        <vt:i4>0</vt:i4>
      </vt:variant>
      <vt:variant>
        <vt:i4>5</vt:i4>
      </vt:variant>
      <vt:variant>
        <vt:lpwstr>https://projecthub.arduino.cc/anova9347/line-follower-robot-with-pid-controller-01813f</vt:lpwstr>
      </vt:variant>
      <vt:variant>
        <vt:lpwstr/>
      </vt:variant>
      <vt:variant>
        <vt:i4>3735600</vt:i4>
      </vt:variant>
      <vt:variant>
        <vt:i4>252</vt:i4>
      </vt:variant>
      <vt:variant>
        <vt:i4>0</vt:i4>
      </vt:variant>
      <vt:variant>
        <vt:i4>5</vt:i4>
      </vt:variant>
      <vt:variant>
        <vt:lpwstr>https://www.youtube.com/watch?v=QEEIPAAoZdA</vt:lpwstr>
      </vt:variant>
      <vt:variant>
        <vt:lpwstr/>
      </vt:variant>
      <vt:variant>
        <vt:i4>262167</vt:i4>
      </vt:variant>
      <vt:variant>
        <vt:i4>249</vt:i4>
      </vt:variant>
      <vt:variant>
        <vt:i4>0</vt:i4>
      </vt:variant>
      <vt:variant>
        <vt:i4>5</vt:i4>
      </vt:variant>
      <vt:variant>
        <vt:lpwstr>https://www.instructables.com/Line-Follower-Robot-With-Arduino-Really-Fast-and-R/</vt:lpwstr>
      </vt:variant>
      <vt:variant>
        <vt:lpwstr/>
      </vt:variant>
      <vt:variant>
        <vt:i4>1441852</vt:i4>
      </vt:variant>
      <vt:variant>
        <vt:i4>242</vt:i4>
      </vt:variant>
      <vt:variant>
        <vt:i4>0</vt:i4>
      </vt:variant>
      <vt:variant>
        <vt:i4>5</vt:i4>
      </vt:variant>
      <vt:variant>
        <vt:lpwstr/>
      </vt:variant>
      <vt:variant>
        <vt:lpwstr>_Toc200393710</vt:lpwstr>
      </vt:variant>
      <vt:variant>
        <vt:i4>1507388</vt:i4>
      </vt:variant>
      <vt:variant>
        <vt:i4>236</vt:i4>
      </vt:variant>
      <vt:variant>
        <vt:i4>0</vt:i4>
      </vt:variant>
      <vt:variant>
        <vt:i4>5</vt:i4>
      </vt:variant>
      <vt:variant>
        <vt:lpwstr/>
      </vt:variant>
      <vt:variant>
        <vt:lpwstr>_Toc200393709</vt:lpwstr>
      </vt:variant>
      <vt:variant>
        <vt:i4>1507388</vt:i4>
      </vt:variant>
      <vt:variant>
        <vt:i4>230</vt:i4>
      </vt:variant>
      <vt:variant>
        <vt:i4>0</vt:i4>
      </vt:variant>
      <vt:variant>
        <vt:i4>5</vt:i4>
      </vt:variant>
      <vt:variant>
        <vt:lpwstr/>
      </vt:variant>
      <vt:variant>
        <vt:lpwstr>_Toc200393708</vt:lpwstr>
      </vt:variant>
      <vt:variant>
        <vt:i4>1507388</vt:i4>
      </vt:variant>
      <vt:variant>
        <vt:i4>224</vt:i4>
      </vt:variant>
      <vt:variant>
        <vt:i4>0</vt:i4>
      </vt:variant>
      <vt:variant>
        <vt:i4>5</vt:i4>
      </vt:variant>
      <vt:variant>
        <vt:lpwstr/>
      </vt:variant>
      <vt:variant>
        <vt:lpwstr>_Toc200393707</vt:lpwstr>
      </vt:variant>
      <vt:variant>
        <vt:i4>1507388</vt:i4>
      </vt:variant>
      <vt:variant>
        <vt:i4>218</vt:i4>
      </vt:variant>
      <vt:variant>
        <vt:i4>0</vt:i4>
      </vt:variant>
      <vt:variant>
        <vt:i4>5</vt:i4>
      </vt:variant>
      <vt:variant>
        <vt:lpwstr/>
      </vt:variant>
      <vt:variant>
        <vt:lpwstr>_Toc200393706</vt:lpwstr>
      </vt:variant>
      <vt:variant>
        <vt:i4>1507388</vt:i4>
      </vt:variant>
      <vt:variant>
        <vt:i4>212</vt:i4>
      </vt:variant>
      <vt:variant>
        <vt:i4>0</vt:i4>
      </vt:variant>
      <vt:variant>
        <vt:i4>5</vt:i4>
      </vt:variant>
      <vt:variant>
        <vt:lpwstr/>
      </vt:variant>
      <vt:variant>
        <vt:lpwstr>_Toc200393705</vt:lpwstr>
      </vt:variant>
      <vt:variant>
        <vt:i4>1507388</vt:i4>
      </vt:variant>
      <vt:variant>
        <vt:i4>206</vt:i4>
      </vt:variant>
      <vt:variant>
        <vt:i4>0</vt:i4>
      </vt:variant>
      <vt:variant>
        <vt:i4>5</vt:i4>
      </vt:variant>
      <vt:variant>
        <vt:lpwstr/>
      </vt:variant>
      <vt:variant>
        <vt:lpwstr>_Toc200393704</vt:lpwstr>
      </vt:variant>
      <vt:variant>
        <vt:i4>1507388</vt:i4>
      </vt:variant>
      <vt:variant>
        <vt:i4>200</vt:i4>
      </vt:variant>
      <vt:variant>
        <vt:i4>0</vt:i4>
      </vt:variant>
      <vt:variant>
        <vt:i4>5</vt:i4>
      </vt:variant>
      <vt:variant>
        <vt:lpwstr/>
      </vt:variant>
      <vt:variant>
        <vt:lpwstr>_Toc200393703</vt:lpwstr>
      </vt:variant>
      <vt:variant>
        <vt:i4>1507388</vt:i4>
      </vt:variant>
      <vt:variant>
        <vt:i4>194</vt:i4>
      </vt:variant>
      <vt:variant>
        <vt:i4>0</vt:i4>
      </vt:variant>
      <vt:variant>
        <vt:i4>5</vt:i4>
      </vt:variant>
      <vt:variant>
        <vt:lpwstr/>
      </vt:variant>
      <vt:variant>
        <vt:lpwstr>_Toc200393702</vt:lpwstr>
      </vt:variant>
      <vt:variant>
        <vt:i4>1507388</vt:i4>
      </vt:variant>
      <vt:variant>
        <vt:i4>188</vt:i4>
      </vt:variant>
      <vt:variant>
        <vt:i4>0</vt:i4>
      </vt:variant>
      <vt:variant>
        <vt:i4>5</vt:i4>
      </vt:variant>
      <vt:variant>
        <vt:lpwstr/>
      </vt:variant>
      <vt:variant>
        <vt:lpwstr>_Toc200393701</vt:lpwstr>
      </vt:variant>
      <vt:variant>
        <vt:i4>1507388</vt:i4>
      </vt:variant>
      <vt:variant>
        <vt:i4>182</vt:i4>
      </vt:variant>
      <vt:variant>
        <vt:i4>0</vt:i4>
      </vt:variant>
      <vt:variant>
        <vt:i4>5</vt:i4>
      </vt:variant>
      <vt:variant>
        <vt:lpwstr/>
      </vt:variant>
      <vt:variant>
        <vt:lpwstr>_Toc200393700</vt:lpwstr>
      </vt:variant>
      <vt:variant>
        <vt:i4>1966141</vt:i4>
      </vt:variant>
      <vt:variant>
        <vt:i4>176</vt:i4>
      </vt:variant>
      <vt:variant>
        <vt:i4>0</vt:i4>
      </vt:variant>
      <vt:variant>
        <vt:i4>5</vt:i4>
      </vt:variant>
      <vt:variant>
        <vt:lpwstr/>
      </vt:variant>
      <vt:variant>
        <vt:lpwstr>_Toc200393699</vt:lpwstr>
      </vt:variant>
      <vt:variant>
        <vt:i4>1966141</vt:i4>
      </vt:variant>
      <vt:variant>
        <vt:i4>170</vt:i4>
      </vt:variant>
      <vt:variant>
        <vt:i4>0</vt:i4>
      </vt:variant>
      <vt:variant>
        <vt:i4>5</vt:i4>
      </vt:variant>
      <vt:variant>
        <vt:lpwstr/>
      </vt:variant>
      <vt:variant>
        <vt:lpwstr>_Toc200393698</vt:lpwstr>
      </vt:variant>
      <vt:variant>
        <vt:i4>1966141</vt:i4>
      </vt:variant>
      <vt:variant>
        <vt:i4>164</vt:i4>
      </vt:variant>
      <vt:variant>
        <vt:i4>0</vt:i4>
      </vt:variant>
      <vt:variant>
        <vt:i4>5</vt:i4>
      </vt:variant>
      <vt:variant>
        <vt:lpwstr/>
      </vt:variant>
      <vt:variant>
        <vt:lpwstr>_Toc200393697</vt:lpwstr>
      </vt:variant>
      <vt:variant>
        <vt:i4>1966141</vt:i4>
      </vt:variant>
      <vt:variant>
        <vt:i4>158</vt:i4>
      </vt:variant>
      <vt:variant>
        <vt:i4>0</vt:i4>
      </vt:variant>
      <vt:variant>
        <vt:i4>5</vt:i4>
      </vt:variant>
      <vt:variant>
        <vt:lpwstr/>
      </vt:variant>
      <vt:variant>
        <vt:lpwstr>_Toc200393696</vt:lpwstr>
      </vt:variant>
      <vt:variant>
        <vt:i4>1966141</vt:i4>
      </vt:variant>
      <vt:variant>
        <vt:i4>152</vt:i4>
      </vt:variant>
      <vt:variant>
        <vt:i4>0</vt:i4>
      </vt:variant>
      <vt:variant>
        <vt:i4>5</vt:i4>
      </vt:variant>
      <vt:variant>
        <vt:lpwstr/>
      </vt:variant>
      <vt:variant>
        <vt:lpwstr>_Toc200393695</vt:lpwstr>
      </vt:variant>
      <vt:variant>
        <vt:i4>1966141</vt:i4>
      </vt:variant>
      <vt:variant>
        <vt:i4>146</vt:i4>
      </vt:variant>
      <vt:variant>
        <vt:i4>0</vt:i4>
      </vt:variant>
      <vt:variant>
        <vt:i4>5</vt:i4>
      </vt:variant>
      <vt:variant>
        <vt:lpwstr/>
      </vt:variant>
      <vt:variant>
        <vt:lpwstr>_Toc200393694</vt:lpwstr>
      </vt:variant>
      <vt:variant>
        <vt:i4>1966141</vt:i4>
      </vt:variant>
      <vt:variant>
        <vt:i4>140</vt:i4>
      </vt:variant>
      <vt:variant>
        <vt:i4>0</vt:i4>
      </vt:variant>
      <vt:variant>
        <vt:i4>5</vt:i4>
      </vt:variant>
      <vt:variant>
        <vt:lpwstr/>
      </vt:variant>
      <vt:variant>
        <vt:lpwstr>_Toc200393693</vt:lpwstr>
      </vt:variant>
      <vt:variant>
        <vt:i4>1966141</vt:i4>
      </vt:variant>
      <vt:variant>
        <vt:i4>134</vt:i4>
      </vt:variant>
      <vt:variant>
        <vt:i4>0</vt:i4>
      </vt:variant>
      <vt:variant>
        <vt:i4>5</vt:i4>
      </vt:variant>
      <vt:variant>
        <vt:lpwstr/>
      </vt:variant>
      <vt:variant>
        <vt:lpwstr>_Toc200393692</vt:lpwstr>
      </vt:variant>
      <vt:variant>
        <vt:i4>1966141</vt:i4>
      </vt:variant>
      <vt:variant>
        <vt:i4>128</vt:i4>
      </vt:variant>
      <vt:variant>
        <vt:i4>0</vt:i4>
      </vt:variant>
      <vt:variant>
        <vt:i4>5</vt:i4>
      </vt:variant>
      <vt:variant>
        <vt:lpwstr/>
      </vt:variant>
      <vt:variant>
        <vt:lpwstr>_Toc200393691</vt:lpwstr>
      </vt:variant>
      <vt:variant>
        <vt:i4>1966141</vt:i4>
      </vt:variant>
      <vt:variant>
        <vt:i4>122</vt:i4>
      </vt:variant>
      <vt:variant>
        <vt:i4>0</vt:i4>
      </vt:variant>
      <vt:variant>
        <vt:i4>5</vt:i4>
      </vt:variant>
      <vt:variant>
        <vt:lpwstr/>
      </vt:variant>
      <vt:variant>
        <vt:lpwstr>_Toc200393690</vt:lpwstr>
      </vt:variant>
      <vt:variant>
        <vt:i4>2031677</vt:i4>
      </vt:variant>
      <vt:variant>
        <vt:i4>116</vt:i4>
      </vt:variant>
      <vt:variant>
        <vt:i4>0</vt:i4>
      </vt:variant>
      <vt:variant>
        <vt:i4>5</vt:i4>
      </vt:variant>
      <vt:variant>
        <vt:lpwstr/>
      </vt:variant>
      <vt:variant>
        <vt:lpwstr>_Toc200393689</vt:lpwstr>
      </vt:variant>
      <vt:variant>
        <vt:i4>2031677</vt:i4>
      </vt:variant>
      <vt:variant>
        <vt:i4>110</vt:i4>
      </vt:variant>
      <vt:variant>
        <vt:i4>0</vt:i4>
      </vt:variant>
      <vt:variant>
        <vt:i4>5</vt:i4>
      </vt:variant>
      <vt:variant>
        <vt:lpwstr/>
      </vt:variant>
      <vt:variant>
        <vt:lpwstr>_Toc200393688</vt:lpwstr>
      </vt:variant>
      <vt:variant>
        <vt:i4>2031677</vt:i4>
      </vt:variant>
      <vt:variant>
        <vt:i4>104</vt:i4>
      </vt:variant>
      <vt:variant>
        <vt:i4>0</vt:i4>
      </vt:variant>
      <vt:variant>
        <vt:i4>5</vt:i4>
      </vt:variant>
      <vt:variant>
        <vt:lpwstr/>
      </vt:variant>
      <vt:variant>
        <vt:lpwstr>_Toc200393687</vt:lpwstr>
      </vt:variant>
      <vt:variant>
        <vt:i4>2031677</vt:i4>
      </vt:variant>
      <vt:variant>
        <vt:i4>98</vt:i4>
      </vt:variant>
      <vt:variant>
        <vt:i4>0</vt:i4>
      </vt:variant>
      <vt:variant>
        <vt:i4>5</vt:i4>
      </vt:variant>
      <vt:variant>
        <vt:lpwstr/>
      </vt:variant>
      <vt:variant>
        <vt:lpwstr>_Toc200393686</vt:lpwstr>
      </vt:variant>
      <vt:variant>
        <vt:i4>2031677</vt:i4>
      </vt:variant>
      <vt:variant>
        <vt:i4>92</vt:i4>
      </vt:variant>
      <vt:variant>
        <vt:i4>0</vt:i4>
      </vt:variant>
      <vt:variant>
        <vt:i4>5</vt:i4>
      </vt:variant>
      <vt:variant>
        <vt:lpwstr/>
      </vt:variant>
      <vt:variant>
        <vt:lpwstr>_Toc200393685</vt:lpwstr>
      </vt:variant>
      <vt:variant>
        <vt:i4>2031677</vt:i4>
      </vt:variant>
      <vt:variant>
        <vt:i4>86</vt:i4>
      </vt:variant>
      <vt:variant>
        <vt:i4>0</vt:i4>
      </vt:variant>
      <vt:variant>
        <vt:i4>5</vt:i4>
      </vt:variant>
      <vt:variant>
        <vt:lpwstr/>
      </vt:variant>
      <vt:variant>
        <vt:lpwstr>_Toc200393684</vt:lpwstr>
      </vt:variant>
      <vt:variant>
        <vt:i4>2031677</vt:i4>
      </vt:variant>
      <vt:variant>
        <vt:i4>80</vt:i4>
      </vt:variant>
      <vt:variant>
        <vt:i4>0</vt:i4>
      </vt:variant>
      <vt:variant>
        <vt:i4>5</vt:i4>
      </vt:variant>
      <vt:variant>
        <vt:lpwstr/>
      </vt:variant>
      <vt:variant>
        <vt:lpwstr>_Toc200393683</vt:lpwstr>
      </vt:variant>
      <vt:variant>
        <vt:i4>2031677</vt:i4>
      </vt:variant>
      <vt:variant>
        <vt:i4>74</vt:i4>
      </vt:variant>
      <vt:variant>
        <vt:i4>0</vt:i4>
      </vt:variant>
      <vt:variant>
        <vt:i4>5</vt:i4>
      </vt:variant>
      <vt:variant>
        <vt:lpwstr/>
      </vt:variant>
      <vt:variant>
        <vt:lpwstr>_Toc200393682</vt:lpwstr>
      </vt:variant>
      <vt:variant>
        <vt:i4>2031677</vt:i4>
      </vt:variant>
      <vt:variant>
        <vt:i4>68</vt:i4>
      </vt:variant>
      <vt:variant>
        <vt:i4>0</vt:i4>
      </vt:variant>
      <vt:variant>
        <vt:i4>5</vt:i4>
      </vt:variant>
      <vt:variant>
        <vt:lpwstr/>
      </vt:variant>
      <vt:variant>
        <vt:lpwstr>_Toc200393681</vt:lpwstr>
      </vt:variant>
      <vt:variant>
        <vt:i4>2031677</vt:i4>
      </vt:variant>
      <vt:variant>
        <vt:i4>62</vt:i4>
      </vt:variant>
      <vt:variant>
        <vt:i4>0</vt:i4>
      </vt:variant>
      <vt:variant>
        <vt:i4>5</vt:i4>
      </vt:variant>
      <vt:variant>
        <vt:lpwstr/>
      </vt:variant>
      <vt:variant>
        <vt:lpwstr>_Toc200393680</vt:lpwstr>
      </vt:variant>
      <vt:variant>
        <vt:i4>1048637</vt:i4>
      </vt:variant>
      <vt:variant>
        <vt:i4>56</vt:i4>
      </vt:variant>
      <vt:variant>
        <vt:i4>0</vt:i4>
      </vt:variant>
      <vt:variant>
        <vt:i4>5</vt:i4>
      </vt:variant>
      <vt:variant>
        <vt:lpwstr/>
      </vt:variant>
      <vt:variant>
        <vt:lpwstr>_Toc200393679</vt:lpwstr>
      </vt:variant>
      <vt:variant>
        <vt:i4>1048637</vt:i4>
      </vt:variant>
      <vt:variant>
        <vt:i4>50</vt:i4>
      </vt:variant>
      <vt:variant>
        <vt:i4>0</vt:i4>
      </vt:variant>
      <vt:variant>
        <vt:i4>5</vt:i4>
      </vt:variant>
      <vt:variant>
        <vt:lpwstr/>
      </vt:variant>
      <vt:variant>
        <vt:lpwstr>_Toc200393678</vt:lpwstr>
      </vt:variant>
      <vt:variant>
        <vt:i4>1048637</vt:i4>
      </vt:variant>
      <vt:variant>
        <vt:i4>44</vt:i4>
      </vt:variant>
      <vt:variant>
        <vt:i4>0</vt:i4>
      </vt:variant>
      <vt:variant>
        <vt:i4>5</vt:i4>
      </vt:variant>
      <vt:variant>
        <vt:lpwstr/>
      </vt:variant>
      <vt:variant>
        <vt:lpwstr>_Toc200393677</vt:lpwstr>
      </vt:variant>
      <vt:variant>
        <vt:i4>1048637</vt:i4>
      </vt:variant>
      <vt:variant>
        <vt:i4>38</vt:i4>
      </vt:variant>
      <vt:variant>
        <vt:i4>0</vt:i4>
      </vt:variant>
      <vt:variant>
        <vt:i4>5</vt:i4>
      </vt:variant>
      <vt:variant>
        <vt:lpwstr/>
      </vt:variant>
      <vt:variant>
        <vt:lpwstr>_Toc200393676</vt:lpwstr>
      </vt:variant>
      <vt:variant>
        <vt:i4>1048637</vt:i4>
      </vt:variant>
      <vt:variant>
        <vt:i4>32</vt:i4>
      </vt:variant>
      <vt:variant>
        <vt:i4>0</vt:i4>
      </vt:variant>
      <vt:variant>
        <vt:i4>5</vt:i4>
      </vt:variant>
      <vt:variant>
        <vt:lpwstr/>
      </vt:variant>
      <vt:variant>
        <vt:lpwstr>_Toc200393675</vt:lpwstr>
      </vt:variant>
      <vt:variant>
        <vt:i4>1048637</vt:i4>
      </vt:variant>
      <vt:variant>
        <vt:i4>26</vt:i4>
      </vt:variant>
      <vt:variant>
        <vt:i4>0</vt:i4>
      </vt:variant>
      <vt:variant>
        <vt:i4>5</vt:i4>
      </vt:variant>
      <vt:variant>
        <vt:lpwstr/>
      </vt:variant>
      <vt:variant>
        <vt:lpwstr>_Toc200393674</vt:lpwstr>
      </vt:variant>
      <vt:variant>
        <vt:i4>1048637</vt:i4>
      </vt:variant>
      <vt:variant>
        <vt:i4>20</vt:i4>
      </vt:variant>
      <vt:variant>
        <vt:i4>0</vt:i4>
      </vt:variant>
      <vt:variant>
        <vt:i4>5</vt:i4>
      </vt:variant>
      <vt:variant>
        <vt:lpwstr/>
      </vt:variant>
      <vt:variant>
        <vt:lpwstr>_Toc200393673</vt:lpwstr>
      </vt:variant>
      <vt:variant>
        <vt:i4>1048637</vt:i4>
      </vt:variant>
      <vt:variant>
        <vt:i4>14</vt:i4>
      </vt:variant>
      <vt:variant>
        <vt:i4>0</vt:i4>
      </vt:variant>
      <vt:variant>
        <vt:i4>5</vt:i4>
      </vt:variant>
      <vt:variant>
        <vt:lpwstr/>
      </vt:variant>
      <vt:variant>
        <vt:lpwstr>_Toc200393672</vt:lpwstr>
      </vt:variant>
      <vt:variant>
        <vt:i4>1048637</vt:i4>
      </vt:variant>
      <vt:variant>
        <vt:i4>8</vt:i4>
      </vt:variant>
      <vt:variant>
        <vt:i4>0</vt:i4>
      </vt:variant>
      <vt:variant>
        <vt:i4>5</vt:i4>
      </vt:variant>
      <vt:variant>
        <vt:lpwstr/>
      </vt:variant>
      <vt:variant>
        <vt:lpwstr>_Toc200393671</vt:lpwstr>
      </vt:variant>
      <vt:variant>
        <vt:i4>1048637</vt:i4>
      </vt:variant>
      <vt:variant>
        <vt:i4>2</vt:i4>
      </vt:variant>
      <vt:variant>
        <vt:i4>0</vt:i4>
      </vt:variant>
      <vt:variant>
        <vt:i4>5</vt:i4>
      </vt:variant>
      <vt:variant>
        <vt:lpwstr/>
      </vt:variant>
      <vt:variant>
        <vt:lpwstr>_Toc200393670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dc:creator>
  <cp:keywords/>
  <dc:description/>
  <cp:lastModifiedBy>Quentin Costermans</cp:lastModifiedBy>
  <cp:revision>35</cp:revision>
  <cp:lastPrinted>2025-05-28T18:57:00Z</cp:lastPrinted>
  <dcterms:created xsi:type="dcterms:W3CDTF">2025-06-10T20:44:00Z</dcterms:created>
  <dcterms:modified xsi:type="dcterms:W3CDTF">2025-06-11T14:00:00Z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2023-06-15T13:27:49Z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d5faedef-a9cb-4bbd-b836-19611cce3347</vt:lpwstr>
  </property>
  <property fmtid="{D5CDD505-2E9C-101B-9397-08002B2CF9AE}" pid="8" name="MSIP_Label_c337be75-dfbb-4261-9834-ac247c7dde13_ContentBits">
    <vt:lpwstr>0</vt:lpwstr>
  </property>
  <property fmtid="{D5CDD505-2E9C-101B-9397-08002B2CF9AE}" pid="9" name="ContentTypeId">
    <vt:lpwstr>0x0101007BA2FFDFC84B6849922090D23CE4EE3A</vt:lpwstr>
  </property>
</Properties>
</file>